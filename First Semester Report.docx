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xmlns:wp14="http://schemas.microsoft.com/office/word/2010/wordml" w14:paraId="5A6A069F" wp14:textId="77777777" w:rsidR="00581B51" w:rsidRDefault="00581B51">
      <w:pPr>
        <w:pStyle w:val="Title"/>
        <w:rPr>
          <w:b/>
          <w:sz w:val="36"/>
        </w:rPr>
      </w:pPr>
    </w:p>
    <w:p xmlns:wp14="http://schemas.microsoft.com/office/word/2010/wordml" w14:paraId="6DAC7BCB" wp14:textId="77777777" w:rsidR="00581B51" w:rsidRDefault="00581B51">
      <w:pPr>
        <w:pStyle w:val="Title"/>
        <w:rPr>
          <w:b/>
          <w:sz w:val="36"/>
        </w:rPr>
      </w:pPr>
    </w:p>
    <w:p xmlns:wp14="http://schemas.microsoft.com/office/word/2010/wordml" w14:paraId="1A7D372B" wp14:textId="77777777" w:rsidR="00581B51" w:rsidRDefault="00581B51">
      <w:pPr>
        <w:pStyle w:val="Title"/>
        <w:rPr>
          <w:b/>
          <w:sz w:val="36"/>
        </w:rPr>
      </w:pPr>
      <w:smartTag w:uri="urn:schemas-microsoft-com:office:smarttags" w:element="place">
        <w:smartTag w:uri="urn:schemas-microsoft-com:office:smarttags" w:element="PlaceName">
          <w:r>
            <w:rPr>
              <w:b/>
              <w:sz w:val="36"/>
            </w:rPr>
            <w:t>Boston</w:t>
          </w:r>
        </w:smartTag>
        <w:r>
          <w:rPr>
            <w:b/>
            <w:sz w:val="36"/>
          </w:rPr>
          <w:t xml:space="preserve"> </w:t>
        </w:r>
        <w:smartTag w:uri="urn:schemas-microsoft-com:office:smarttags" w:element="PlaceType">
          <w:r>
            <w:rPr>
              <w:b/>
              <w:sz w:val="36"/>
            </w:rPr>
            <w:t>University</w:t>
          </w:r>
        </w:smartTag>
      </w:smartTag>
    </w:p>
    <w:p xmlns:wp14="http://schemas.microsoft.com/office/word/2010/wordml" w14:paraId="6F1F7C74" wp14:textId="77777777" w:rsidR="00581B51" w:rsidRDefault="00581B51">
      <w:pPr>
        <w:pStyle w:val="Title"/>
        <w:rPr>
          <w:b/>
          <w:sz w:val="36"/>
        </w:rPr>
      </w:pPr>
      <w:r>
        <w:rPr>
          <w:b/>
          <w:sz w:val="36"/>
        </w:rPr>
        <w:t>Electrical &amp; Computer Engineering</w:t>
      </w:r>
    </w:p>
    <w:p xmlns:wp14="http://schemas.microsoft.com/office/word/2010/wordml" w14:paraId="4902C018" wp14:textId="77777777" w:rsidR="00581B51" w:rsidRDefault="00B63023">
      <w:pPr>
        <w:pStyle w:val="Title"/>
        <w:rPr>
          <w:b/>
          <w:sz w:val="24"/>
        </w:rPr>
      </w:pPr>
      <w:r>
        <w:rPr>
          <w:b/>
          <w:sz w:val="24"/>
        </w:rPr>
        <w:t>E</w:t>
      </w:r>
      <w:r w:rsidR="00581B51">
        <w:rPr>
          <w:b/>
          <w:sz w:val="24"/>
        </w:rPr>
        <w:t>C463 Senior Design Project</w:t>
      </w:r>
    </w:p>
    <w:p xmlns:wp14="http://schemas.microsoft.com/office/word/2010/wordml" w14:paraId="75D16025" wp14:textId="77777777" w:rsidR="00581B51" w:rsidRDefault="00581B51">
      <w:pPr>
        <w:pStyle w:val="Title"/>
        <w:rPr>
          <w:b/>
          <w:sz w:val="36"/>
        </w:rPr>
      </w:pPr>
    </w:p>
    <w:p xmlns:wp14="http://schemas.microsoft.com/office/word/2010/wordml" w14:paraId="73444F73" wp14:textId="77777777" w:rsidR="00581B51" w:rsidRDefault="001E3DC5">
      <w:pPr>
        <w:pStyle w:val="Title"/>
        <w:rPr>
          <w:sz w:val="36"/>
        </w:rPr>
      </w:pPr>
      <w:r>
        <w:rPr>
          <w:sz w:val="36"/>
        </w:rPr>
        <w:t>First Semester R</w:t>
      </w:r>
      <w:r w:rsidR="00B63023">
        <w:rPr>
          <w:sz w:val="36"/>
        </w:rPr>
        <w:t>eport</w:t>
      </w:r>
    </w:p>
    <w:p xmlns:wp14="http://schemas.microsoft.com/office/word/2010/wordml" w14:paraId="108B5762" wp14:textId="77777777" w:rsidR="00581B51" w:rsidRDefault="00581B51">
      <w:pPr>
        <w:pStyle w:val="Title"/>
        <w:rPr>
          <w:sz w:val="36"/>
        </w:rPr>
      </w:pPr>
    </w:p>
    <w:p xmlns:wp14="http://schemas.microsoft.com/office/word/2010/wordml" w14:paraId="4158762B" wp14:textId="77777777" w:rsidR="00581B51" w:rsidRDefault="00CA609D">
      <w:pPr>
        <w:pStyle w:val="Subtitle"/>
      </w:pPr>
      <w:proofErr w:type="spellStart"/>
      <w:r>
        <w:t>DOSeye</w:t>
      </w:r>
      <w:proofErr w:type="spellEnd"/>
    </w:p>
    <w:p xmlns:wp14="http://schemas.microsoft.com/office/word/2010/wordml" w14:paraId="5A56C779" wp14:textId="77777777" w:rsidR="00EC13A1" w:rsidRDefault="00EC13A1">
      <w:pPr>
        <w:pStyle w:val="Subtitle"/>
      </w:pPr>
    </w:p>
    <w:p xmlns:wp14="http://schemas.microsoft.com/office/word/2010/wordml" w14:paraId="6891D578" wp14:textId="77777777" w:rsidR="00EC13A1" w:rsidRDefault="00EC13A1">
      <w:pPr>
        <w:pStyle w:val="Subtitle"/>
      </w:pPr>
      <w:r>
        <w:rPr>
          <w:noProof/>
        </w:rPr>
        <w:drawing>
          <wp:inline xmlns:wp14="http://schemas.microsoft.com/office/word/2010/wordprocessingDrawing" distT="0" distB="0" distL="0" distR="0" wp14:anchorId="6AD812A1" wp14:editId="7E4FA332">
            <wp:extent cx="961307" cy="954073"/>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
                    <a:srcRect l="5798" t="5799" r="6521" b="7180"/>
                    <a:stretch/>
                  </pic:blipFill>
                  <pic:spPr bwMode="auto">
                    <a:xfrm>
                      <a:off x="0" y="0"/>
                      <a:ext cx="966989" cy="959712"/>
                    </a:xfrm>
                    <a:prstGeom prst="rect">
                      <a:avLst/>
                    </a:prstGeom>
                    <a:ln>
                      <a:noFill/>
                    </a:ln>
                    <a:effectLst/>
                    <a:extLst>
                      <a:ext uri="{53640926-AAD7-44D8-BBD7-CCE9431645EC}">
                        <a14:shadowObscured xmlns:a14="http://schemas.microsoft.com/office/drawing/2010/main"/>
                      </a:ext>
                    </a:extLst>
                  </pic:spPr>
                </pic:pic>
              </a:graphicData>
            </a:graphic>
          </wp:inline>
        </w:drawing>
      </w:r>
    </w:p>
    <w:p xmlns:wp14="http://schemas.microsoft.com/office/word/2010/wordml" w14:paraId="55161356" wp14:textId="77777777" w:rsidR="00581B51" w:rsidRDefault="00581B51">
      <w:pPr>
        <w:jc w:val="center"/>
      </w:pPr>
    </w:p>
    <w:p xmlns:wp14="http://schemas.microsoft.com/office/word/2010/wordml" w14:paraId="12913008" wp14:textId="77777777" w:rsidR="00581B51" w:rsidRDefault="00581B51">
      <w:pPr>
        <w:jc w:val="center"/>
      </w:pPr>
    </w:p>
    <w:p xmlns:wp14="http://schemas.microsoft.com/office/word/2010/wordml" w14:paraId="6787BAB2" wp14:textId="77777777" w:rsidR="00581B51" w:rsidRDefault="00581B51">
      <w:pPr>
        <w:jc w:val="center"/>
        <w:rPr>
          <w:sz w:val="24"/>
        </w:rPr>
      </w:pPr>
      <w:r>
        <w:rPr>
          <w:sz w:val="24"/>
        </w:rPr>
        <w:t>Submitted to</w:t>
      </w:r>
    </w:p>
    <w:p xmlns:wp14="http://schemas.microsoft.com/office/word/2010/wordml" w14:paraId="76139442" wp14:textId="77777777" w:rsidR="00581B51" w:rsidRDefault="00581B51">
      <w:pPr>
        <w:jc w:val="center"/>
        <w:rPr>
          <w:sz w:val="24"/>
        </w:rPr>
      </w:pPr>
    </w:p>
    <w:p xmlns:wp14="http://schemas.microsoft.com/office/word/2010/wordml" w14:paraId="11CFB490" wp14:textId="77777777" w:rsidR="00581B51" w:rsidRDefault="00CA609D">
      <w:pPr>
        <w:jc w:val="center"/>
        <w:rPr>
          <w:sz w:val="24"/>
        </w:rPr>
      </w:pPr>
      <w:r>
        <w:rPr>
          <w:sz w:val="24"/>
        </w:rPr>
        <w:t xml:space="preserve">Dr. Darren </w:t>
      </w:r>
      <w:proofErr w:type="spellStart"/>
      <w:r>
        <w:rPr>
          <w:sz w:val="24"/>
        </w:rPr>
        <w:t>Roblyer</w:t>
      </w:r>
      <w:proofErr w:type="spellEnd"/>
    </w:p>
    <w:p xmlns:wp14="http://schemas.microsoft.com/office/word/2010/wordml" w14:paraId="6E55D4F3" wp14:textId="77777777" w:rsidR="00581B51" w:rsidRDefault="00CA609D">
      <w:pPr>
        <w:jc w:val="center"/>
        <w:rPr>
          <w:sz w:val="24"/>
        </w:rPr>
      </w:pPr>
      <w:r>
        <w:rPr>
          <w:sz w:val="24"/>
        </w:rPr>
        <w:t>Boston University</w:t>
      </w:r>
    </w:p>
    <w:p xmlns:wp14="http://schemas.microsoft.com/office/word/2010/wordml" w14:paraId="5995787C" wp14:textId="77777777" w:rsidR="00581B51" w:rsidRDefault="00CA609D">
      <w:pPr>
        <w:jc w:val="center"/>
        <w:rPr>
          <w:sz w:val="24"/>
        </w:rPr>
      </w:pPr>
      <w:r>
        <w:rPr>
          <w:sz w:val="24"/>
        </w:rPr>
        <w:t xml:space="preserve">44 </w:t>
      </w:r>
      <w:proofErr w:type="spellStart"/>
      <w:r>
        <w:rPr>
          <w:sz w:val="24"/>
        </w:rPr>
        <w:t>Cummington</w:t>
      </w:r>
      <w:proofErr w:type="spellEnd"/>
      <w:r>
        <w:rPr>
          <w:sz w:val="24"/>
        </w:rPr>
        <w:t xml:space="preserve"> Mall</w:t>
      </w:r>
    </w:p>
    <w:p xmlns:wp14="http://schemas.microsoft.com/office/word/2010/wordml" w14:paraId="6DBE4D67" wp14:textId="77777777" w:rsidR="00581B51" w:rsidRDefault="00CA609D">
      <w:pPr>
        <w:jc w:val="center"/>
        <w:rPr>
          <w:sz w:val="24"/>
        </w:rPr>
      </w:pPr>
      <w:r>
        <w:rPr>
          <w:sz w:val="24"/>
        </w:rPr>
        <w:t>Boston, MA 02215</w:t>
      </w:r>
    </w:p>
    <w:p xmlns:wp14="http://schemas.microsoft.com/office/word/2010/wordml" w14:paraId="3C327874" wp14:textId="77777777" w:rsidR="00CA609D" w:rsidRDefault="00CA609D">
      <w:pPr>
        <w:jc w:val="center"/>
        <w:rPr>
          <w:sz w:val="24"/>
        </w:rPr>
      </w:pPr>
      <w:r>
        <w:rPr>
          <w:sz w:val="24"/>
        </w:rPr>
        <w:t>roblyer@bu.edu</w:t>
      </w:r>
    </w:p>
    <w:p xmlns:wp14="http://schemas.microsoft.com/office/word/2010/wordml" w14:paraId="3D9C4122" wp14:textId="77777777" w:rsidR="00581B51" w:rsidRDefault="00581B51" w:rsidP="00CA609D">
      <w:pPr>
        <w:rPr>
          <w:sz w:val="24"/>
        </w:rPr>
      </w:pPr>
    </w:p>
    <w:p xmlns:wp14="http://schemas.microsoft.com/office/word/2010/wordml" w14:paraId="493E5E23" wp14:textId="77777777" w:rsidR="00581B51" w:rsidRDefault="00581B51">
      <w:pPr>
        <w:jc w:val="center"/>
        <w:rPr>
          <w:sz w:val="24"/>
        </w:rPr>
      </w:pPr>
      <w:r>
        <w:rPr>
          <w:sz w:val="24"/>
        </w:rPr>
        <w:t>by</w:t>
      </w:r>
    </w:p>
    <w:p xmlns:wp14="http://schemas.microsoft.com/office/word/2010/wordml" w14:paraId="32D7A7E9" wp14:textId="77777777" w:rsidR="00581B51" w:rsidRDefault="00581B51">
      <w:pPr>
        <w:jc w:val="center"/>
        <w:rPr>
          <w:sz w:val="24"/>
        </w:rPr>
      </w:pPr>
    </w:p>
    <w:p xmlns:wp14="http://schemas.microsoft.com/office/word/2010/wordml" w14:paraId="15773C6A" wp14:textId="77777777" w:rsidR="00581B51" w:rsidRDefault="00CA609D">
      <w:pPr>
        <w:jc w:val="center"/>
        <w:rPr>
          <w:sz w:val="24"/>
        </w:rPr>
      </w:pPr>
      <w:r>
        <w:rPr>
          <w:sz w:val="24"/>
        </w:rPr>
        <w:t>Team 3</w:t>
      </w:r>
    </w:p>
    <w:p xmlns:wp14="http://schemas.microsoft.com/office/word/2010/wordml" w14:paraId="1A00A8AB" wp14:textId="77777777" w:rsidR="00581B51" w:rsidRDefault="00CA609D">
      <w:pPr>
        <w:jc w:val="center"/>
        <w:rPr>
          <w:sz w:val="24"/>
        </w:rPr>
      </w:pPr>
      <w:r>
        <w:rPr>
          <w:sz w:val="24"/>
        </w:rPr>
        <w:t>DOS Amigos</w:t>
      </w:r>
    </w:p>
    <w:p xmlns:wp14="http://schemas.microsoft.com/office/word/2010/wordml" w14:paraId="2F0D56AB" wp14:textId="77777777" w:rsidR="00581B51" w:rsidRDefault="00581B51">
      <w:pPr>
        <w:jc w:val="center"/>
        <w:rPr>
          <w:sz w:val="24"/>
        </w:rPr>
      </w:pPr>
    </w:p>
    <w:p xmlns:wp14="http://schemas.microsoft.com/office/word/2010/wordml" w14:paraId="0AC672D5" wp14:textId="77777777" w:rsidR="00581B51" w:rsidRDefault="00581B51">
      <w:pPr>
        <w:jc w:val="center"/>
        <w:rPr>
          <w:sz w:val="24"/>
        </w:rPr>
      </w:pPr>
    </w:p>
    <w:p xmlns:wp14="http://schemas.microsoft.com/office/word/2010/wordml" w14:paraId="3BA4BB5A" wp14:textId="77777777" w:rsidR="00581B51" w:rsidRDefault="00581B51">
      <w:pPr>
        <w:jc w:val="center"/>
        <w:rPr>
          <w:sz w:val="24"/>
        </w:rPr>
      </w:pPr>
    </w:p>
    <w:p xmlns:wp14="http://schemas.microsoft.com/office/word/2010/wordml" w14:paraId="52E743EF" wp14:textId="77777777" w:rsidR="00581B51" w:rsidRDefault="00581B51">
      <w:pPr>
        <w:jc w:val="center"/>
        <w:rPr>
          <w:sz w:val="24"/>
        </w:rPr>
      </w:pPr>
      <w:r>
        <w:rPr>
          <w:sz w:val="24"/>
        </w:rPr>
        <w:t>Team Members</w:t>
      </w:r>
    </w:p>
    <w:p xmlns:wp14="http://schemas.microsoft.com/office/word/2010/wordml" w14:paraId="0882316D" wp14:textId="77777777" w:rsidR="00581B51" w:rsidRDefault="00581B51">
      <w:pPr>
        <w:jc w:val="center"/>
        <w:rPr>
          <w:sz w:val="24"/>
        </w:rPr>
      </w:pPr>
    </w:p>
    <w:p xmlns:wp14="http://schemas.microsoft.com/office/word/2010/wordml" w14:paraId="3F393F4B" wp14:textId="77777777" w:rsidR="00581B51" w:rsidRDefault="00CA609D" w:rsidP="00CA609D">
      <w:pPr>
        <w:tabs>
          <w:tab w:val="left" w:pos="1710"/>
        </w:tabs>
        <w:jc w:val="center"/>
        <w:rPr>
          <w:sz w:val="24"/>
        </w:rPr>
      </w:pPr>
      <w:r>
        <w:rPr>
          <w:sz w:val="24"/>
        </w:rPr>
        <w:t xml:space="preserve">Michael </w:t>
      </w:r>
      <w:proofErr w:type="spellStart"/>
      <w:r>
        <w:rPr>
          <w:sz w:val="24"/>
        </w:rPr>
        <w:t>Ethier</w:t>
      </w:r>
      <w:proofErr w:type="spellEnd"/>
      <w:r>
        <w:rPr>
          <w:sz w:val="24"/>
        </w:rPr>
        <w:t xml:space="preserve">      </w:t>
      </w:r>
      <w:hyperlink r:id="rId8" w:history="1">
        <w:r w:rsidRPr="0045585B">
          <w:rPr>
            <w:rStyle w:val="Hyperlink"/>
          </w:rPr>
          <w:t>methier@bu.edu</w:t>
        </w:r>
      </w:hyperlink>
      <w:r w:rsidR="00581B51">
        <w:rPr>
          <w:sz w:val="24"/>
        </w:rPr>
        <w:t xml:space="preserve"> </w:t>
      </w:r>
    </w:p>
    <w:p xmlns:wp14="http://schemas.microsoft.com/office/word/2010/wordml" w14:paraId="2A387C3B" wp14:textId="77777777" w:rsidR="00581B51" w:rsidRDefault="00CA609D" w:rsidP="00CA609D">
      <w:pPr>
        <w:tabs>
          <w:tab w:val="left" w:pos="1710"/>
        </w:tabs>
        <w:jc w:val="center"/>
        <w:rPr>
          <w:sz w:val="24"/>
        </w:rPr>
      </w:pPr>
      <w:r>
        <w:rPr>
          <w:sz w:val="24"/>
        </w:rPr>
        <w:t xml:space="preserve">Solomon Utain        </w:t>
      </w:r>
      <w:hyperlink r:id="rId9" w:history="1">
        <w:r w:rsidRPr="0045585B">
          <w:rPr>
            <w:rStyle w:val="Hyperlink"/>
          </w:rPr>
          <w:t>sutain@bu.edu</w:t>
        </w:r>
      </w:hyperlink>
      <w:r w:rsidR="00581B51">
        <w:rPr>
          <w:sz w:val="24"/>
        </w:rPr>
        <w:t xml:space="preserve"> </w:t>
      </w:r>
    </w:p>
    <w:p xmlns:wp14="http://schemas.microsoft.com/office/word/2010/wordml" w14:paraId="1944D5B5" wp14:textId="77777777" w:rsidR="00581B51" w:rsidRDefault="00CA609D">
      <w:pPr>
        <w:jc w:val="center"/>
        <w:rPr>
          <w:sz w:val="24"/>
        </w:rPr>
      </w:pPr>
      <w:r>
        <w:rPr>
          <w:sz w:val="24"/>
        </w:rPr>
        <w:t>Ami Vyas</w:t>
      </w:r>
      <w:r w:rsidR="00581B51">
        <w:rPr>
          <w:sz w:val="24"/>
        </w:rPr>
        <w:t xml:space="preserve"> </w:t>
      </w:r>
      <w:r>
        <w:rPr>
          <w:sz w:val="24"/>
        </w:rPr>
        <w:t xml:space="preserve">             </w:t>
      </w:r>
      <w:hyperlink r:id="rId10" w:history="1">
        <w:r w:rsidRPr="0045585B">
          <w:rPr>
            <w:rStyle w:val="Hyperlink"/>
          </w:rPr>
          <w:t>amivyas@bu.edu</w:t>
        </w:r>
      </w:hyperlink>
      <w:r w:rsidR="00581B51">
        <w:rPr>
          <w:sz w:val="24"/>
        </w:rPr>
        <w:t xml:space="preserve"> </w:t>
      </w:r>
    </w:p>
    <w:p xmlns:wp14="http://schemas.microsoft.com/office/word/2010/wordml" w14:paraId="240584FD" wp14:textId="77777777" w:rsidR="00694C6A" w:rsidRPr="00CA609D" w:rsidRDefault="00CA609D" w:rsidP="00CA609D">
      <w:pPr>
        <w:jc w:val="center"/>
        <w:rPr>
          <w:sz w:val="24"/>
        </w:rPr>
      </w:pPr>
      <w:r>
        <w:rPr>
          <w:sz w:val="24"/>
        </w:rPr>
        <w:t>Alexander Wang</w:t>
      </w:r>
      <w:r w:rsidR="00B63023">
        <w:rPr>
          <w:sz w:val="24"/>
        </w:rPr>
        <w:t xml:space="preserve"> </w:t>
      </w:r>
      <w:r>
        <w:rPr>
          <w:sz w:val="24"/>
        </w:rPr>
        <w:t xml:space="preserve">  </w:t>
      </w:r>
      <w:hyperlink r:id="rId11" w:history="1">
        <w:r w:rsidRPr="0045585B">
          <w:rPr>
            <w:rStyle w:val="Hyperlink"/>
          </w:rPr>
          <w:t>amwang@bu.edu</w:t>
        </w:r>
      </w:hyperlink>
    </w:p>
    <w:p xmlns:wp14="http://schemas.microsoft.com/office/word/2010/wordml" w14:paraId="60EE2F90" wp14:textId="77777777" w:rsidR="00694C6A" w:rsidRDefault="00694C6A" w:rsidP="00694C6A">
      <w:pPr>
        <w:jc w:val="center"/>
        <w:rPr>
          <w:sz w:val="24"/>
        </w:rPr>
      </w:pPr>
    </w:p>
    <w:p xmlns:wp14="http://schemas.microsoft.com/office/word/2010/wordml" w14:paraId="2F6A18FD" wp14:textId="77777777" w:rsidR="00B50F9E" w:rsidRDefault="00B50F9E" w:rsidP="00B50F9E">
      <w:pPr>
        <w:jc w:val="center"/>
        <w:rPr>
          <w:sz w:val="24"/>
        </w:rPr>
      </w:pPr>
    </w:p>
    <w:p xmlns:wp14="http://schemas.microsoft.com/office/word/2010/wordml" w14:paraId="1932C027" wp14:textId="77777777" w:rsidR="00581B51" w:rsidRDefault="00581B51" w:rsidP="00812F1C">
      <w:pPr>
        <w:jc w:val="center"/>
        <w:rPr>
          <w:sz w:val="24"/>
        </w:rPr>
      </w:pPr>
      <w:r>
        <w:rPr>
          <w:sz w:val="24"/>
        </w:rPr>
        <w:t xml:space="preserve">Submitted: </w:t>
      </w:r>
      <w:r w:rsidR="00CA609D">
        <w:rPr>
          <w:sz w:val="24"/>
        </w:rPr>
        <w:t>December 12, 2016</w:t>
      </w:r>
    </w:p>
    <w:p xmlns:wp14="http://schemas.microsoft.com/office/word/2010/wordml" w14:paraId="1AED8379" wp14:textId="77777777" w:rsidR="00812F1C" w:rsidRDefault="00812F1C" w:rsidP="00812F1C">
      <w:pPr>
        <w:rPr>
          <w:sz w:val="24"/>
        </w:rPr>
      </w:pPr>
    </w:p>
    <w:p xmlns:wp14="http://schemas.microsoft.com/office/word/2010/wordml" w14:paraId="0AA93E58" wp14:textId="77777777" w:rsidR="00812F1C" w:rsidRDefault="00812F1C" w:rsidP="00812F1C">
      <w:pPr>
        <w:jc w:val="both"/>
        <w:rPr>
          <w:sz w:val="24"/>
        </w:rPr>
        <w:sectPr w:rsidR="00812F1C">
          <w:footerReference w:type="even" r:id="rId12"/>
          <w:footerReference w:type="first" r:id="rId13"/>
          <w:pgSz w:w="12240" w:h="15840"/>
          <w:pgMar w:top="1440" w:right="1800" w:bottom="1440" w:left="1800" w:header="720" w:footer="720" w:gutter="0"/>
          <w:cols w:space="720"/>
        </w:sectPr>
      </w:pPr>
    </w:p>
    <w:p xmlns:wp14="http://schemas.microsoft.com/office/word/2010/wordml" w14:paraId="0C851ED9" wp14:textId="77777777" w:rsidR="00581B51" w:rsidRDefault="00581B51">
      <w:bookmarkStart w:id="0" w:name="_Toc432866084"/>
      <w:bookmarkStart w:id="1" w:name="_Toc432866199"/>
    </w:p>
    <w:p xmlns:wp14="http://schemas.microsoft.com/office/word/2010/wordml" w14:paraId="6BA086DA" wp14:textId="77777777" w:rsidR="00581B51" w:rsidRDefault="00581B51">
      <w:pPr>
        <w:pStyle w:val="Heading4"/>
      </w:pPr>
      <w:r>
        <w:t>Table of Contents</w:t>
      </w:r>
      <w:bookmarkEnd w:id="0"/>
      <w:bookmarkEnd w:id="1"/>
    </w:p>
    <w:p xmlns:wp14="http://schemas.microsoft.com/office/word/2010/wordml" w14:paraId="1771ECF4" wp14:textId="77777777" w:rsidR="00581B51" w:rsidRDefault="00581B51"/>
    <w:p xmlns:wp14="http://schemas.microsoft.com/office/word/2010/wordml" w14:paraId="40EB1A27" wp14:textId="77777777" w:rsidR="00581B51" w:rsidRDefault="00581B51"/>
    <w:p xmlns:wp14="http://schemas.microsoft.com/office/word/2010/wordml" w14:paraId="11E4522A" wp14:textId="77777777" w:rsidR="001E3DC5" w:rsidRDefault="00581B51">
      <w:pPr>
        <w:pStyle w:val="TOC2"/>
        <w:rPr>
          <w:rFonts w:asciiTheme="minorHAnsi" w:eastAsiaTheme="minorEastAsia" w:hAnsiTheme="minorHAnsi" w:cstheme="minorBidi"/>
          <w:sz w:val="22"/>
          <w:szCs w:val="22"/>
        </w:rPr>
      </w:pPr>
      <w:r>
        <w:fldChar w:fldCharType="begin"/>
      </w:r>
      <w:r>
        <w:instrText xml:space="preserve"> TOC \o "2-3" \t "Heading 1,2,Header,1" </w:instrText>
      </w:r>
      <w:r>
        <w:fldChar w:fldCharType="separate"/>
      </w:r>
      <w:r w:rsidR="001E3DC5">
        <w:t>Executive Summary</w:t>
      </w:r>
      <w:r w:rsidR="001E3DC5">
        <w:tab/>
      </w:r>
      <w:r w:rsidR="001E3DC5">
        <w:fldChar w:fldCharType="begin"/>
      </w:r>
      <w:r w:rsidR="001E3DC5">
        <w:instrText xml:space="preserve"> PAGEREF _Toc278040749 \h </w:instrText>
      </w:r>
      <w:r w:rsidR="001E3DC5">
        <w:fldChar w:fldCharType="separate"/>
      </w:r>
      <w:r w:rsidR="00BF77E1">
        <w:t>ii</w:t>
      </w:r>
      <w:r w:rsidR="001E3DC5">
        <w:fldChar w:fldCharType="end"/>
      </w:r>
    </w:p>
    <w:p xmlns:wp14="http://schemas.microsoft.com/office/word/2010/wordml" w14:paraId="3D8C42C7" wp14:textId="77777777" w:rsidR="001E3DC5" w:rsidRDefault="001E3DC5">
      <w:pPr>
        <w:pStyle w:val="TOC2"/>
        <w:rPr>
          <w:rFonts w:asciiTheme="minorHAnsi" w:eastAsiaTheme="minorEastAsia" w:hAnsiTheme="minorHAnsi" w:cstheme="minorBidi"/>
          <w:sz w:val="22"/>
          <w:szCs w:val="22"/>
        </w:rPr>
      </w:pPr>
      <w:r>
        <w:t>1.0</w:t>
      </w:r>
      <w:r>
        <w:rPr>
          <w:rFonts w:asciiTheme="minorHAnsi" w:hAnsiTheme="minorHAnsi" w:eastAsiaTheme="minorEastAsia" w:cstheme="minorBidi"/>
          <w:sz w:val="22"/>
          <w:szCs w:val="22"/>
        </w:rPr>
        <w:tab/>
      </w:r>
      <w:r>
        <w:t>Introduction</w:t>
      </w:r>
      <w:r>
        <w:tab/>
      </w:r>
      <w:r>
        <w:fldChar w:fldCharType="begin"/>
      </w:r>
      <w:r>
        <w:instrText xml:space="preserve"> PAGEREF _Toc278040750 \h </w:instrText>
      </w:r>
      <w:r>
        <w:fldChar w:fldCharType="separate"/>
      </w:r>
      <w:r w:rsidR="00BF77E1">
        <w:t>1</w:t>
      </w:r>
      <w:r>
        <w:fldChar w:fldCharType="end"/>
      </w:r>
    </w:p>
    <w:p xmlns:wp14="http://schemas.microsoft.com/office/word/2010/wordml" w14:paraId="2B37B659" wp14:textId="77777777" w:rsidR="001E3DC5" w:rsidRDefault="001E3DC5">
      <w:pPr>
        <w:pStyle w:val="TOC2"/>
        <w:rPr>
          <w:rFonts w:asciiTheme="minorHAnsi" w:eastAsiaTheme="minorEastAsia" w:hAnsiTheme="minorHAnsi" w:cstheme="minorBidi"/>
          <w:sz w:val="22"/>
          <w:szCs w:val="22"/>
        </w:rPr>
      </w:pPr>
      <w:r>
        <w:t>2.0</w:t>
      </w:r>
      <w:r>
        <w:rPr>
          <w:rFonts w:asciiTheme="minorHAnsi" w:hAnsiTheme="minorHAnsi" w:eastAsiaTheme="minorEastAsia" w:cstheme="minorBidi"/>
          <w:sz w:val="22"/>
          <w:szCs w:val="22"/>
        </w:rPr>
        <w:tab/>
      </w:r>
      <w:r>
        <w:t>Concept Development</w:t>
      </w:r>
      <w:r>
        <w:tab/>
      </w:r>
      <w:r>
        <w:fldChar w:fldCharType="begin"/>
      </w:r>
      <w:r>
        <w:instrText xml:space="preserve"> PAGEREF _Toc278040751 \h </w:instrText>
      </w:r>
      <w:r>
        <w:fldChar w:fldCharType="separate"/>
      </w:r>
      <w:r w:rsidR="00BF77E1">
        <w:t>2</w:t>
      </w:r>
      <w:r>
        <w:fldChar w:fldCharType="end"/>
      </w:r>
    </w:p>
    <w:p xmlns:wp14="http://schemas.microsoft.com/office/word/2010/wordml" w14:paraId="264283C9" wp14:textId="77777777" w:rsidR="001E3DC5" w:rsidRDefault="001E3DC5">
      <w:pPr>
        <w:pStyle w:val="TOC2"/>
        <w:rPr>
          <w:rFonts w:asciiTheme="minorHAnsi" w:eastAsiaTheme="minorEastAsia" w:hAnsiTheme="minorHAnsi" w:cstheme="minorBidi"/>
          <w:sz w:val="22"/>
          <w:szCs w:val="22"/>
        </w:rPr>
      </w:pPr>
      <w:r>
        <w:t>3.0</w:t>
      </w:r>
      <w:r>
        <w:rPr>
          <w:rFonts w:asciiTheme="minorHAnsi" w:hAnsiTheme="minorHAnsi" w:eastAsiaTheme="minorEastAsia" w:cstheme="minorBidi"/>
          <w:sz w:val="22"/>
          <w:szCs w:val="22"/>
        </w:rPr>
        <w:tab/>
      </w:r>
      <w:r>
        <w:t>System Description</w:t>
      </w:r>
      <w:r>
        <w:tab/>
      </w:r>
      <w:r>
        <w:fldChar w:fldCharType="begin"/>
      </w:r>
      <w:r>
        <w:instrText xml:space="preserve"> PAGEREF _Toc278040752 \h </w:instrText>
      </w:r>
      <w:r>
        <w:fldChar w:fldCharType="separate"/>
      </w:r>
      <w:r w:rsidR="00BF77E1">
        <w:t>4</w:t>
      </w:r>
      <w:r>
        <w:fldChar w:fldCharType="end"/>
      </w:r>
    </w:p>
    <w:p xmlns:wp14="http://schemas.microsoft.com/office/word/2010/wordml" w14:paraId="1A7E6515" wp14:textId="77777777" w:rsidR="001E3DC5" w:rsidRDefault="001E3DC5">
      <w:pPr>
        <w:pStyle w:val="TOC2"/>
        <w:rPr>
          <w:rFonts w:asciiTheme="minorHAnsi" w:eastAsiaTheme="minorEastAsia" w:hAnsiTheme="minorHAnsi" w:cstheme="minorBidi"/>
          <w:sz w:val="22"/>
          <w:szCs w:val="22"/>
        </w:rPr>
      </w:pPr>
      <w:r>
        <w:t>4.0</w:t>
      </w:r>
      <w:r>
        <w:rPr>
          <w:rFonts w:asciiTheme="minorHAnsi" w:hAnsiTheme="minorHAnsi" w:eastAsiaTheme="minorEastAsia" w:cstheme="minorBidi"/>
          <w:sz w:val="22"/>
          <w:szCs w:val="22"/>
        </w:rPr>
        <w:tab/>
      </w:r>
      <w:r>
        <w:t>First Semester Progress</w:t>
      </w:r>
      <w:r>
        <w:tab/>
      </w:r>
      <w:r>
        <w:fldChar w:fldCharType="begin"/>
      </w:r>
      <w:r>
        <w:instrText xml:space="preserve"> PAGEREF _Toc278040753 \h </w:instrText>
      </w:r>
      <w:r>
        <w:fldChar w:fldCharType="separate"/>
      </w:r>
      <w:r w:rsidR="00BF77E1">
        <w:t>7</w:t>
      </w:r>
      <w:r>
        <w:fldChar w:fldCharType="end"/>
      </w:r>
    </w:p>
    <w:p xmlns:wp14="http://schemas.microsoft.com/office/word/2010/wordml" w14:paraId="4ACD092B" wp14:textId="77777777" w:rsidR="001E3DC5" w:rsidRDefault="001E3DC5">
      <w:pPr>
        <w:pStyle w:val="TOC2"/>
        <w:rPr>
          <w:rFonts w:asciiTheme="minorHAnsi" w:eastAsiaTheme="minorEastAsia" w:hAnsiTheme="minorHAnsi" w:cstheme="minorBidi"/>
          <w:sz w:val="22"/>
          <w:szCs w:val="22"/>
        </w:rPr>
      </w:pPr>
      <w:r>
        <w:t>5.0</w:t>
      </w:r>
      <w:r>
        <w:rPr>
          <w:rFonts w:asciiTheme="minorHAnsi" w:hAnsiTheme="minorHAnsi" w:eastAsiaTheme="minorEastAsia" w:cstheme="minorBidi"/>
          <w:sz w:val="22"/>
          <w:szCs w:val="22"/>
        </w:rPr>
        <w:tab/>
      </w:r>
      <w:r>
        <w:t>Technical Plan</w:t>
      </w:r>
      <w:r>
        <w:tab/>
      </w:r>
      <w:r>
        <w:fldChar w:fldCharType="begin"/>
      </w:r>
      <w:r>
        <w:instrText xml:space="preserve"> PAGEREF _Toc278040754 \h </w:instrText>
      </w:r>
      <w:r>
        <w:fldChar w:fldCharType="separate"/>
      </w:r>
      <w:r w:rsidR="00BF77E1">
        <w:t>8</w:t>
      </w:r>
      <w:r>
        <w:fldChar w:fldCharType="end"/>
      </w:r>
    </w:p>
    <w:p xmlns:wp14="http://schemas.microsoft.com/office/word/2010/wordml" w14:paraId="144B8615" wp14:textId="77777777" w:rsidR="001E3DC5" w:rsidRDefault="001E3DC5">
      <w:pPr>
        <w:pStyle w:val="TOC2"/>
        <w:rPr>
          <w:rFonts w:asciiTheme="minorHAnsi" w:eastAsiaTheme="minorEastAsia" w:hAnsiTheme="minorHAnsi" w:cstheme="minorBidi"/>
          <w:sz w:val="22"/>
          <w:szCs w:val="22"/>
        </w:rPr>
      </w:pPr>
      <w:r>
        <w:t>6.0</w:t>
      </w:r>
      <w:r>
        <w:rPr>
          <w:rFonts w:asciiTheme="minorHAnsi" w:hAnsiTheme="minorHAnsi" w:eastAsiaTheme="minorEastAsia" w:cstheme="minorBidi"/>
          <w:sz w:val="22"/>
          <w:szCs w:val="22"/>
        </w:rPr>
        <w:tab/>
      </w:r>
      <w:r>
        <w:t>Budget Estimate</w:t>
      </w:r>
      <w:r>
        <w:tab/>
      </w:r>
      <w:r>
        <w:fldChar w:fldCharType="begin"/>
      </w:r>
      <w:r>
        <w:instrText xml:space="preserve"> PAGEREF _Toc278040755 \h </w:instrText>
      </w:r>
      <w:r>
        <w:fldChar w:fldCharType="separate"/>
      </w:r>
      <w:r w:rsidR="00BF77E1">
        <w:t>12</w:t>
      </w:r>
      <w:r>
        <w:fldChar w:fldCharType="end"/>
      </w:r>
    </w:p>
    <w:p xmlns:wp14="http://schemas.microsoft.com/office/word/2010/wordml" w14:paraId="4CCBDBCE" wp14:textId="77777777" w:rsidR="001E3DC5" w:rsidRDefault="001E3DC5">
      <w:pPr>
        <w:pStyle w:val="TOC2"/>
        <w:rPr>
          <w:rFonts w:asciiTheme="minorHAnsi" w:eastAsiaTheme="minorEastAsia" w:hAnsiTheme="minorHAnsi" w:cstheme="minorBidi"/>
          <w:sz w:val="22"/>
          <w:szCs w:val="22"/>
        </w:rPr>
      </w:pPr>
      <w:r>
        <w:t>7.0</w:t>
      </w:r>
      <w:r>
        <w:rPr>
          <w:rFonts w:asciiTheme="minorHAnsi" w:hAnsiTheme="minorHAnsi" w:eastAsiaTheme="minorEastAsia" w:cstheme="minorBidi"/>
          <w:sz w:val="22"/>
          <w:szCs w:val="22"/>
        </w:rPr>
        <w:tab/>
      </w:r>
      <w:r>
        <w:t>Attachments</w:t>
      </w:r>
      <w:r>
        <w:tab/>
      </w:r>
      <w:r>
        <w:fldChar w:fldCharType="begin"/>
      </w:r>
      <w:r>
        <w:instrText xml:space="preserve"> PAGEREF _Toc278040756 \h </w:instrText>
      </w:r>
      <w:r>
        <w:fldChar w:fldCharType="separate"/>
      </w:r>
      <w:r w:rsidR="00BF77E1">
        <w:t>13</w:t>
      </w:r>
      <w:r>
        <w:fldChar w:fldCharType="end"/>
      </w:r>
    </w:p>
    <w:p xmlns:wp14="http://schemas.microsoft.com/office/word/2010/wordml" w14:paraId="5782B7DD" wp14:textId="77777777" w:rsidR="001E3DC5" w:rsidRDefault="001E3DC5">
      <w:pPr>
        <w:pStyle w:val="TOC2"/>
        <w:rPr>
          <w:rFonts w:asciiTheme="minorHAnsi" w:eastAsiaTheme="minorEastAsia" w:hAnsiTheme="minorHAnsi" w:cstheme="minorBidi"/>
          <w:sz w:val="22"/>
          <w:szCs w:val="22"/>
        </w:rPr>
      </w:pPr>
      <w:r>
        <w:t>7.1</w:t>
      </w:r>
      <w:r>
        <w:rPr>
          <w:rFonts w:asciiTheme="minorHAnsi" w:hAnsiTheme="minorHAnsi" w:eastAsiaTheme="minorEastAsia" w:cstheme="minorBidi"/>
          <w:sz w:val="22"/>
          <w:szCs w:val="22"/>
        </w:rPr>
        <w:tab/>
      </w:r>
      <w:r>
        <w:t>Appendix 1 – Engineering Requirements</w:t>
      </w:r>
      <w:r>
        <w:tab/>
      </w:r>
      <w:r>
        <w:fldChar w:fldCharType="begin"/>
      </w:r>
      <w:r>
        <w:instrText xml:space="preserve"> PAGEREF _Toc278040757 \h </w:instrText>
      </w:r>
      <w:r>
        <w:fldChar w:fldCharType="separate"/>
      </w:r>
      <w:r w:rsidR="00BF77E1">
        <w:t>13</w:t>
      </w:r>
      <w:r>
        <w:fldChar w:fldCharType="end"/>
      </w:r>
    </w:p>
    <w:p xmlns:wp14="http://schemas.microsoft.com/office/word/2010/wordml" w14:paraId="04399161" wp14:textId="77777777" w:rsidR="001E3DC5" w:rsidRDefault="001E3DC5">
      <w:pPr>
        <w:pStyle w:val="TOC2"/>
        <w:rPr>
          <w:rFonts w:asciiTheme="minorHAnsi" w:eastAsiaTheme="minorEastAsia" w:hAnsiTheme="minorHAnsi" w:cstheme="minorBidi"/>
          <w:sz w:val="22"/>
          <w:szCs w:val="22"/>
        </w:rPr>
      </w:pPr>
      <w:r>
        <w:t>7.2</w:t>
      </w:r>
      <w:r>
        <w:rPr>
          <w:rFonts w:asciiTheme="minorHAnsi" w:hAnsiTheme="minorHAnsi" w:eastAsiaTheme="minorEastAsia" w:cstheme="minorBidi"/>
          <w:sz w:val="22"/>
          <w:szCs w:val="22"/>
        </w:rPr>
        <w:tab/>
      </w:r>
      <w:r>
        <w:t>Appendix 2 – Gantt Chart</w:t>
      </w:r>
      <w:r>
        <w:tab/>
      </w:r>
      <w:r>
        <w:fldChar w:fldCharType="begin"/>
      </w:r>
      <w:r>
        <w:instrText xml:space="preserve"> PAGEREF _Toc278040758 \h </w:instrText>
      </w:r>
      <w:r>
        <w:fldChar w:fldCharType="separate"/>
      </w:r>
      <w:r w:rsidR="00BF77E1">
        <w:t>14</w:t>
      </w:r>
      <w:r>
        <w:fldChar w:fldCharType="end"/>
      </w:r>
    </w:p>
    <w:p xmlns:wp14="http://schemas.microsoft.com/office/word/2010/wordml" w14:paraId="544C118A" wp14:textId="77777777" w:rsidR="001E3DC5" w:rsidRDefault="001E3DC5">
      <w:pPr>
        <w:pStyle w:val="TOC2"/>
        <w:rPr>
          <w:rFonts w:asciiTheme="minorHAnsi" w:eastAsiaTheme="minorEastAsia" w:hAnsiTheme="minorHAnsi" w:cstheme="minorBidi"/>
          <w:sz w:val="22"/>
          <w:szCs w:val="22"/>
        </w:rPr>
      </w:pPr>
      <w:r>
        <w:t>7.3</w:t>
      </w:r>
      <w:r>
        <w:rPr>
          <w:rFonts w:asciiTheme="minorHAnsi" w:hAnsiTheme="minorHAnsi" w:eastAsiaTheme="minorEastAsia" w:cstheme="minorBidi"/>
          <w:sz w:val="22"/>
          <w:szCs w:val="22"/>
        </w:rPr>
        <w:tab/>
      </w:r>
      <w:r>
        <w:t>Appendix 3 – Other Appendices</w:t>
      </w:r>
      <w:r>
        <w:tab/>
      </w:r>
      <w:r>
        <w:fldChar w:fldCharType="begin"/>
      </w:r>
      <w:r>
        <w:instrText xml:space="preserve"> PAGEREF _Toc278040759 \h </w:instrText>
      </w:r>
      <w:r>
        <w:fldChar w:fldCharType="separate"/>
      </w:r>
      <w:r w:rsidR="00BF77E1">
        <w:t>15</w:t>
      </w:r>
      <w:r>
        <w:fldChar w:fldCharType="end"/>
      </w:r>
    </w:p>
    <w:p xmlns:wp14="http://schemas.microsoft.com/office/word/2010/wordml" w14:paraId="4CC9FF97" wp14:textId="77777777" w:rsidR="00581B51" w:rsidRDefault="00581B51">
      <w:pPr>
        <w:pStyle w:val="TOC1"/>
      </w:pPr>
      <w:r>
        <w:fldChar w:fldCharType="end"/>
      </w:r>
    </w:p>
    <w:p xmlns:wp14="http://schemas.microsoft.com/office/word/2010/wordml" w14:paraId="112BA87C" wp14:textId="77777777" w:rsidR="00C1225D" w:rsidRPr="00C1225D" w:rsidRDefault="00C1225D" w:rsidP="00C1225D"/>
    <w:p xmlns:wp14="http://schemas.microsoft.com/office/word/2010/wordml" w14:paraId="3AD4D3E2" wp14:textId="77777777" w:rsidR="00581B51" w:rsidRDefault="00581B51">
      <w:pPr>
        <w:rPr>
          <w:b/>
          <w:i/>
        </w:rPr>
      </w:pPr>
    </w:p>
    <w:p xmlns:wp14="http://schemas.microsoft.com/office/word/2010/wordml" w14:paraId="0505FAC1" wp14:textId="77777777" w:rsidR="00E201AF" w:rsidRDefault="00E201AF"/>
    <w:p xmlns:wp14="http://schemas.microsoft.com/office/word/2010/wordml" w14:paraId="551ED3C9" wp14:textId="77777777" w:rsidR="00581B51" w:rsidRDefault="00581B51"/>
    <w:p xmlns:wp14="http://schemas.microsoft.com/office/word/2010/wordml" w14:paraId="19F5696D" wp14:textId="77777777" w:rsidR="00812F1C" w:rsidRDefault="00812F1C"/>
    <w:p xmlns:wp14="http://schemas.microsoft.com/office/word/2010/wordml" w14:paraId="6B0AED50" wp14:textId="77777777" w:rsidR="00581B51" w:rsidRDefault="00581B51">
      <w:pPr>
        <w:pStyle w:val="Heading1"/>
        <w:jc w:val="center"/>
      </w:pPr>
      <w:bookmarkStart w:id="2" w:name="_Toc278040749"/>
      <w:r>
        <w:t>Executive Summary</w:t>
      </w:r>
      <w:bookmarkEnd w:id="2"/>
    </w:p>
    <w:p xmlns:wp14="http://schemas.microsoft.com/office/word/2010/wordml" w14:paraId="379F9419" wp14:textId="77777777" w:rsidR="005812EE" w:rsidRDefault="00527D85" w:rsidP="00C1225D">
      <w:pPr>
        <w:jc w:val="center"/>
      </w:pPr>
      <w:proofErr w:type="spellStart"/>
      <w:r>
        <w:t>DOSeye</w:t>
      </w:r>
      <w:proofErr w:type="spellEnd"/>
    </w:p>
    <w:p xmlns:wp14="http://schemas.microsoft.com/office/word/2010/wordml" w14:paraId="3DA41372" wp14:textId="77777777" w:rsidR="00C1225D" w:rsidRPr="005812EE" w:rsidRDefault="00C1225D" w:rsidP="00C1225D">
      <w:pPr>
        <w:jc w:val="center"/>
      </w:pPr>
      <w:r>
        <w:t xml:space="preserve">Team </w:t>
      </w:r>
      <w:r w:rsidR="00527D85">
        <w:t>3</w:t>
      </w:r>
      <w:r>
        <w:t xml:space="preserve"> – </w:t>
      </w:r>
      <w:r w:rsidR="00527D85">
        <w:t>Dos Amigos</w:t>
      </w:r>
    </w:p>
    <w:p xmlns:wp14="http://schemas.microsoft.com/office/word/2010/wordml" w14:paraId="38D644BE" wp14:textId="77777777" w:rsidR="009A61C0" w:rsidRDefault="009A61C0" w:rsidP="005812EE">
      <w:pPr>
        <w:pStyle w:val="BodyText"/>
        <w:jc w:val="right"/>
      </w:pPr>
    </w:p>
    <w:p xmlns:wp14="http://schemas.microsoft.com/office/word/2010/wordml" w14:paraId="1B1D882E" wp14:textId="77777777" w:rsidR="00CA609D" w:rsidRDefault="00CA609D" w:rsidP="00CA609D">
      <w:pPr>
        <w:pStyle w:val="NormalWeb"/>
        <w:spacing w:before="0" w:beforeAutospacing="0" w:after="0" w:afterAutospacing="0"/>
      </w:pPr>
      <w:r>
        <w:rPr>
          <w:rFonts w:ascii="Arial" w:hAnsi="Arial" w:cs="Arial"/>
          <w:color w:val="000000"/>
          <w:sz w:val="22"/>
          <w:szCs w:val="22"/>
        </w:rPr>
        <w:t xml:space="preserve">The </w:t>
      </w:r>
      <w:proofErr w:type="spellStart"/>
      <w:r>
        <w:rPr>
          <w:rFonts w:ascii="Arial" w:hAnsi="Arial" w:cs="Arial"/>
          <w:color w:val="000000"/>
          <w:sz w:val="22"/>
          <w:szCs w:val="22"/>
        </w:rPr>
        <w:t>DOSeye</w:t>
      </w:r>
      <w:proofErr w:type="spellEnd"/>
      <w:r>
        <w:rPr>
          <w:rFonts w:ascii="Arial" w:hAnsi="Arial" w:cs="Arial"/>
          <w:color w:val="000000"/>
          <w:sz w:val="22"/>
          <w:szCs w:val="22"/>
        </w:rPr>
        <w:t xml:space="preserve"> is a small, comfortable, wearable monitor for breast cancer patients which uses light spectroscopy technology to measure metabolic changes of a tumor during chemotherapy. It will include a light source and photodetector that will send light through breast tissue to gain information about the scattering and absorption properties of the tissue. The source will be a four wavelength Vertical Cavity Surface Emitting Laser (VCSEL) and the detector will be an Avalanche Photodiode (APD), both of which have not previously been used with this technology and are expected to significantly improve the quality of the data received.</w:t>
      </w:r>
    </w:p>
    <w:p xmlns:wp14="http://schemas.microsoft.com/office/word/2010/wordml" w14:paraId="3E59593D" wp14:textId="77777777" w:rsidR="00C1225D" w:rsidRDefault="00C1225D">
      <w:pPr>
        <w:pStyle w:val="BodyText"/>
      </w:pPr>
    </w:p>
    <w:p xmlns:wp14="http://schemas.microsoft.com/office/word/2010/wordml" w14:paraId="3BD13DA1" wp14:textId="77777777" w:rsidR="00581B51" w:rsidRDefault="00581B51"/>
    <w:p xmlns:wp14="http://schemas.microsoft.com/office/word/2010/wordml" w14:paraId="6E8BAB0A" wp14:textId="77777777" w:rsidR="008463AA" w:rsidRDefault="008463AA"/>
    <w:p xmlns:wp14="http://schemas.microsoft.com/office/word/2010/wordml" w14:paraId="06998B22" wp14:textId="77777777" w:rsidR="00581B51" w:rsidRDefault="00581B51">
      <w:pPr>
        <w:sectPr w:rsidR="00581B51">
          <w:headerReference w:type="default" r:id="rId14"/>
          <w:footerReference w:type="default" r:id="rId15"/>
          <w:headerReference w:type="first" r:id="rId16"/>
          <w:pgSz w:w="12240" w:h="15840" w:code="1"/>
          <w:pgMar w:top="1440" w:right="1800" w:bottom="1440" w:left="1800" w:header="720" w:footer="634" w:gutter="0"/>
          <w:pgNumType w:fmt="lowerRoman"/>
          <w:cols w:space="720"/>
          <w:titlePg/>
        </w:sectPr>
      </w:pPr>
    </w:p>
    <w:p xmlns:wp14="http://schemas.microsoft.com/office/word/2010/wordml" w14:paraId="46A97B45" wp14:textId="77777777" w:rsidR="00581B51" w:rsidRDefault="00581B51">
      <w:pPr>
        <w:pStyle w:val="Heading1"/>
        <w:numPr>
          <w:ilvl w:val="0"/>
          <w:numId w:val="13"/>
        </w:numPr>
      </w:pPr>
      <w:bookmarkStart w:id="3" w:name="_Toc432866085"/>
      <w:bookmarkStart w:id="4" w:name="_Toc432866200"/>
      <w:bookmarkStart w:id="5" w:name="_Toc432866342"/>
      <w:bookmarkStart w:id="6" w:name="_Toc278040750"/>
      <w:r>
        <w:lastRenderedPageBreak/>
        <w:t>Introduction</w:t>
      </w:r>
      <w:bookmarkEnd w:id="3"/>
      <w:bookmarkEnd w:id="4"/>
      <w:bookmarkEnd w:id="5"/>
      <w:bookmarkEnd w:id="6"/>
    </w:p>
    <w:p xmlns:wp14="http://schemas.microsoft.com/office/word/2010/wordml" w14:paraId="789CF468" wp14:textId="77777777" w:rsidR="00581B51" w:rsidRDefault="00581B51">
      <w:pPr>
        <w:rPr>
          <w:sz w:val="24"/>
        </w:rPr>
      </w:pPr>
    </w:p>
    <w:p xmlns:wp14="http://schemas.microsoft.com/office/word/2010/wordml" w14:paraId="5368517A" wp14:textId="77777777" w:rsidR="00CA609D" w:rsidRDefault="00CA609D" w:rsidP="00CA609D">
      <w:pPr>
        <w:pStyle w:val="NormalWeb"/>
        <w:spacing w:before="0" w:beforeAutospacing="0" w:after="0" w:afterAutospacing="0"/>
        <w:ind w:firstLine="720"/>
      </w:pPr>
      <w:r>
        <w:rPr>
          <w:rFonts w:ascii="Arial" w:hAnsi="Arial" w:cs="Arial"/>
          <w:color w:val="000000"/>
          <w:sz w:val="22"/>
          <w:szCs w:val="22"/>
        </w:rPr>
        <w:t>Breast cancer is one of the most common forms of cancer i</w:t>
      </w:r>
      <w:bookmarkStart w:id="7" w:name="_GoBack"/>
      <w:bookmarkEnd w:id="7"/>
      <w:r>
        <w:rPr>
          <w:rFonts w:ascii="Arial" w:hAnsi="Arial" w:cs="Arial"/>
          <w:color w:val="000000"/>
          <w:sz w:val="22"/>
          <w:szCs w:val="22"/>
        </w:rPr>
        <w:t>n women, at about 12.5% of women having some form of it in their lifetime. Chemotherapy is often administered to shrink malevolent tumors prior to surgery; however, patient response to chemotherapy is not always guaranteed. Chemotherapy treatments have the potential to either work against a patient’s cancer, elicit no response, or even make the cancer worse. This shows a need to detect the response of a tumor as quickly as possible to determine if chemotherapy should be continued or if the treatment should instead be revised.</w:t>
      </w:r>
    </w:p>
    <w:p xmlns:wp14="http://schemas.microsoft.com/office/word/2010/wordml" w14:paraId="4EEC3A24" wp14:textId="77777777" w:rsidR="00CA609D" w:rsidRDefault="00CA609D" w:rsidP="00CA609D">
      <w:pPr>
        <w:pStyle w:val="NormalWeb"/>
        <w:spacing w:before="0" w:beforeAutospacing="0" w:after="0" w:afterAutospacing="0"/>
        <w:ind w:firstLine="720"/>
      </w:pPr>
      <w:r>
        <w:rPr>
          <w:rFonts w:ascii="Arial" w:hAnsi="Arial" w:cs="Arial"/>
          <w:color w:val="000000"/>
          <w:sz w:val="22"/>
          <w:szCs w:val="22"/>
        </w:rPr>
        <w:t xml:space="preserve">One current technology to quickly monitor the state of a tumor during chemotherapy is Diffuse Optical Spectroscopic Imaging (DOSI). This requires a light source which modulates the intensity of light at a range of frequencies and directs it into tissue which contains a tumor. A detector which can measure the phase shift and change in intensity of the light is placed at a point a certain distance away from the light source and the signals are amplified and analyzed. </w:t>
      </w:r>
    </w:p>
    <w:p xmlns:wp14="http://schemas.microsoft.com/office/word/2010/wordml" w14:paraId="61392E8E" wp14:textId="77777777" w:rsidR="00581B51" w:rsidRDefault="00CA609D" w:rsidP="00FE0451">
      <w:pPr>
        <w:pStyle w:val="NormalWeb"/>
        <w:spacing w:before="0" w:beforeAutospacing="0" w:after="0" w:afterAutospacing="0"/>
        <w:sectPr w:rsidR="00581B51">
          <w:pgSz w:w="12240" w:h="15840" w:code="1"/>
          <w:pgMar w:top="1440" w:right="1800" w:bottom="1440" w:left="1800" w:header="720" w:footer="634" w:gutter="0"/>
          <w:pgNumType w:start="1"/>
          <w:cols w:space="720"/>
          <w:titlePg/>
        </w:sectPr>
      </w:pPr>
      <w:r>
        <w:rPr>
          <w:rStyle w:val="apple-tab-span"/>
          <w:rFonts w:ascii="Arial" w:hAnsi="Arial" w:cs="Arial"/>
          <w:color w:val="000000"/>
          <w:sz w:val="22"/>
          <w:szCs w:val="22"/>
        </w:rPr>
        <w:tab/>
      </w:r>
      <w:r>
        <w:rPr>
          <w:rFonts w:ascii="Arial" w:hAnsi="Arial" w:cs="Arial"/>
          <w:color w:val="000000"/>
          <w:sz w:val="22"/>
          <w:szCs w:val="22"/>
        </w:rPr>
        <w:t xml:space="preserve">The current sensor used for DOSI technology is big, bulky, and needs to be operated by a nurse, practitioner, or doctor. Measurements are time-consuming, taking around 30 minutes to an hour. Data from the measurements is manually saved on a USB flash drive and transferred to the lab computer - a cumbersome process. This project aims to make this sensor into a small, comfortable, wearable device which can take constant measurements throughout the chemotherapy session without the assistance of a medical professional. This will save time and increase the amount of data taken during the session without sacrificing accuracy or precision. </w:t>
      </w:r>
      <w:r w:rsidR="00FE0451" w:rsidRPr="00FD7956">
        <w:rPr>
          <w:rFonts w:ascii="Arial" w:hAnsi="Arial" w:cs="Arial"/>
          <w:sz w:val="22"/>
          <w:szCs w:val="22"/>
        </w:rPr>
        <w:t xml:space="preserve">We will also be able to store data </w:t>
      </w:r>
      <w:r w:rsidR="00FE0451">
        <w:rPr>
          <w:rFonts w:ascii="Arial" w:hAnsi="Arial" w:cs="Arial"/>
          <w:sz w:val="22"/>
          <w:szCs w:val="22"/>
        </w:rPr>
        <w:t xml:space="preserve">recorded from the probe </w:t>
      </w:r>
      <w:r w:rsidR="00FE0451" w:rsidRPr="00FD7956">
        <w:rPr>
          <w:rFonts w:ascii="Arial" w:hAnsi="Arial" w:cs="Arial"/>
          <w:sz w:val="22"/>
          <w:szCs w:val="22"/>
        </w:rPr>
        <w:t xml:space="preserve">into an organized database on the cloud which will store information </w:t>
      </w:r>
      <w:r w:rsidR="00FE0451">
        <w:rPr>
          <w:rFonts w:ascii="Arial" w:hAnsi="Arial" w:cs="Arial"/>
          <w:sz w:val="22"/>
          <w:szCs w:val="22"/>
        </w:rPr>
        <w:t>in</w:t>
      </w:r>
      <w:r w:rsidR="00FE0451" w:rsidRPr="00FD7956">
        <w:rPr>
          <w:rFonts w:ascii="Arial" w:hAnsi="Arial" w:cs="Arial"/>
          <w:sz w:val="22"/>
          <w:szCs w:val="22"/>
        </w:rPr>
        <w:t xml:space="preserve"> individual patient files and allow for remote data processing.</w:t>
      </w:r>
    </w:p>
    <w:p xmlns:wp14="http://schemas.microsoft.com/office/word/2010/wordml" w14:paraId="5091F199" wp14:textId="77777777" w:rsidR="00581B51" w:rsidRDefault="00581B51">
      <w:pPr>
        <w:pStyle w:val="Heading1"/>
        <w:numPr>
          <w:ilvl w:val="0"/>
          <w:numId w:val="13"/>
        </w:numPr>
      </w:pPr>
      <w:bookmarkStart w:id="8" w:name="_Toc278040751"/>
      <w:r>
        <w:lastRenderedPageBreak/>
        <w:t>Concept Development</w:t>
      </w:r>
      <w:bookmarkEnd w:id="8"/>
    </w:p>
    <w:p xmlns:wp14="http://schemas.microsoft.com/office/word/2010/wordml" w14:paraId="262A542E" wp14:textId="77777777" w:rsidR="00581B51" w:rsidRDefault="00581B51">
      <w:pPr>
        <w:pStyle w:val="BodyText"/>
      </w:pPr>
    </w:p>
    <w:p xmlns:wp14="http://schemas.microsoft.com/office/word/2010/wordml" w14:paraId="085343FC" wp14:textId="77777777" w:rsidR="00EC13A1" w:rsidRPr="00EC13A1" w:rsidRDefault="00EC13A1" w:rsidP="00EC13A1">
      <w:pPr>
        <w:rPr>
          <w:rFonts w:ascii="Arial" w:hAnsi="Arial" w:cs="Arial"/>
          <w:sz w:val="24"/>
          <w:szCs w:val="24"/>
        </w:rPr>
      </w:pPr>
      <w:r w:rsidRPr="00EC13A1">
        <w:rPr>
          <w:rFonts w:ascii="Arial" w:hAnsi="Arial" w:cs="Arial"/>
          <w:color w:val="000000"/>
          <w:sz w:val="22"/>
          <w:szCs w:val="22"/>
        </w:rPr>
        <w:t>To minimize the size of the DOSI probe that is currently used in the clinic, we have taken an approach of building a new system that uses the same basic DOSI technology as the current probe. In order to minimize the size of the probe, new electronics are required. The avalanche photodiode that we will use is both small and accurate in the frequency ranges that we will use, as seen in Fig. 1.</w:t>
      </w:r>
      <w:r w:rsidRPr="00EC13A1">
        <w:rPr>
          <w:rFonts w:ascii="Arial" w:hAnsi="Arial" w:cs="Arial"/>
          <w:noProof/>
          <w:color w:val="000000"/>
          <w:sz w:val="22"/>
          <w:szCs w:val="22"/>
        </w:rPr>
        <w:drawing>
          <wp:inline xmlns:wp14="http://schemas.microsoft.com/office/word/2010/wordprocessingDrawing" wp14:anchorId="20F355BF" wp14:editId="7777777" distT="0" distB="0" distL="0" distR="0">
            <wp:extent cx="5947410" cy="3021330"/>
            <wp:effectExtent l="0" t="0" r="0" b="7620"/>
            <wp:docPr id="2" name="Picture 2" descr="https://lh3.googleusercontent.com/kNzr_Of8AcNXT7iYGpmbuZVDEcoErqvRPnVOSyIJTxyIiC-hy_C3CbBWCG232h15NwU0OOeoxXOXwA4aDgU9bW44EffBksHGVOavUjA4XTX7r1LkOVZDXSGjFIffVaAYYNzWZi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kNzr_Of8AcNXT7iYGpmbuZVDEcoErqvRPnVOSyIJTxyIiC-hy_C3CbBWCG232h15NwU0OOeoxXOXwA4aDgU9bW44EffBksHGVOavUjA4XTX7r1LkOVZDXSGjFIffVaAYYNzWZi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3021330"/>
                    </a:xfrm>
                    <a:prstGeom prst="rect">
                      <a:avLst/>
                    </a:prstGeom>
                    <a:noFill/>
                    <a:ln>
                      <a:noFill/>
                    </a:ln>
                  </pic:spPr>
                </pic:pic>
              </a:graphicData>
            </a:graphic>
          </wp:inline>
        </w:drawing>
      </w:r>
    </w:p>
    <w:p xmlns:wp14="http://schemas.microsoft.com/office/word/2010/wordml" w14:paraId="57EAF9A2" wp14:textId="77777777" w:rsidR="00EC13A1" w:rsidRPr="00EC13A1" w:rsidRDefault="00EC13A1" w:rsidP="00EC13A1">
      <w:pPr>
        <w:rPr>
          <w:rFonts w:ascii="Arial" w:hAnsi="Arial" w:cs="Arial"/>
          <w:sz w:val="24"/>
          <w:szCs w:val="24"/>
        </w:rPr>
      </w:pPr>
      <w:r w:rsidRPr="00EC13A1">
        <w:rPr>
          <w:rFonts w:ascii="Arial" w:hAnsi="Arial" w:cs="Arial"/>
          <w:i/>
          <w:iCs/>
          <w:color w:val="000000"/>
          <w:sz w:val="22"/>
          <w:szCs w:val="22"/>
        </w:rPr>
        <w:t>Figure 1: The spectral response and efficiency of the APD are greatest in the range of frequencies that we require: 600-800 nm.</w:t>
      </w:r>
    </w:p>
    <w:p xmlns:wp14="http://schemas.microsoft.com/office/word/2010/wordml" w14:paraId="6EC8F251" wp14:textId="77777777" w:rsidR="00EC13A1" w:rsidRPr="00EC13A1" w:rsidRDefault="00EC13A1" w:rsidP="00EC13A1">
      <w:pPr>
        <w:rPr>
          <w:rFonts w:ascii="Arial" w:hAnsi="Arial" w:cs="Arial"/>
          <w:sz w:val="24"/>
          <w:szCs w:val="24"/>
        </w:rPr>
      </w:pPr>
    </w:p>
    <w:p xmlns:wp14="http://schemas.microsoft.com/office/word/2010/wordml" w14:paraId="08CAD2E2" wp14:textId="77777777" w:rsidR="00EC13A1" w:rsidRDefault="00EC13A1" w:rsidP="00EC13A1">
      <w:pPr>
        <w:rPr>
          <w:rFonts w:ascii="Arial" w:hAnsi="Arial" w:cs="Arial"/>
          <w:color w:val="000000"/>
          <w:sz w:val="22"/>
          <w:szCs w:val="22"/>
        </w:rPr>
      </w:pPr>
      <w:r w:rsidRPr="00EC13A1">
        <w:rPr>
          <w:rFonts w:ascii="Arial" w:hAnsi="Arial" w:cs="Arial"/>
          <w:color w:val="000000"/>
          <w:sz w:val="22"/>
          <w:szCs w:val="22"/>
        </w:rPr>
        <w:t xml:space="preserve">The four wavelength Vertical Cavity Surface Emitting Laser that we are using will emit light at the wavelengths that the four major components of breast tissue (oxyhemoglobin, deoxyhemoglobin, fat, and water) show absorption peaks: 660nm, 680nm, 775nm, 795nm. This device is custom-made for this purpose. The source and detector will be placed on a small, rigid PCB which will be capable of operating these two devices. To ensure patient comfort, the housing for the probe will be surrounded by a soft exterior. </w:t>
      </w:r>
      <w:r>
        <w:rPr>
          <w:rFonts w:ascii="Arial" w:hAnsi="Arial" w:cs="Arial"/>
          <w:color w:val="000000"/>
          <w:sz w:val="22"/>
          <w:szCs w:val="22"/>
        </w:rPr>
        <w:t xml:space="preserve"> The source and detector should be able to sit completely flush with the surface of the skin, so as to not obstruct or interfere with the light going from source to detector. </w:t>
      </w:r>
      <w:r w:rsidRPr="00EC13A1">
        <w:rPr>
          <w:rFonts w:ascii="Arial" w:hAnsi="Arial" w:cs="Arial"/>
          <w:color w:val="000000"/>
          <w:sz w:val="22"/>
          <w:szCs w:val="22"/>
        </w:rPr>
        <w:t>It will also include a strap to remove the need for the probe to be held in place by a medical professional.</w:t>
      </w:r>
    </w:p>
    <w:p xmlns:wp14="http://schemas.microsoft.com/office/word/2010/wordml" w14:paraId="70480DBF" wp14:textId="77777777" w:rsidR="00EC13A1" w:rsidRDefault="00EC13A1" w:rsidP="00EC13A1">
      <w:pPr>
        <w:rPr>
          <w:rFonts w:ascii="Arial" w:hAnsi="Arial" w:cs="Arial"/>
          <w:color w:val="000000"/>
          <w:sz w:val="22"/>
          <w:szCs w:val="22"/>
        </w:rPr>
      </w:pPr>
    </w:p>
    <w:p xmlns:wp14="http://schemas.microsoft.com/office/word/2010/wordml" w14:paraId="70D7B22E" wp14:textId="77777777" w:rsidR="00EC13A1" w:rsidRPr="00EC13A1" w:rsidRDefault="00EC13A1" w:rsidP="00EC13A1">
      <w:pPr>
        <w:rPr>
          <w:rFonts w:ascii="Arial" w:hAnsi="Arial" w:cs="Arial"/>
          <w:color w:val="000000"/>
          <w:sz w:val="22"/>
          <w:szCs w:val="22"/>
        </w:rPr>
      </w:pPr>
      <w:r>
        <w:rPr>
          <w:rFonts w:ascii="Arial" w:hAnsi="Arial" w:cs="Arial"/>
          <w:color w:val="000000"/>
          <w:sz w:val="22"/>
          <w:szCs w:val="22"/>
        </w:rPr>
        <w:t>Firstly, we will develop two separate circuit boards and asses</w:t>
      </w:r>
      <w:r w:rsidR="006B4889">
        <w:rPr>
          <w:rFonts w:ascii="Arial" w:hAnsi="Arial" w:cs="Arial"/>
          <w:color w:val="000000"/>
          <w:sz w:val="22"/>
          <w:szCs w:val="22"/>
        </w:rPr>
        <w:t>s</w:t>
      </w:r>
      <w:r>
        <w:rPr>
          <w:rFonts w:ascii="Arial" w:hAnsi="Arial" w:cs="Arial"/>
          <w:color w:val="000000"/>
          <w:sz w:val="22"/>
          <w:szCs w:val="22"/>
        </w:rPr>
        <w:t xml:space="preserve"> the behavior of the APD and VCSEL separately. Then, we will combine them into one circuit board and develop a housing for the unit. One alternative solution we considered was</w:t>
      </w:r>
      <w:r w:rsidRPr="00EC13A1">
        <w:rPr>
          <w:rFonts w:ascii="Arial" w:hAnsi="Arial" w:cs="Arial"/>
          <w:color w:val="000000"/>
          <w:sz w:val="22"/>
          <w:szCs w:val="22"/>
        </w:rPr>
        <w:t xml:space="preserve"> using a flexible PCB for our source-detector pair, but we upon further analysis we learned that the flexible material used would be risky for supporting a 200 V DC input. </w:t>
      </w:r>
    </w:p>
    <w:p xmlns:wp14="http://schemas.microsoft.com/office/word/2010/wordml" w14:paraId="3E9BBDDA" wp14:textId="77777777" w:rsidR="00EC13A1" w:rsidRDefault="00EC13A1" w:rsidP="00EC13A1">
      <w:pPr>
        <w:rPr>
          <w:rFonts w:ascii="Arial" w:hAnsi="Arial" w:cs="Arial"/>
          <w:sz w:val="24"/>
          <w:szCs w:val="24"/>
        </w:rPr>
      </w:pPr>
    </w:p>
    <w:p xmlns:wp14="http://schemas.microsoft.com/office/word/2010/wordml" w14:paraId="3BB6559E" wp14:textId="77777777" w:rsidR="00766CF0" w:rsidRPr="00766CF0" w:rsidRDefault="00766CF0" w:rsidP="00EC13A1">
      <w:pPr>
        <w:rPr>
          <w:rFonts w:ascii="Arial" w:hAnsi="Arial" w:cs="Arial"/>
          <w:color w:val="000000"/>
          <w:sz w:val="22"/>
          <w:szCs w:val="22"/>
        </w:rPr>
      </w:pPr>
      <w:r w:rsidRPr="00766CF0">
        <w:rPr>
          <w:rFonts w:ascii="Arial" w:hAnsi="Arial" w:cs="Arial"/>
          <w:color w:val="000000"/>
          <w:sz w:val="22"/>
          <w:szCs w:val="22"/>
        </w:rPr>
        <w:t xml:space="preserve">Through our weekly meetings with Professor </w:t>
      </w:r>
      <w:proofErr w:type="spellStart"/>
      <w:r w:rsidRPr="00766CF0">
        <w:rPr>
          <w:rFonts w:ascii="Arial" w:hAnsi="Arial" w:cs="Arial"/>
          <w:color w:val="000000"/>
          <w:sz w:val="22"/>
          <w:szCs w:val="22"/>
        </w:rPr>
        <w:t>Roblyer</w:t>
      </w:r>
      <w:proofErr w:type="spellEnd"/>
      <w:r w:rsidRPr="00766CF0">
        <w:rPr>
          <w:rFonts w:ascii="Arial" w:hAnsi="Arial" w:cs="Arial"/>
          <w:color w:val="000000"/>
          <w:sz w:val="22"/>
          <w:szCs w:val="22"/>
        </w:rPr>
        <w:t xml:space="preserve">, we had come up with the problem of testing and designing our device when it is based off of two major components, the VCSEL and the APD, yet the APD is more complex than the VCSEL and would require more time to study and testing in order to implement in our design. From here we decided it would be best to create separate circuit boards for the VCSEL and APD for </w:t>
      </w:r>
      <w:r w:rsidRPr="00766CF0">
        <w:rPr>
          <w:rFonts w:ascii="Arial" w:hAnsi="Arial" w:cs="Arial"/>
          <w:color w:val="000000"/>
          <w:sz w:val="22"/>
          <w:szCs w:val="22"/>
        </w:rPr>
        <w:lastRenderedPageBreak/>
        <w:t>most of the development of our device. This would allow us to not only split up the work, but to also work on the two components simultaneously and build a VCSEL PCB first while we are still testing the APD Evaluation board.</w:t>
      </w:r>
    </w:p>
    <w:p xmlns:wp14="http://schemas.microsoft.com/office/word/2010/wordml" w14:paraId="67B6876D" wp14:textId="77777777" w:rsidR="00766CF0" w:rsidRPr="00EC13A1" w:rsidRDefault="00766CF0" w:rsidP="00EC13A1">
      <w:pPr>
        <w:rPr>
          <w:rFonts w:ascii="Arial" w:hAnsi="Arial" w:cs="Arial"/>
          <w:sz w:val="24"/>
          <w:szCs w:val="24"/>
        </w:rPr>
      </w:pPr>
    </w:p>
    <w:p xmlns:wp14="http://schemas.microsoft.com/office/word/2010/wordml" w14:paraId="25FEEADA" wp14:textId="77777777" w:rsidR="00581B51" w:rsidRPr="00FE0451" w:rsidRDefault="00FE0451" w:rsidP="00FE0451">
      <w:pPr>
        <w:rPr>
          <w:rFonts w:ascii="Arial" w:hAnsi="Arial" w:cs="Arial"/>
          <w:sz w:val="24"/>
          <w:szCs w:val="24"/>
        </w:rPr>
        <w:sectPr w:rsidR="00581B51" w:rsidRPr="00FE0451">
          <w:pgSz w:w="12240" w:h="15840" w:code="1"/>
          <w:pgMar w:top="1440" w:right="1800" w:bottom="1080" w:left="1800" w:header="720" w:footer="634" w:gutter="0"/>
          <w:cols w:space="720"/>
          <w:titlePg/>
        </w:sectPr>
      </w:pPr>
      <w:r w:rsidRPr="00EC13A1">
        <w:rPr>
          <w:rFonts w:ascii="Arial" w:hAnsi="Arial" w:cs="Arial"/>
          <w:color w:val="000000"/>
          <w:sz w:val="22"/>
          <w:szCs w:val="22"/>
        </w:rPr>
        <w:t xml:space="preserve">For the problem of patient data storage, we have decided on a solution that features cloud-based remote access. This will store raw patient data into a HIPPA compliant database </w:t>
      </w:r>
      <w:r>
        <w:rPr>
          <w:rFonts w:ascii="Arial" w:hAnsi="Arial" w:cs="Arial"/>
          <w:color w:val="000000"/>
          <w:sz w:val="22"/>
          <w:szCs w:val="22"/>
        </w:rPr>
        <w:t xml:space="preserve">that associates data files with individual patient medical records. We were initially going to create this database software ourselves, but decided to use existing software, namely </w:t>
      </w:r>
      <w:proofErr w:type="spellStart"/>
      <w:r>
        <w:rPr>
          <w:rFonts w:ascii="Arial" w:hAnsi="Arial" w:cs="Arial"/>
          <w:color w:val="000000"/>
          <w:sz w:val="22"/>
          <w:szCs w:val="22"/>
        </w:rPr>
        <w:t>OpenEMR</w:t>
      </w:r>
      <w:proofErr w:type="spellEnd"/>
      <w:r>
        <w:rPr>
          <w:rFonts w:ascii="Arial" w:hAnsi="Arial" w:cs="Arial"/>
          <w:color w:val="000000"/>
          <w:sz w:val="22"/>
          <w:szCs w:val="22"/>
        </w:rPr>
        <w:t xml:space="preserve">. </w:t>
      </w:r>
      <w:proofErr w:type="spellStart"/>
      <w:r>
        <w:rPr>
          <w:rFonts w:ascii="Arial" w:hAnsi="Arial" w:cs="Arial"/>
          <w:color w:val="000000"/>
          <w:sz w:val="22"/>
          <w:szCs w:val="22"/>
        </w:rPr>
        <w:t>OpenEMR</w:t>
      </w:r>
      <w:proofErr w:type="spellEnd"/>
      <w:r>
        <w:rPr>
          <w:rFonts w:ascii="Arial" w:hAnsi="Arial" w:cs="Arial"/>
          <w:color w:val="000000"/>
          <w:sz w:val="22"/>
          <w:szCs w:val="22"/>
        </w:rPr>
        <w:t xml:space="preserve"> as software is compliant with HIPPA standards for patient data security. This substantially simplifies the prospect of being able to use an electronic medical record system within an actual clinic. However, this software will require modifications and additions in order to suit our needs, so software design is necessary even with the use of open source software. Developing our own software would involve delving into advanced cybersecurity beyond the scope of this project.</w:t>
      </w:r>
    </w:p>
    <w:p xmlns:wp14="http://schemas.microsoft.com/office/word/2010/wordml" w14:paraId="44F8C42A" wp14:textId="77777777" w:rsidR="00581B51" w:rsidRDefault="00581B51">
      <w:pPr>
        <w:pStyle w:val="Heading1"/>
        <w:numPr>
          <w:ilvl w:val="0"/>
          <w:numId w:val="13"/>
        </w:numPr>
      </w:pPr>
      <w:bookmarkStart w:id="9" w:name="_Toc278040752"/>
      <w:r>
        <w:lastRenderedPageBreak/>
        <w:t>System Description</w:t>
      </w:r>
      <w:bookmarkEnd w:id="9"/>
    </w:p>
    <w:p xmlns:wp14="http://schemas.microsoft.com/office/word/2010/wordml" w14:paraId="573B8565" wp14:textId="77777777" w:rsidR="00581B51" w:rsidRDefault="00581B51">
      <w:pPr>
        <w:pStyle w:val="BodyText"/>
      </w:pPr>
    </w:p>
    <w:p xmlns:wp14="http://schemas.microsoft.com/office/word/2010/wordml" w14:paraId="4FC28714" wp14:textId="77777777" w:rsidR="00581B51" w:rsidRDefault="006B4889">
      <w:pPr>
        <w:pStyle w:val="BodyText"/>
      </w:pPr>
      <w:r>
        <w:rPr>
          <w:rFonts w:ascii="Arial" w:hAnsi="Arial" w:cs="Arial"/>
          <w:noProof/>
          <w:color w:val="000000"/>
          <w:sz w:val="22"/>
          <w:szCs w:val="22"/>
        </w:rPr>
        <w:drawing>
          <wp:inline xmlns:wp14="http://schemas.microsoft.com/office/word/2010/wordprocessingDrawing" wp14:anchorId="7495451A" wp14:editId="7777777" distT="0" distB="0" distL="0" distR="0">
            <wp:extent cx="5144494" cy="976608"/>
            <wp:effectExtent l="0" t="0" r="0" b="0"/>
            <wp:docPr id="5" name="Picture 5"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481" cy="978314"/>
                    </a:xfrm>
                    <a:prstGeom prst="rect">
                      <a:avLst/>
                    </a:prstGeom>
                    <a:noFill/>
                    <a:ln>
                      <a:noFill/>
                    </a:ln>
                  </pic:spPr>
                </pic:pic>
              </a:graphicData>
            </a:graphic>
          </wp:inline>
        </w:drawing>
      </w:r>
    </w:p>
    <w:p xmlns:wp14="http://schemas.microsoft.com/office/word/2010/wordml" w14:paraId="142CC566" wp14:textId="77777777" w:rsidR="00581B51" w:rsidRPr="00572525" w:rsidRDefault="006B4889">
      <w:pPr>
        <w:pStyle w:val="Date"/>
        <w:rPr>
          <w:rFonts w:ascii="Arial" w:hAnsi="Arial" w:cs="Arial"/>
          <w:i/>
          <w:iCs/>
          <w:color w:val="000000"/>
          <w:sz w:val="22"/>
          <w:szCs w:val="22"/>
        </w:rPr>
      </w:pPr>
      <w:r w:rsidRPr="00572525">
        <w:rPr>
          <w:rFonts w:ascii="Arial" w:hAnsi="Arial" w:cs="Arial"/>
          <w:i/>
          <w:iCs/>
          <w:color w:val="000000"/>
          <w:sz w:val="22"/>
          <w:szCs w:val="22"/>
        </w:rPr>
        <w:t>Figure 2: Level 0 Block Diagram</w:t>
      </w:r>
    </w:p>
    <w:p xmlns:wp14="http://schemas.microsoft.com/office/word/2010/wordml" w14:paraId="45CEAFAF" wp14:textId="77777777" w:rsidR="006B4889" w:rsidRDefault="006B4889" w:rsidP="006B4889">
      <w:pPr>
        <w:rPr>
          <w:rFonts w:ascii="Arial" w:hAnsi="Arial" w:cs="Arial"/>
          <w:color w:val="000000"/>
          <w:sz w:val="22"/>
          <w:szCs w:val="22"/>
        </w:rPr>
      </w:pPr>
    </w:p>
    <w:p xmlns:wp14="http://schemas.microsoft.com/office/word/2010/wordml" w14:paraId="70B3D4EA" wp14:textId="77777777" w:rsidR="006B4889" w:rsidRDefault="006B4889" w:rsidP="006B4889">
      <w:pPr>
        <w:rPr>
          <w:rFonts w:ascii="Arial" w:hAnsi="Arial" w:cs="Arial"/>
          <w:color w:val="000000"/>
          <w:sz w:val="22"/>
          <w:szCs w:val="22"/>
        </w:rPr>
      </w:pPr>
      <w:r>
        <w:rPr>
          <w:rFonts w:ascii="Arial" w:hAnsi="Arial" w:cs="Arial"/>
          <w:color w:val="000000"/>
          <w:sz w:val="22"/>
          <w:szCs w:val="22"/>
        </w:rPr>
        <w:t>As seen in Fig. 2, t</w:t>
      </w:r>
      <w:r w:rsidRPr="006B4889">
        <w:rPr>
          <w:rFonts w:ascii="Arial" w:hAnsi="Arial" w:cs="Arial"/>
          <w:color w:val="000000"/>
          <w:sz w:val="22"/>
          <w:szCs w:val="22"/>
        </w:rPr>
        <w:t xml:space="preserve">he probe is placed on tissue and sends data to a computer to be processed in </w:t>
      </w:r>
      <w:r w:rsidR="00FE0451">
        <w:rPr>
          <w:rFonts w:ascii="Arial" w:hAnsi="Arial" w:cs="Arial"/>
          <w:color w:val="000000"/>
          <w:sz w:val="22"/>
          <w:szCs w:val="22"/>
        </w:rPr>
        <w:t>MATLAB</w:t>
      </w:r>
      <w:r w:rsidRPr="006B4889">
        <w:rPr>
          <w:rFonts w:ascii="Arial" w:hAnsi="Arial" w:cs="Arial"/>
          <w:color w:val="000000"/>
          <w:sz w:val="22"/>
          <w:szCs w:val="22"/>
        </w:rPr>
        <w:t>. The processed data is then sent to an electronic medical record server.</w:t>
      </w:r>
    </w:p>
    <w:p xmlns:wp14="http://schemas.microsoft.com/office/word/2010/wordml" w14:paraId="217A3188" wp14:textId="77777777" w:rsidR="006B4889" w:rsidRDefault="006B4889" w:rsidP="006B4889">
      <w:pPr>
        <w:rPr>
          <w:rFonts w:ascii="Arial" w:hAnsi="Arial" w:cs="Arial"/>
          <w:color w:val="000000"/>
          <w:sz w:val="22"/>
          <w:szCs w:val="22"/>
        </w:rPr>
      </w:pPr>
    </w:p>
    <w:p xmlns:wp14="http://schemas.microsoft.com/office/word/2010/wordml" w14:paraId="3400F2C1" wp14:textId="77777777" w:rsidR="006B4889" w:rsidRDefault="006B4889" w:rsidP="006B4889">
      <w:r>
        <w:rPr>
          <w:rFonts w:ascii="Arial" w:hAnsi="Arial" w:cs="Arial"/>
          <w:noProof/>
          <w:color w:val="000000"/>
          <w:sz w:val="22"/>
          <w:szCs w:val="22"/>
        </w:rPr>
        <w:drawing>
          <wp:inline xmlns:wp14="http://schemas.microsoft.com/office/word/2010/wordprocessingDrawing" wp14:anchorId="59CDD981" wp14:editId="7777777" distT="0" distB="0" distL="0" distR="0">
            <wp:extent cx="2924658" cy="4524292"/>
            <wp:effectExtent l="0" t="0" r="9525" b="0"/>
            <wp:docPr id="6" name="Picture 6"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0723" cy="4549143"/>
                    </a:xfrm>
                    <a:prstGeom prst="rect">
                      <a:avLst/>
                    </a:prstGeom>
                    <a:noFill/>
                    <a:ln>
                      <a:noFill/>
                    </a:ln>
                  </pic:spPr>
                </pic:pic>
              </a:graphicData>
            </a:graphic>
          </wp:inline>
        </w:drawing>
      </w:r>
    </w:p>
    <w:p xmlns:wp14="http://schemas.microsoft.com/office/word/2010/wordml" w14:paraId="0814D569" wp14:textId="77777777" w:rsidR="006B4889" w:rsidRPr="00572525" w:rsidRDefault="00572525" w:rsidP="006B4889">
      <w:pPr>
        <w:rPr>
          <w:rFonts w:ascii="Arial" w:hAnsi="Arial" w:cs="Arial"/>
          <w:i/>
          <w:iCs/>
          <w:color w:val="000000"/>
          <w:sz w:val="22"/>
          <w:szCs w:val="22"/>
        </w:rPr>
      </w:pPr>
      <w:r w:rsidRPr="00572525">
        <w:rPr>
          <w:rFonts w:ascii="Arial" w:hAnsi="Arial" w:cs="Arial"/>
          <w:i/>
          <w:iCs/>
          <w:color w:val="000000"/>
          <w:sz w:val="22"/>
          <w:szCs w:val="22"/>
        </w:rPr>
        <w:t>Figure 3: Level 1 Block Diagram</w:t>
      </w:r>
    </w:p>
    <w:p xmlns:wp14="http://schemas.microsoft.com/office/word/2010/wordml" w14:paraId="76C6C9FB" wp14:textId="77777777" w:rsidR="006B4889" w:rsidRDefault="006B4889" w:rsidP="006B4889"/>
    <w:p xmlns:wp14="http://schemas.microsoft.com/office/word/2010/wordml" w14:paraId="7F32E989" wp14:textId="77777777" w:rsidR="006B4889" w:rsidRDefault="00572525" w:rsidP="006B4889">
      <w:pPr>
        <w:rPr>
          <w:rFonts w:ascii="Arial" w:hAnsi="Arial" w:cs="Arial"/>
          <w:color w:val="000000"/>
          <w:sz w:val="22"/>
          <w:szCs w:val="22"/>
        </w:rPr>
      </w:pPr>
      <w:r>
        <w:rPr>
          <w:rFonts w:ascii="Arial" w:hAnsi="Arial" w:cs="Arial"/>
          <w:color w:val="000000"/>
          <w:sz w:val="22"/>
          <w:szCs w:val="22"/>
        </w:rPr>
        <w:t>Fig. 3</w:t>
      </w:r>
      <w:r w:rsidR="006B4889">
        <w:rPr>
          <w:rFonts w:ascii="Arial" w:hAnsi="Arial" w:cs="Arial"/>
          <w:color w:val="000000"/>
          <w:sz w:val="22"/>
          <w:szCs w:val="22"/>
        </w:rPr>
        <w:t xml:space="preserve"> consists of three main components which are the probe, the data acquisition/processing setup, and the database. The probe consists of the source and detector which are the VCSEL and APD respectively. The probe then sends a signal to the network analyzer which is then sent to the lab computer. The lab computer then processes the data and finds the optical properties of the tissue. This data is then sent to the web server.</w:t>
      </w:r>
    </w:p>
    <w:p xmlns:wp14="http://schemas.microsoft.com/office/word/2010/wordml" w14:paraId="6F6678B7" wp14:textId="77777777" w:rsidR="00572525" w:rsidRDefault="00572525" w:rsidP="006B4889">
      <w:pPr>
        <w:rPr>
          <w:rFonts w:ascii="Arial" w:hAnsi="Arial" w:cs="Arial"/>
          <w:color w:val="000000"/>
          <w:sz w:val="22"/>
          <w:szCs w:val="22"/>
        </w:rPr>
      </w:pPr>
    </w:p>
    <w:p xmlns:wp14="http://schemas.microsoft.com/office/word/2010/wordml" w14:paraId="37B6D8BE" wp14:textId="77777777" w:rsidR="00572525" w:rsidRDefault="00572525" w:rsidP="006B4889">
      <w:pPr>
        <w:rPr>
          <w:rFonts w:ascii="Arial" w:hAnsi="Arial" w:cs="Arial"/>
          <w:color w:val="000000"/>
          <w:sz w:val="22"/>
          <w:szCs w:val="22"/>
        </w:rPr>
      </w:pPr>
    </w:p>
    <w:p xmlns:wp14="http://schemas.microsoft.com/office/word/2010/wordml" w14:paraId="13E4D9F3" wp14:textId="77777777" w:rsidR="00572525" w:rsidRDefault="00572525" w:rsidP="006B4889">
      <w:r>
        <w:rPr>
          <w:rFonts w:ascii="Arial" w:hAnsi="Arial" w:cs="Arial"/>
          <w:noProof/>
          <w:color w:val="000000"/>
          <w:sz w:val="22"/>
          <w:szCs w:val="22"/>
        </w:rPr>
        <w:drawing>
          <wp:inline xmlns:wp14="http://schemas.microsoft.com/office/word/2010/wordprocessingDrawing" wp14:anchorId="04238DE6" wp14:editId="7777777" distT="0" distB="0" distL="0" distR="0">
            <wp:extent cx="5963478" cy="5802305"/>
            <wp:effectExtent l="0" t="0" r="0" b="8255"/>
            <wp:docPr id="7" name="Picture 7"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0970" cy="5809594"/>
                    </a:xfrm>
                    <a:prstGeom prst="rect">
                      <a:avLst/>
                    </a:prstGeom>
                    <a:noFill/>
                    <a:ln>
                      <a:noFill/>
                    </a:ln>
                  </pic:spPr>
                </pic:pic>
              </a:graphicData>
            </a:graphic>
          </wp:inline>
        </w:drawing>
      </w:r>
    </w:p>
    <w:p xmlns:wp14="http://schemas.microsoft.com/office/word/2010/wordml" w14:paraId="1BAE91AC" wp14:textId="77777777" w:rsidR="00572525" w:rsidRPr="00572525" w:rsidRDefault="00572525" w:rsidP="00572525">
      <w:pPr>
        <w:rPr>
          <w:rFonts w:ascii="Arial" w:hAnsi="Arial" w:cs="Arial"/>
          <w:i/>
          <w:iCs/>
          <w:color w:val="000000"/>
          <w:sz w:val="22"/>
          <w:szCs w:val="22"/>
        </w:rPr>
      </w:pPr>
      <w:r w:rsidRPr="00572525">
        <w:rPr>
          <w:rFonts w:ascii="Arial" w:hAnsi="Arial" w:cs="Arial"/>
          <w:i/>
          <w:iCs/>
          <w:color w:val="000000"/>
          <w:sz w:val="22"/>
          <w:szCs w:val="22"/>
        </w:rPr>
        <w:t>Figure 4: Level 2 Block Diagram</w:t>
      </w:r>
    </w:p>
    <w:p xmlns:wp14="http://schemas.microsoft.com/office/word/2010/wordml" w14:paraId="79638A53" wp14:textId="77777777" w:rsidR="00572525" w:rsidRPr="00572525" w:rsidRDefault="00572525" w:rsidP="00572525">
      <w:pPr>
        <w:rPr>
          <w:sz w:val="24"/>
          <w:szCs w:val="24"/>
        </w:rPr>
      </w:pPr>
    </w:p>
    <w:p xmlns:wp14="http://schemas.microsoft.com/office/word/2010/wordml" w14:paraId="08967DB9" wp14:textId="77777777" w:rsidR="00572525" w:rsidRDefault="00572525" w:rsidP="00572525">
      <w:pPr>
        <w:rPr>
          <w:rFonts w:ascii="Arial" w:hAnsi="Arial" w:cs="Arial"/>
          <w:color w:val="000000"/>
          <w:sz w:val="22"/>
          <w:szCs w:val="22"/>
        </w:rPr>
      </w:pPr>
      <w:r>
        <w:rPr>
          <w:rFonts w:ascii="Arial" w:hAnsi="Arial" w:cs="Arial"/>
          <w:color w:val="000000"/>
          <w:sz w:val="22"/>
          <w:szCs w:val="22"/>
        </w:rPr>
        <w:t>As seen in Fig. 4, t</w:t>
      </w:r>
      <w:r w:rsidRPr="00572525">
        <w:rPr>
          <w:rFonts w:ascii="Arial" w:hAnsi="Arial" w:cs="Arial"/>
          <w:color w:val="000000"/>
          <w:sz w:val="22"/>
          <w:szCs w:val="22"/>
        </w:rPr>
        <w:t>he laser switch supplies power to the VCSEL and this determines which wavelengths output. The VCSEL emits light into the tissue and light then scatters in a banana shaped form within the tissue and then diffuses out into the APD. The APD sends a signal to the network analyzer which is connected to the lab com</w:t>
      </w:r>
      <w:r w:rsidR="00FE0451">
        <w:rPr>
          <w:rFonts w:ascii="Arial" w:hAnsi="Arial" w:cs="Arial"/>
          <w:color w:val="000000"/>
          <w:sz w:val="22"/>
          <w:szCs w:val="22"/>
        </w:rPr>
        <w:t>puter. The computer uses LabVIEW</w:t>
      </w:r>
      <w:r w:rsidRPr="00572525">
        <w:rPr>
          <w:rFonts w:ascii="Arial" w:hAnsi="Arial" w:cs="Arial"/>
          <w:color w:val="000000"/>
          <w:sz w:val="22"/>
          <w:szCs w:val="22"/>
        </w:rPr>
        <w:t xml:space="preserve"> to acquire the data and output it all in an excel file. The excel fi</w:t>
      </w:r>
      <w:r w:rsidR="00FE0451">
        <w:rPr>
          <w:rFonts w:ascii="Arial" w:hAnsi="Arial" w:cs="Arial"/>
          <w:color w:val="000000"/>
          <w:sz w:val="22"/>
          <w:szCs w:val="22"/>
        </w:rPr>
        <w:t>le is then processed in a MATLAB</w:t>
      </w:r>
      <w:r w:rsidRPr="00572525">
        <w:rPr>
          <w:rFonts w:ascii="Arial" w:hAnsi="Arial" w:cs="Arial"/>
          <w:color w:val="000000"/>
          <w:sz w:val="22"/>
          <w:szCs w:val="22"/>
        </w:rPr>
        <w:t xml:space="preserve"> code which finds the corresponding absorption and scattering coefficients of the tissue. This data is then sent to the database using a host and a receiver socket.</w:t>
      </w:r>
    </w:p>
    <w:p xmlns:wp14="http://schemas.microsoft.com/office/word/2010/wordml" w14:paraId="230062D2" wp14:textId="77777777" w:rsidR="00FE0451" w:rsidRDefault="00FE0451" w:rsidP="00572525">
      <w:pPr>
        <w:rPr>
          <w:rFonts w:ascii="Arial" w:hAnsi="Arial" w:cs="Arial"/>
          <w:color w:val="000000"/>
          <w:sz w:val="22"/>
          <w:szCs w:val="22"/>
        </w:rPr>
      </w:pPr>
    </w:p>
    <w:p xmlns:wp14="http://schemas.microsoft.com/office/word/2010/wordml" w14:paraId="03BA1FF1" wp14:textId="77777777" w:rsidR="00572525" w:rsidRPr="006B4889" w:rsidRDefault="00FE0451" w:rsidP="006B4889">
      <w:pPr>
        <w:sectPr w:rsidR="00572525" w:rsidRPr="006B4889">
          <w:pgSz w:w="12240" w:h="15840" w:code="1"/>
          <w:pgMar w:top="1440" w:right="1800" w:bottom="1080" w:left="1800" w:header="720" w:footer="634" w:gutter="0"/>
          <w:cols w:space="720"/>
          <w:titlePg/>
        </w:sectPr>
      </w:pPr>
      <w:r w:rsidRPr="00FE0451">
        <w:rPr>
          <w:sz w:val="24"/>
          <w:szCs w:val="24"/>
        </w:rPr>
        <w:t xml:space="preserve">The host injects metadata with the file transfer, which the server end looks for. This metadata relates to a patient record and a folder in which to store it. The automation </w:t>
      </w:r>
      <w:r w:rsidRPr="00FE0451">
        <w:rPr>
          <w:sz w:val="24"/>
          <w:szCs w:val="24"/>
        </w:rPr>
        <w:lastRenderedPageBreak/>
        <w:t>interface reads this metadata and appends the file to the database under the appropriate patient record.</w:t>
      </w:r>
    </w:p>
    <w:p xmlns:wp14="http://schemas.microsoft.com/office/word/2010/wordml" w14:paraId="269FAB69" wp14:textId="77777777" w:rsidR="00581B51" w:rsidRDefault="002B3490">
      <w:pPr>
        <w:pStyle w:val="Heading1"/>
        <w:numPr>
          <w:ilvl w:val="0"/>
          <w:numId w:val="13"/>
        </w:numPr>
      </w:pPr>
      <w:bookmarkStart w:id="10" w:name="_Toc278040753"/>
      <w:r>
        <w:lastRenderedPageBreak/>
        <w:t>First Semester Progress</w:t>
      </w:r>
      <w:bookmarkEnd w:id="10"/>
    </w:p>
    <w:p xmlns:wp14="http://schemas.microsoft.com/office/word/2010/wordml" w14:paraId="08D86480" wp14:textId="77777777" w:rsidR="00581B51" w:rsidRDefault="00581B51">
      <w:pPr>
        <w:pStyle w:val="BodyText"/>
      </w:pPr>
    </w:p>
    <w:p xmlns:wp14="http://schemas.microsoft.com/office/word/2010/wordml" w14:paraId="19E17E23" wp14:textId="77777777" w:rsidR="00572525" w:rsidRPr="00572525" w:rsidRDefault="00572525" w:rsidP="00572525">
      <w:pPr>
        <w:rPr>
          <w:sz w:val="24"/>
          <w:szCs w:val="24"/>
        </w:rPr>
      </w:pPr>
      <w:r w:rsidRPr="00572525">
        <w:rPr>
          <w:rFonts w:ascii="Arial" w:hAnsi="Arial" w:cs="Arial"/>
          <w:color w:val="000000"/>
          <w:sz w:val="22"/>
          <w:szCs w:val="22"/>
        </w:rPr>
        <w:tab/>
      </w:r>
      <w:r w:rsidRPr="00572525">
        <w:rPr>
          <w:rFonts w:ascii="Arial" w:hAnsi="Arial" w:cs="Arial"/>
          <w:color w:val="000000"/>
          <w:sz w:val="22"/>
          <w:szCs w:val="22"/>
        </w:rPr>
        <w:t xml:space="preserve">At the start of the semester, we researched more into Diffuse Optical Spectroscopic Imaging so that we’d have a better understanding of what our probe will actually do. We also conducted research on the Vertical Cavity Surface Emitting Laser (VCSEL) and the Avalanche Photodiode (APD) in order to understand why these are the two main components that we’re using. We then learned how to test the </w:t>
      </w:r>
      <w:proofErr w:type="spellStart"/>
      <w:r w:rsidRPr="00572525">
        <w:rPr>
          <w:rFonts w:ascii="Arial" w:hAnsi="Arial" w:cs="Arial"/>
          <w:color w:val="000000"/>
          <w:sz w:val="22"/>
          <w:szCs w:val="22"/>
        </w:rPr>
        <w:t>optode</w:t>
      </w:r>
      <w:proofErr w:type="spellEnd"/>
      <w:r w:rsidRPr="00572525">
        <w:rPr>
          <w:rFonts w:ascii="Arial" w:hAnsi="Arial" w:cs="Arial"/>
          <w:color w:val="000000"/>
          <w:sz w:val="22"/>
          <w:szCs w:val="22"/>
        </w:rPr>
        <w:t xml:space="preserve"> in Professor </w:t>
      </w:r>
      <w:proofErr w:type="spellStart"/>
      <w:r w:rsidRPr="00572525">
        <w:rPr>
          <w:rFonts w:ascii="Arial" w:hAnsi="Arial" w:cs="Arial"/>
          <w:color w:val="000000"/>
          <w:sz w:val="22"/>
          <w:szCs w:val="22"/>
        </w:rPr>
        <w:t>Roblyer’s</w:t>
      </w:r>
      <w:proofErr w:type="spellEnd"/>
      <w:r w:rsidRPr="00572525">
        <w:rPr>
          <w:rFonts w:ascii="Arial" w:hAnsi="Arial" w:cs="Arial"/>
          <w:color w:val="000000"/>
          <w:sz w:val="22"/>
          <w:szCs w:val="22"/>
        </w:rPr>
        <w:t xml:space="preserve"> lab. In order to do this we used the three wavelength VCSEL and the APD Board that we were supplied. We created a schematic and several designs for the four wavelength VCSEL PCB using </w:t>
      </w:r>
      <w:proofErr w:type="spellStart"/>
      <w:r w:rsidRPr="00572525">
        <w:rPr>
          <w:rFonts w:ascii="Arial" w:hAnsi="Arial" w:cs="Arial"/>
          <w:color w:val="000000"/>
          <w:sz w:val="22"/>
          <w:szCs w:val="22"/>
        </w:rPr>
        <w:t>ExpressPCB</w:t>
      </w:r>
      <w:proofErr w:type="spellEnd"/>
      <w:r w:rsidRPr="00572525">
        <w:rPr>
          <w:rFonts w:ascii="Arial" w:hAnsi="Arial" w:cs="Arial"/>
          <w:color w:val="000000"/>
          <w:sz w:val="22"/>
          <w:szCs w:val="22"/>
        </w:rPr>
        <w:t xml:space="preserve"> and we were able to order them directly from </w:t>
      </w:r>
      <w:proofErr w:type="spellStart"/>
      <w:r w:rsidRPr="00572525">
        <w:rPr>
          <w:rFonts w:ascii="Arial" w:hAnsi="Arial" w:cs="Arial"/>
          <w:color w:val="000000"/>
          <w:sz w:val="22"/>
          <w:szCs w:val="22"/>
        </w:rPr>
        <w:t>ExpressPCB</w:t>
      </w:r>
      <w:proofErr w:type="spellEnd"/>
      <w:r w:rsidRPr="00572525">
        <w:rPr>
          <w:rFonts w:ascii="Arial" w:hAnsi="Arial" w:cs="Arial"/>
          <w:color w:val="000000"/>
          <w:sz w:val="22"/>
          <w:szCs w:val="22"/>
        </w:rPr>
        <w:t xml:space="preserve">. These VCSEL PCB designs are shown in Appendix 3. The socket components for the VCSEL and the RF connectors were supplied by our client so we were able to solder the VCSEL PCB right away. A continuity test was performed to make sure that all of the connections were correct. We used the spectrometer to make sure that the VCSEL output the correct four wavelengths which are 660 nm, 680 nm, 775 nm, and 795 nm. This was done for the first part of our deliverable test and the graphs are shown in Appendix 5. We tested the APD </w:t>
      </w:r>
      <w:proofErr w:type="spellStart"/>
      <w:r w:rsidRPr="00572525">
        <w:rPr>
          <w:rFonts w:ascii="Arial" w:hAnsi="Arial" w:cs="Arial"/>
          <w:color w:val="000000"/>
          <w:sz w:val="22"/>
          <w:szCs w:val="22"/>
        </w:rPr>
        <w:t>Eval</w:t>
      </w:r>
      <w:proofErr w:type="spellEnd"/>
      <w:r w:rsidRPr="00572525">
        <w:rPr>
          <w:rFonts w:ascii="Arial" w:hAnsi="Arial" w:cs="Arial"/>
          <w:color w:val="000000"/>
          <w:sz w:val="22"/>
          <w:szCs w:val="22"/>
        </w:rPr>
        <w:t xml:space="preserve"> Board from Hamamatsu using the four wavelength VCSEL. The </w:t>
      </w:r>
      <w:proofErr w:type="spellStart"/>
      <w:r w:rsidRPr="00572525">
        <w:rPr>
          <w:rFonts w:ascii="Arial" w:hAnsi="Arial" w:cs="Arial"/>
          <w:color w:val="000000"/>
          <w:sz w:val="22"/>
          <w:szCs w:val="22"/>
        </w:rPr>
        <w:t>Eval</w:t>
      </w:r>
      <w:proofErr w:type="spellEnd"/>
      <w:r w:rsidRPr="00572525">
        <w:rPr>
          <w:rFonts w:ascii="Arial" w:hAnsi="Arial" w:cs="Arial"/>
          <w:color w:val="000000"/>
          <w:sz w:val="22"/>
          <w:szCs w:val="22"/>
        </w:rPr>
        <w:t xml:space="preserve"> Board has two separate switches, one which is for background correction and another which is for low vs high gain. From our results, we decided that the background correction setting is definitely something we’ll incorporate on our APD PCB because when background correction is turned on, the signal has much less noise. We have also tested the low(x1) vs high(x20) gain setting and we prefer the low gain setting because high gain also amplifies the noise along with the rest of the signal but we are still conducting this testing because we are looking to find out what the pros of using high gain are. The switch testing was done as the second part of our deliverable testing. These graphs are shown in Appendix 6. We have started to design the APD PCB, so far we have found all of the components for the board and we are currently doing continuity testing on the Hamamatsu APD board to see how the switches are configured because we are going to keep this configuration on our APD board also.</w:t>
      </w:r>
    </w:p>
    <w:p xmlns:wp14="http://schemas.microsoft.com/office/word/2010/wordml" w14:paraId="2D1B011E" wp14:textId="77777777" w:rsidR="00572525" w:rsidRPr="00572525" w:rsidRDefault="00572525" w:rsidP="00572525">
      <w:pPr>
        <w:rPr>
          <w:sz w:val="24"/>
          <w:szCs w:val="24"/>
        </w:rPr>
      </w:pPr>
    </w:p>
    <w:p xmlns:wp14="http://schemas.microsoft.com/office/word/2010/wordml" w14:paraId="6655E177" wp14:textId="77777777" w:rsidR="00572525" w:rsidRPr="00572525" w:rsidRDefault="00572525" w:rsidP="00572525">
      <w:pPr>
        <w:rPr>
          <w:sz w:val="24"/>
          <w:szCs w:val="24"/>
        </w:rPr>
      </w:pPr>
      <w:r w:rsidRPr="00572525">
        <w:rPr>
          <w:rFonts w:ascii="Arial" w:hAnsi="Arial" w:cs="Arial"/>
          <w:color w:val="000000"/>
          <w:sz w:val="22"/>
          <w:szCs w:val="22"/>
        </w:rPr>
        <w:tab/>
      </w:r>
      <w:r w:rsidRPr="00572525">
        <w:rPr>
          <w:rFonts w:ascii="Arial" w:hAnsi="Arial" w:cs="Arial"/>
          <w:color w:val="000000"/>
          <w:sz w:val="22"/>
          <w:szCs w:val="22"/>
        </w:rPr>
        <w:t xml:space="preserve">The web server is completely set up and configured. It is a LAMP server, meaning it is a Linux server running Apache, MySQL, and PHP. Because this is a test machine, the server is physically a headless Raspberry Pi running </w:t>
      </w:r>
      <w:proofErr w:type="spellStart"/>
      <w:r w:rsidRPr="00572525">
        <w:rPr>
          <w:rFonts w:ascii="Arial" w:hAnsi="Arial" w:cs="Arial"/>
          <w:color w:val="000000"/>
          <w:sz w:val="22"/>
          <w:szCs w:val="22"/>
        </w:rPr>
        <w:t>Debian</w:t>
      </w:r>
      <w:proofErr w:type="spellEnd"/>
      <w:r w:rsidRPr="00572525">
        <w:rPr>
          <w:rFonts w:ascii="Arial" w:hAnsi="Arial" w:cs="Arial"/>
          <w:color w:val="000000"/>
          <w:sz w:val="22"/>
          <w:szCs w:val="22"/>
        </w:rPr>
        <w:t xml:space="preserve"> Jessie on a microSD card, networked via 10/100 Ethernet. The domain </w:t>
      </w:r>
      <w:r w:rsidRPr="00572525">
        <w:rPr>
          <w:rFonts w:ascii="Arial" w:hAnsi="Arial" w:cs="Arial"/>
          <w:i/>
          <w:iCs/>
          <w:color w:val="000000"/>
          <w:sz w:val="22"/>
          <w:szCs w:val="22"/>
        </w:rPr>
        <w:t>doseye.tk</w:t>
      </w:r>
      <w:r w:rsidRPr="00572525">
        <w:rPr>
          <w:rFonts w:ascii="Arial" w:hAnsi="Arial" w:cs="Arial"/>
          <w:color w:val="000000"/>
          <w:sz w:val="22"/>
          <w:szCs w:val="22"/>
        </w:rPr>
        <w:t xml:space="preserve"> has been assigned to the server via a multistep internet request flow. The domain name registry (i.e. the service that distributed the doseye.tk URL) points to the </w:t>
      </w:r>
      <w:proofErr w:type="spellStart"/>
      <w:r w:rsidRPr="00572525">
        <w:rPr>
          <w:rFonts w:ascii="Arial" w:hAnsi="Arial" w:cs="Arial"/>
          <w:color w:val="000000"/>
          <w:sz w:val="22"/>
          <w:szCs w:val="22"/>
        </w:rPr>
        <w:t>nameservers</w:t>
      </w:r>
      <w:proofErr w:type="spellEnd"/>
      <w:r w:rsidRPr="00572525">
        <w:rPr>
          <w:rFonts w:ascii="Arial" w:hAnsi="Arial" w:cs="Arial"/>
          <w:color w:val="000000"/>
          <w:sz w:val="22"/>
          <w:szCs w:val="22"/>
        </w:rPr>
        <w:t xml:space="preserve"> of a DNS service, which points to the IP address specified by the Pi. The Pi actively communicates with the DNS service, updating its IP address in 15 minute intervals as well as immediately at boot-up. This was accomplished by running an HTTP request script as a </w:t>
      </w:r>
      <w:proofErr w:type="spellStart"/>
      <w:r w:rsidRPr="00572525">
        <w:rPr>
          <w:rFonts w:ascii="Arial" w:hAnsi="Arial" w:cs="Arial"/>
          <w:color w:val="000000"/>
          <w:sz w:val="22"/>
          <w:szCs w:val="22"/>
        </w:rPr>
        <w:t>Cron</w:t>
      </w:r>
      <w:proofErr w:type="spellEnd"/>
      <w:r w:rsidRPr="00572525">
        <w:rPr>
          <w:rFonts w:ascii="Arial" w:hAnsi="Arial" w:cs="Arial"/>
          <w:color w:val="000000"/>
          <w:sz w:val="22"/>
          <w:szCs w:val="22"/>
        </w:rPr>
        <w:t xml:space="preserve"> job. To this effect the IP address in the DNS service always points to the Pi, despite the Pi having a dynamic IP rather than a dedicated static IP.</w:t>
      </w:r>
    </w:p>
    <w:p xmlns:wp14="http://schemas.microsoft.com/office/word/2010/wordml" w14:paraId="112A968B" wp14:textId="77777777" w:rsidR="00572525" w:rsidRPr="00572525" w:rsidRDefault="00572525" w:rsidP="00E17065">
      <w:pPr>
        <w:ind w:firstLine="720"/>
        <w:rPr>
          <w:sz w:val="24"/>
          <w:szCs w:val="24"/>
        </w:rPr>
      </w:pPr>
      <w:r w:rsidRPr="00572525">
        <w:rPr>
          <w:rFonts w:ascii="Arial" w:hAnsi="Arial" w:cs="Arial"/>
          <w:color w:val="000000"/>
          <w:sz w:val="22"/>
          <w:szCs w:val="22"/>
        </w:rPr>
        <w:t>Configuring the web server is an essential step in hosting the EMR. Being a LAMP server, it is fully configured to run a web interface and support database functionality, which directly translates to our project goal of having a cloud-accessible patient database.</w:t>
      </w:r>
      <w:r w:rsidRPr="00572525">
        <w:rPr>
          <w:rFonts w:ascii="Arial" w:hAnsi="Arial" w:cs="Arial"/>
          <w:color w:val="000000"/>
          <w:sz w:val="22"/>
          <w:szCs w:val="22"/>
        </w:rPr>
        <w:br/>
      </w:r>
      <w:r w:rsidRPr="00572525">
        <w:rPr>
          <w:rFonts w:ascii="Arial" w:hAnsi="Arial" w:cs="Arial"/>
          <w:color w:val="000000"/>
          <w:sz w:val="22"/>
          <w:szCs w:val="22"/>
        </w:rPr>
        <w:tab/>
      </w:r>
      <w:r w:rsidRPr="00572525">
        <w:rPr>
          <w:rFonts w:ascii="Arial" w:hAnsi="Arial" w:cs="Arial"/>
          <w:color w:val="000000"/>
          <w:sz w:val="22"/>
          <w:szCs w:val="22"/>
        </w:rPr>
        <w:t>The electronic medical record is currently installed on the server and is functional as a web</w:t>
      </w:r>
      <w:r w:rsidR="00E17065">
        <w:rPr>
          <w:rFonts w:ascii="Arial" w:hAnsi="Arial" w:cs="Arial"/>
          <w:color w:val="000000"/>
          <w:sz w:val="22"/>
          <w:szCs w:val="22"/>
        </w:rPr>
        <w:t xml:space="preserve"> </w:t>
      </w:r>
      <w:r w:rsidRPr="00572525">
        <w:rPr>
          <w:rFonts w:ascii="Arial" w:hAnsi="Arial" w:cs="Arial"/>
          <w:color w:val="000000"/>
          <w:sz w:val="22"/>
          <w:szCs w:val="22"/>
        </w:rPr>
        <w:t xml:space="preserve">service accessible at </w:t>
      </w:r>
      <w:r w:rsidRPr="00572525">
        <w:rPr>
          <w:rFonts w:ascii="Arial" w:hAnsi="Arial" w:cs="Arial"/>
          <w:i/>
          <w:iCs/>
          <w:color w:val="000000"/>
          <w:sz w:val="22"/>
          <w:szCs w:val="22"/>
        </w:rPr>
        <w:t>www.doseye.tk/openemr</w:t>
      </w:r>
      <w:r w:rsidRPr="00572525">
        <w:rPr>
          <w:rFonts w:ascii="Arial" w:hAnsi="Arial" w:cs="Arial"/>
          <w:color w:val="000000"/>
          <w:sz w:val="22"/>
          <w:szCs w:val="22"/>
        </w:rPr>
        <w:t xml:space="preserve">. We have been successful in verifying that </w:t>
      </w:r>
      <w:proofErr w:type="spellStart"/>
      <w:r w:rsidRPr="00572525">
        <w:rPr>
          <w:rFonts w:ascii="Arial" w:hAnsi="Arial" w:cs="Arial"/>
          <w:color w:val="000000"/>
          <w:sz w:val="22"/>
          <w:szCs w:val="22"/>
        </w:rPr>
        <w:t>OpenEMR</w:t>
      </w:r>
      <w:proofErr w:type="spellEnd"/>
      <w:r w:rsidRPr="00572525">
        <w:rPr>
          <w:rFonts w:ascii="Arial" w:hAnsi="Arial" w:cs="Arial"/>
          <w:color w:val="000000"/>
          <w:sz w:val="22"/>
          <w:szCs w:val="22"/>
        </w:rPr>
        <w:t xml:space="preserve"> has the functionality required by our project by creating</w:t>
      </w:r>
      <w:r w:rsidR="00E17065">
        <w:rPr>
          <w:rFonts w:ascii="Arial" w:hAnsi="Arial" w:cs="Arial"/>
          <w:color w:val="000000"/>
          <w:sz w:val="22"/>
          <w:szCs w:val="22"/>
        </w:rPr>
        <w:t xml:space="preserve"> a </w:t>
      </w:r>
      <w:r w:rsidR="00E17065">
        <w:rPr>
          <w:rFonts w:ascii="Arial" w:hAnsi="Arial" w:cs="Arial"/>
          <w:color w:val="000000"/>
          <w:sz w:val="22"/>
          <w:szCs w:val="22"/>
        </w:rPr>
        <w:lastRenderedPageBreak/>
        <w:t xml:space="preserve">patient file and uploading </w:t>
      </w:r>
      <w:r w:rsidRPr="00572525">
        <w:rPr>
          <w:rFonts w:ascii="Arial" w:hAnsi="Arial" w:cs="Arial"/>
          <w:color w:val="000000"/>
          <w:sz w:val="22"/>
          <w:szCs w:val="22"/>
        </w:rPr>
        <w:t xml:space="preserve">files/documents to patient-associated medical records. This is </w:t>
      </w:r>
      <w:r w:rsidR="00E17065">
        <w:rPr>
          <w:rFonts w:ascii="Arial" w:hAnsi="Arial" w:cs="Arial"/>
          <w:color w:val="000000"/>
          <w:sz w:val="22"/>
          <w:szCs w:val="22"/>
        </w:rPr>
        <w:t xml:space="preserve">easily accomplished through the </w:t>
      </w:r>
      <w:r w:rsidRPr="00572525">
        <w:rPr>
          <w:rFonts w:ascii="Arial" w:hAnsi="Arial" w:cs="Arial"/>
          <w:color w:val="000000"/>
          <w:sz w:val="22"/>
          <w:szCs w:val="22"/>
        </w:rPr>
        <w:t>EMR’s web interface.</w:t>
      </w:r>
    </w:p>
    <w:p xmlns:wp14="http://schemas.microsoft.com/office/word/2010/wordml" w14:paraId="7AC2DF90" wp14:textId="77777777" w:rsidR="00572525" w:rsidRPr="00572525" w:rsidRDefault="00572525" w:rsidP="00E17065">
      <w:pPr>
        <w:ind w:firstLine="720"/>
        <w:rPr>
          <w:sz w:val="24"/>
          <w:szCs w:val="24"/>
        </w:rPr>
      </w:pPr>
      <w:r w:rsidRPr="00572525">
        <w:rPr>
          <w:rFonts w:ascii="Arial" w:hAnsi="Arial" w:cs="Arial"/>
          <w:color w:val="000000"/>
          <w:sz w:val="22"/>
          <w:szCs w:val="22"/>
        </w:rPr>
        <w:t xml:space="preserve">The fact that </w:t>
      </w:r>
      <w:proofErr w:type="spellStart"/>
      <w:r w:rsidRPr="00572525">
        <w:rPr>
          <w:rFonts w:ascii="Arial" w:hAnsi="Arial" w:cs="Arial"/>
          <w:color w:val="000000"/>
          <w:sz w:val="22"/>
          <w:szCs w:val="22"/>
        </w:rPr>
        <w:t>OpenEMR</w:t>
      </w:r>
      <w:proofErr w:type="spellEnd"/>
      <w:r w:rsidRPr="00572525">
        <w:rPr>
          <w:rFonts w:ascii="Arial" w:hAnsi="Arial" w:cs="Arial"/>
          <w:color w:val="000000"/>
          <w:sz w:val="22"/>
          <w:szCs w:val="22"/>
        </w:rPr>
        <w:t xml:space="preserve"> supports creating patient records as well as adding files to these records means we have HIPPA compliant database software to work with, and it is possible to meet our requirement of having a HIPPA compliant EMR. Moving forward we need to write patient file upload scripts in order to automate database appending, as currently the only way to add files to the database is to do it manually through the web interface. Whether learning to modify the SQL database schema or making a script to navigate the web interface, I will be able to make this software work for our project goals.</w:t>
      </w:r>
      <w:r w:rsidRPr="00572525">
        <w:rPr>
          <w:rFonts w:ascii="Arial" w:hAnsi="Arial" w:cs="Arial"/>
          <w:color w:val="000000"/>
          <w:sz w:val="22"/>
          <w:szCs w:val="22"/>
        </w:rPr>
        <w:br/>
      </w:r>
      <w:r w:rsidRPr="00572525">
        <w:rPr>
          <w:rFonts w:ascii="Arial" w:hAnsi="Arial" w:cs="Arial"/>
          <w:color w:val="000000"/>
          <w:sz w:val="22"/>
          <w:szCs w:val="22"/>
        </w:rPr>
        <w:tab/>
      </w:r>
      <w:r w:rsidRPr="00572525">
        <w:rPr>
          <w:rFonts w:ascii="Arial" w:hAnsi="Arial" w:cs="Arial"/>
          <w:color w:val="000000"/>
          <w:sz w:val="22"/>
          <w:szCs w:val="22"/>
        </w:rPr>
        <w:t>Host-client communication is easily implemented through SSH/SFTP. The web server runs an SSH service, to which any client with appropriate credentials can connect and transfer a file to the server over an SSH session.</w:t>
      </w:r>
    </w:p>
    <w:p xmlns:wp14="http://schemas.microsoft.com/office/word/2010/wordml" w14:paraId="46C7E1EA" wp14:textId="77777777" w:rsidR="00726BAB" w:rsidRPr="00E17065" w:rsidRDefault="00572525">
      <w:r w:rsidRPr="00572525">
        <w:rPr>
          <w:rFonts w:ascii="Arial" w:hAnsi="Arial" w:cs="Arial"/>
          <w:color w:val="000000"/>
          <w:sz w:val="22"/>
          <w:szCs w:val="22"/>
        </w:rPr>
        <w:tab/>
      </w:r>
      <w:r w:rsidRPr="00572525">
        <w:rPr>
          <w:rFonts w:ascii="Arial" w:hAnsi="Arial" w:cs="Arial"/>
          <w:color w:val="000000"/>
          <w:sz w:val="22"/>
          <w:szCs w:val="22"/>
        </w:rPr>
        <w:t>SSH file transfer is a good rudimentary step in moving files from the data acquisition machine to the server to then be added to a patient database. The next step would be to write files to the server as they are being written, rather than writing the file in its entirety on the host machine and then transferring it over. This can potentially</w:t>
      </w:r>
      <w:r w:rsidR="00E17065">
        <w:rPr>
          <w:rFonts w:ascii="Arial" w:hAnsi="Arial" w:cs="Arial"/>
          <w:color w:val="000000"/>
          <w:sz w:val="22"/>
          <w:szCs w:val="22"/>
        </w:rPr>
        <w:t xml:space="preserve"> be implemented through socket c</w:t>
      </w:r>
      <w:r w:rsidRPr="00572525">
        <w:rPr>
          <w:rFonts w:ascii="Arial" w:hAnsi="Arial" w:cs="Arial"/>
          <w:color w:val="000000"/>
          <w:sz w:val="22"/>
          <w:szCs w:val="22"/>
        </w:rPr>
        <w:t xml:space="preserve">ommunication or using existing Linux tools such as </w:t>
      </w:r>
      <w:proofErr w:type="spellStart"/>
      <w:r w:rsidRPr="00572525">
        <w:rPr>
          <w:rFonts w:ascii="Arial" w:hAnsi="Arial" w:cs="Arial"/>
          <w:i/>
          <w:iCs/>
          <w:color w:val="000000"/>
          <w:sz w:val="22"/>
          <w:szCs w:val="22"/>
        </w:rPr>
        <w:t>rsync</w:t>
      </w:r>
      <w:proofErr w:type="spellEnd"/>
      <w:r w:rsidRPr="00572525">
        <w:rPr>
          <w:rFonts w:ascii="Arial" w:hAnsi="Arial" w:cs="Arial"/>
          <w:color w:val="000000"/>
          <w:sz w:val="22"/>
          <w:szCs w:val="22"/>
        </w:rPr>
        <w:t>. In the meantime, simple yet secure SSH file transfer is an effective means of pushing data files to the server.</w:t>
      </w:r>
    </w:p>
    <w:p xmlns:wp14="http://schemas.microsoft.com/office/word/2010/wordml" w14:paraId="7F085597" wp14:textId="77777777" w:rsidR="002B3490" w:rsidRDefault="002B3490" w:rsidP="002B3490">
      <w:pPr>
        <w:pStyle w:val="Heading1"/>
        <w:numPr>
          <w:ilvl w:val="0"/>
          <w:numId w:val="13"/>
        </w:numPr>
      </w:pPr>
      <w:bookmarkStart w:id="11" w:name="_Toc278040754"/>
      <w:r>
        <w:t>Technical Plan</w:t>
      </w:r>
      <w:bookmarkEnd w:id="11"/>
    </w:p>
    <w:p xmlns:wp14="http://schemas.microsoft.com/office/word/2010/wordml" w14:paraId="7D1FEF1F" wp14:textId="77777777" w:rsidR="002B3490" w:rsidRPr="002B3490" w:rsidRDefault="002B3490" w:rsidP="002B3490"/>
    <w:p xmlns:wp14="http://schemas.microsoft.com/office/word/2010/wordml" w14:paraId="336700C0" wp14:textId="77777777" w:rsidR="00E17065" w:rsidRPr="00E17065" w:rsidRDefault="00E17065" w:rsidP="00E17065">
      <w:pPr>
        <w:rPr>
          <w:sz w:val="24"/>
          <w:szCs w:val="24"/>
        </w:rPr>
      </w:pPr>
      <w:r w:rsidRPr="00E17065">
        <w:rPr>
          <w:rFonts w:ascii="Arial" w:hAnsi="Arial" w:cs="Arial"/>
          <w:color w:val="000000"/>
          <w:sz w:val="22"/>
          <w:szCs w:val="22"/>
        </w:rPr>
        <w:t>Our plan to complete our projects is divided into the tasks below which follow the Gantt Chart in Appendix 2.</w:t>
      </w:r>
    </w:p>
    <w:p xmlns:wp14="http://schemas.microsoft.com/office/word/2010/wordml" w14:paraId="185A6E63" wp14:textId="77777777" w:rsidR="00E17065" w:rsidRPr="00E17065" w:rsidRDefault="00E17065" w:rsidP="00E17065">
      <w:pPr>
        <w:rPr>
          <w:sz w:val="24"/>
          <w:szCs w:val="24"/>
        </w:rPr>
      </w:pPr>
    </w:p>
    <w:p xmlns:wp14="http://schemas.microsoft.com/office/word/2010/wordml" w14:paraId="76D87976" wp14:textId="77777777" w:rsidR="00E17065" w:rsidRPr="00E17065" w:rsidRDefault="00E17065" w:rsidP="00E17065">
      <w:pPr>
        <w:rPr>
          <w:sz w:val="24"/>
          <w:szCs w:val="24"/>
        </w:rPr>
      </w:pPr>
      <w:r w:rsidRPr="00E17065">
        <w:rPr>
          <w:rFonts w:ascii="Arial" w:hAnsi="Arial" w:cs="Arial"/>
          <w:color w:val="000000"/>
          <w:sz w:val="22"/>
          <w:szCs w:val="22"/>
        </w:rPr>
        <w:tab/>
      </w:r>
      <w:r w:rsidRPr="00E17065">
        <w:rPr>
          <w:rFonts w:ascii="Arial" w:hAnsi="Arial" w:cs="Arial"/>
          <w:color w:val="000000"/>
          <w:sz w:val="22"/>
          <w:szCs w:val="22"/>
        </w:rPr>
        <w:t>Task 1. APD Evaluation Board Continuity Test</w:t>
      </w:r>
    </w:p>
    <w:p xmlns:wp14="http://schemas.microsoft.com/office/word/2010/wordml" w14:paraId="175025A5" wp14:textId="77777777" w:rsidR="00E17065" w:rsidRPr="00E54BDC" w:rsidRDefault="00E17065" w:rsidP="00E17065">
      <w:pPr>
        <w:rPr>
          <w:sz w:val="24"/>
          <w:szCs w:val="24"/>
        </w:rPr>
      </w:pPr>
      <w:r w:rsidRPr="00E17065">
        <w:rPr>
          <w:rFonts w:ascii="Arial" w:hAnsi="Arial" w:cs="Arial"/>
          <w:color w:val="000000"/>
          <w:sz w:val="22"/>
          <w:szCs w:val="22"/>
        </w:rPr>
        <w:tab/>
      </w:r>
      <w:r w:rsidRPr="00E54BDC">
        <w:rPr>
          <w:rFonts w:ascii="Arial" w:hAnsi="Arial" w:cs="Arial"/>
          <w:sz w:val="22"/>
          <w:szCs w:val="22"/>
        </w:rPr>
        <w:t>Continuity testing shall be performed on the current evaluation board in order to determine how the switches are connected to the traces and components on the board. Lead: Alex</w:t>
      </w:r>
    </w:p>
    <w:p xmlns:wp14="http://schemas.microsoft.com/office/word/2010/wordml" w14:paraId="36D7040D" wp14:textId="77777777" w:rsidR="00E17065" w:rsidRPr="00E54BDC" w:rsidRDefault="00E17065" w:rsidP="00E17065">
      <w:pPr>
        <w:rPr>
          <w:sz w:val="24"/>
          <w:szCs w:val="24"/>
        </w:rPr>
      </w:pPr>
      <w:r w:rsidRPr="00E54BDC">
        <w:rPr>
          <w:rFonts w:ascii="Arial" w:hAnsi="Arial" w:cs="Arial"/>
          <w:sz w:val="22"/>
          <w:szCs w:val="22"/>
        </w:rPr>
        <w:tab/>
      </w:r>
    </w:p>
    <w:p xmlns:wp14="http://schemas.microsoft.com/office/word/2010/wordml" w14:paraId="5214362A" wp14:textId="77777777" w:rsidR="00E17065" w:rsidRPr="00E54BDC" w:rsidRDefault="00E17065" w:rsidP="00E17065">
      <w:pPr>
        <w:rPr>
          <w:rFonts w:ascii="Arial" w:hAnsi="Arial" w:cs="Arial"/>
          <w:sz w:val="22"/>
          <w:szCs w:val="22"/>
        </w:rPr>
      </w:pPr>
      <w:r w:rsidRPr="00E54BDC">
        <w:rPr>
          <w:rFonts w:ascii="Arial" w:hAnsi="Arial" w:cs="Arial"/>
          <w:sz w:val="22"/>
          <w:szCs w:val="22"/>
        </w:rPr>
        <w:tab/>
      </w:r>
      <w:r w:rsidRPr="00E54BDC">
        <w:rPr>
          <w:rFonts w:ascii="Arial" w:hAnsi="Arial" w:cs="Arial"/>
          <w:sz w:val="22"/>
          <w:szCs w:val="22"/>
        </w:rPr>
        <w:t>Task 2. EMR Interfacing and Automation</w:t>
      </w:r>
    </w:p>
    <w:p xmlns:wp14="http://schemas.microsoft.com/office/word/2010/wordml" w14:paraId="64702F02" wp14:textId="77777777" w:rsidR="00E17065" w:rsidRPr="00E54BDC" w:rsidRDefault="00FE0451" w:rsidP="00E17065">
      <w:pPr>
        <w:rPr>
          <w:sz w:val="24"/>
          <w:szCs w:val="24"/>
        </w:rPr>
      </w:pPr>
      <w:r w:rsidRPr="00E54BDC">
        <w:rPr>
          <w:sz w:val="24"/>
          <w:szCs w:val="24"/>
        </w:rPr>
        <w:tab/>
      </w:r>
      <w:proofErr w:type="spellStart"/>
      <w:r w:rsidRPr="00E54BDC">
        <w:rPr>
          <w:sz w:val="24"/>
          <w:szCs w:val="24"/>
        </w:rPr>
        <w:t>OpenEMR</w:t>
      </w:r>
      <w:proofErr w:type="spellEnd"/>
      <w:r w:rsidRPr="00E54BDC">
        <w:rPr>
          <w:sz w:val="24"/>
          <w:szCs w:val="24"/>
        </w:rPr>
        <w:t xml:space="preserve">, while supporting database functionality, only supports uploads through its web interface. Our requirements call for files to be automatically appended to a patient record once the server receives data, so we must interface with </w:t>
      </w:r>
      <w:proofErr w:type="spellStart"/>
      <w:r w:rsidRPr="00E54BDC">
        <w:rPr>
          <w:sz w:val="24"/>
          <w:szCs w:val="24"/>
        </w:rPr>
        <w:t>OpenEMR</w:t>
      </w:r>
      <w:proofErr w:type="spellEnd"/>
      <w:r w:rsidRPr="00E54BDC">
        <w:rPr>
          <w:sz w:val="24"/>
          <w:szCs w:val="24"/>
        </w:rPr>
        <w:t xml:space="preserve"> to do this without human intervention.</w:t>
      </w:r>
      <w:r w:rsidR="00E54BDC" w:rsidRPr="00E54BDC">
        <w:rPr>
          <w:sz w:val="24"/>
          <w:szCs w:val="24"/>
        </w:rPr>
        <w:t xml:space="preserve"> To accomplish this we have two tentative solutions. One solution is to learn the database schema used in the software and use a script to modify the database directly. Our other solution is to use a script to navigate the EMR’s web interface to emulate a manual upload.</w:t>
      </w:r>
      <w:r w:rsidR="00E54BDC">
        <w:rPr>
          <w:sz w:val="24"/>
          <w:szCs w:val="24"/>
        </w:rPr>
        <w:t xml:space="preserve"> </w:t>
      </w:r>
      <w:r w:rsidR="00E17065" w:rsidRPr="00E54BDC">
        <w:rPr>
          <w:rFonts w:ascii="Arial" w:hAnsi="Arial" w:cs="Arial"/>
          <w:sz w:val="22"/>
          <w:szCs w:val="22"/>
        </w:rPr>
        <w:t>Lead: Solomon</w:t>
      </w:r>
    </w:p>
    <w:p xmlns:wp14="http://schemas.microsoft.com/office/word/2010/wordml" w14:paraId="0D99A1CB" wp14:textId="77777777" w:rsidR="00E17065" w:rsidRPr="00E54BDC" w:rsidRDefault="00E17065" w:rsidP="00E17065">
      <w:pPr>
        <w:rPr>
          <w:sz w:val="24"/>
          <w:szCs w:val="24"/>
        </w:rPr>
      </w:pPr>
      <w:r w:rsidRPr="00E54BDC">
        <w:rPr>
          <w:rFonts w:ascii="Arial" w:hAnsi="Arial" w:cs="Arial"/>
          <w:sz w:val="22"/>
          <w:szCs w:val="22"/>
        </w:rPr>
        <w:tab/>
      </w:r>
    </w:p>
    <w:p xmlns:wp14="http://schemas.microsoft.com/office/word/2010/wordml" w14:paraId="5E386539" wp14:textId="77777777" w:rsidR="00E17065" w:rsidRPr="00E17065" w:rsidRDefault="00E17065" w:rsidP="00E17065">
      <w:pPr>
        <w:rPr>
          <w:sz w:val="24"/>
          <w:szCs w:val="24"/>
        </w:rPr>
      </w:pPr>
      <w:r w:rsidRPr="00E54BDC">
        <w:rPr>
          <w:rFonts w:ascii="Arial" w:hAnsi="Arial" w:cs="Arial"/>
          <w:sz w:val="22"/>
          <w:szCs w:val="22"/>
        </w:rPr>
        <w:tab/>
      </w:r>
      <w:r w:rsidRPr="00E54BDC">
        <w:rPr>
          <w:rFonts w:ascii="Arial" w:hAnsi="Arial" w:cs="Arial"/>
          <w:sz w:val="22"/>
          <w:szCs w:val="22"/>
        </w:rPr>
        <w:t xml:space="preserve">Task 3. Obtain Necessary </w:t>
      </w:r>
      <w:r w:rsidRPr="00E17065">
        <w:rPr>
          <w:rFonts w:ascii="Arial" w:hAnsi="Arial" w:cs="Arial"/>
          <w:color w:val="000000"/>
          <w:sz w:val="22"/>
          <w:szCs w:val="22"/>
        </w:rPr>
        <w:t xml:space="preserve">circuit components via </w:t>
      </w:r>
      <w:proofErr w:type="spellStart"/>
      <w:r w:rsidRPr="00E17065">
        <w:rPr>
          <w:rFonts w:ascii="Arial" w:hAnsi="Arial" w:cs="Arial"/>
          <w:color w:val="000000"/>
          <w:sz w:val="22"/>
          <w:szCs w:val="22"/>
        </w:rPr>
        <w:t>DigiKey</w:t>
      </w:r>
      <w:proofErr w:type="spellEnd"/>
    </w:p>
    <w:p xmlns:wp14="http://schemas.microsoft.com/office/word/2010/wordml" w14:paraId="3FBEFD06" wp14:textId="77777777" w:rsidR="00E17065" w:rsidRPr="00E17065" w:rsidRDefault="00E17065" w:rsidP="00E17065">
      <w:pPr>
        <w:rPr>
          <w:sz w:val="24"/>
          <w:szCs w:val="24"/>
        </w:rPr>
      </w:pPr>
      <w:r w:rsidRPr="00E17065">
        <w:rPr>
          <w:rFonts w:ascii="Arial" w:hAnsi="Arial" w:cs="Arial"/>
          <w:color w:val="000000"/>
          <w:sz w:val="22"/>
          <w:szCs w:val="22"/>
        </w:rPr>
        <w:tab/>
      </w:r>
      <w:r w:rsidRPr="00E17065">
        <w:rPr>
          <w:rFonts w:ascii="Arial" w:hAnsi="Arial" w:cs="Arial"/>
          <w:color w:val="000000"/>
          <w:sz w:val="22"/>
          <w:szCs w:val="22"/>
        </w:rPr>
        <w:t xml:space="preserve">The connector for the high voltage supply still need to be found on </w:t>
      </w:r>
      <w:proofErr w:type="spellStart"/>
      <w:r w:rsidRPr="00E17065">
        <w:rPr>
          <w:rFonts w:ascii="Arial" w:hAnsi="Arial" w:cs="Arial"/>
          <w:color w:val="000000"/>
          <w:sz w:val="22"/>
          <w:szCs w:val="22"/>
        </w:rPr>
        <w:t>DigiKey</w:t>
      </w:r>
      <w:proofErr w:type="spellEnd"/>
      <w:r w:rsidRPr="00E17065">
        <w:rPr>
          <w:rFonts w:ascii="Arial" w:hAnsi="Arial" w:cs="Arial"/>
          <w:color w:val="000000"/>
          <w:sz w:val="22"/>
          <w:szCs w:val="22"/>
        </w:rPr>
        <w:t xml:space="preserve"> or other similar service, as well as the connector for the DC voltage supply and the switches for the gain settings and DCFB settings. Once these parts are all found, these components, along with the resistors, capacitors, and filters already found, shall be ordered for the APD PCB. Lead: Alex</w:t>
      </w:r>
    </w:p>
    <w:p xmlns:wp14="http://schemas.microsoft.com/office/word/2010/wordml" w14:paraId="1C90FED8" wp14:textId="77777777" w:rsidR="00E17065" w:rsidRPr="00E17065" w:rsidRDefault="00E17065" w:rsidP="00E17065">
      <w:pPr>
        <w:rPr>
          <w:sz w:val="24"/>
          <w:szCs w:val="24"/>
        </w:rPr>
      </w:pPr>
    </w:p>
    <w:p xmlns:wp14="http://schemas.microsoft.com/office/word/2010/wordml" w14:paraId="4C5C7AAC" wp14:textId="77777777" w:rsidR="00E17065" w:rsidRPr="00E17065" w:rsidRDefault="00E17065" w:rsidP="00E17065">
      <w:pPr>
        <w:rPr>
          <w:sz w:val="24"/>
          <w:szCs w:val="24"/>
        </w:rPr>
      </w:pPr>
      <w:r w:rsidRPr="00E17065">
        <w:rPr>
          <w:rFonts w:ascii="Arial" w:hAnsi="Arial" w:cs="Arial"/>
          <w:color w:val="000000"/>
          <w:sz w:val="22"/>
          <w:szCs w:val="22"/>
        </w:rPr>
        <w:tab/>
      </w:r>
      <w:r w:rsidRPr="00E17065">
        <w:rPr>
          <w:rFonts w:ascii="Arial" w:hAnsi="Arial" w:cs="Arial"/>
          <w:color w:val="000000"/>
          <w:sz w:val="22"/>
          <w:szCs w:val="22"/>
        </w:rPr>
        <w:t>Task 4. Design and order APD PCB</w:t>
      </w:r>
    </w:p>
    <w:p xmlns:wp14="http://schemas.microsoft.com/office/word/2010/wordml" w14:paraId="003E6E93" wp14:textId="77777777" w:rsidR="00E17065" w:rsidRPr="00E17065" w:rsidRDefault="00E17065" w:rsidP="00E17065">
      <w:pPr>
        <w:rPr>
          <w:sz w:val="24"/>
          <w:szCs w:val="24"/>
        </w:rPr>
      </w:pPr>
      <w:r w:rsidRPr="00E17065">
        <w:rPr>
          <w:rFonts w:ascii="Arial" w:hAnsi="Arial" w:cs="Arial"/>
          <w:color w:val="000000"/>
          <w:sz w:val="22"/>
          <w:szCs w:val="22"/>
        </w:rPr>
        <w:lastRenderedPageBreak/>
        <w:tab/>
      </w:r>
      <w:r w:rsidRPr="00E17065">
        <w:rPr>
          <w:rFonts w:ascii="Arial" w:hAnsi="Arial" w:cs="Arial"/>
          <w:color w:val="000000"/>
          <w:sz w:val="22"/>
          <w:szCs w:val="22"/>
        </w:rPr>
        <w:t xml:space="preserve">A PCB that will implement the APD and components ordered from </w:t>
      </w:r>
      <w:proofErr w:type="spellStart"/>
      <w:r w:rsidRPr="00E17065">
        <w:rPr>
          <w:rFonts w:ascii="Arial" w:hAnsi="Arial" w:cs="Arial"/>
          <w:color w:val="000000"/>
          <w:sz w:val="22"/>
          <w:szCs w:val="22"/>
        </w:rPr>
        <w:t>digikey</w:t>
      </w:r>
      <w:proofErr w:type="spellEnd"/>
      <w:r w:rsidRPr="00E17065">
        <w:rPr>
          <w:rFonts w:ascii="Arial" w:hAnsi="Arial" w:cs="Arial"/>
          <w:color w:val="000000"/>
          <w:sz w:val="22"/>
          <w:szCs w:val="22"/>
        </w:rPr>
        <w:t xml:space="preserve"> shall be designed using </w:t>
      </w:r>
      <w:proofErr w:type="spellStart"/>
      <w:r w:rsidRPr="00E17065">
        <w:rPr>
          <w:rFonts w:ascii="Arial" w:hAnsi="Arial" w:cs="Arial"/>
          <w:color w:val="000000"/>
          <w:sz w:val="22"/>
          <w:szCs w:val="22"/>
        </w:rPr>
        <w:t>ExpressPCB</w:t>
      </w:r>
      <w:proofErr w:type="spellEnd"/>
      <w:r w:rsidRPr="00E17065">
        <w:rPr>
          <w:rFonts w:ascii="Arial" w:hAnsi="Arial" w:cs="Arial"/>
          <w:color w:val="000000"/>
          <w:sz w:val="22"/>
          <w:szCs w:val="22"/>
        </w:rPr>
        <w:t>. The main focus of the design will be to have the APD on one end of the board, and all of the other components on the other end, so that the APD will be able to be placed flush against the phantom when taking measurements. Once this design is complete, the board will be ordered. Lead: Alex</w:t>
      </w:r>
    </w:p>
    <w:p xmlns:wp14="http://schemas.microsoft.com/office/word/2010/wordml" w14:paraId="2A2C8BC3" wp14:textId="77777777" w:rsidR="00E17065" w:rsidRPr="00E17065" w:rsidRDefault="00E17065" w:rsidP="00E17065">
      <w:pPr>
        <w:rPr>
          <w:sz w:val="24"/>
          <w:szCs w:val="24"/>
        </w:rPr>
      </w:pPr>
    </w:p>
    <w:p xmlns:wp14="http://schemas.microsoft.com/office/word/2010/wordml" w14:paraId="58B81018" wp14:textId="77777777" w:rsidR="00E17065" w:rsidRPr="00E17065" w:rsidRDefault="00E17065" w:rsidP="00E17065">
      <w:pPr>
        <w:rPr>
          <w:sz w:val="24"/>
          <w:szCs w:val="24"/>
        </w:rPr>
      </w:pPr>
      <w:r w:rsidRPr="00E17065">
        <w:rPr>
          <w:rFonts w:ascii="Arial" w:hAnsi="Arial" w:cs="Arial"/>
          <w:color w:val="000000"/>
          <w:sz w:val="22"/>
          <w:szCs w:val="22"/>
        </w:rPr>
        <w:tab/>
      </w:r>
      <w:r w:rsidRPr="00E17065">
        <w:rPr>
          <w:rFonts w:ascii="Arial" w:hAnsi="Arial" w:cs="Arial"/>
          <w:color w:val="000000"/>
          <w:sz w:val="22"/>
          <w:szCs w:val="22"/>
        </w:rPr>
        <w:t>Task 5. Solder APD</w:t>
      </w:r>
    </w:p>
    <w:p xmlns:wp14="http://schemas.microsoft.com/office/word/2010/wordml" w14:paraId="7F627999" wp14:textId="77777777" w:rsidR="00E17065" w:rsidRPr="00E17065" w:rsidRDefault="00E17065" w:rsidP="00E17065">
      <w:pPr>
        <w:rPr>
          <w:sz w:val="24"/>
          <w:szCs w:val="24"/>
        </w:rPr>
      </w:pPr>
      <w:r w:rsidRPr="00E17065">
        <w:rPr>
          <w:rFonts w:ascii="Arial" w:hAnsi="Arial" w:cs="Arial"/>
          <w:color w:val="000000"/>
          <w:sz w:val="22"/>
          <w:szCs w:val="22"/>
        </w:rPr>
        <w:tab/>
      </w:r>
      <w:r w:rsidRPr="00E17065">
        <w:rPr>
          <w:rFonts w:ascii="Arial" w:hAnsi="Arial" w:cs="Arial"/>
          <w:color w:val="000000"/>
          <w:sz w:val="22"/>
          <w:szCs w:val="22"/>
        </w:rPr>
        <w:t xml:space="preserve">Once the PCB arrives from </w:t>
      </w:r>
      <w:proofErr w:type="spellStart"/>
      <w:r w:rsidRPr="00E17065">
        <w:rPr>
          <w:rFonts w:ascii="Arial" w:hAnsi="Arial" w:cs="Arial"/>
          <w:color w:val="000000"/>
          <w:sz w:val="22"/>
          <w:szCs w:val="22"/>
        </w:rPr>
        <w:t>ExpressPCB</w:t>
      </w:r>
      <w:proofErr w:type="spellEnd"/>
      <w:r w:rsidRPr="00E17065">
        <w:rPr>
          <w:rFonts w:ascii="Arial" w:hAnsi="Arial" w:cs="Arial"/>
          <w:color w:val="000000"/>
          <w:sz w:val="22"/>
          <w:szCs w:val="22"/>
        </w:rPr>
        <w:t>, the APD and other necessary components shall be soldered onto it. Lead: Alex</w:t>
      </w:r>
    </w:p>
    <w:p xmlns:wp14="http://schemas.microsoft.com/office/word/2010/wordml" w14:paraId="5113FA23" wp14:textId="77777777" w:rsidR="00E17065" w:rsidRPr="00E17065" w:rsidRDefault="00E17065" w:rsidP="00E17065">
      <w:pPr>
        <w:rPr>
          <w:sz w:val="24"/>
          <w:szCs w:val="24"/>
        </w:rPr>
      </w:pPr>
    </w:p>
    <w:p xmlns:wp14="http://schemas.microsoft.com/office/word/2010/wordml" w14:paraId="5C6333CC" wp14:textId="77777777" w:rsidR="00E17065" w:rsidRPr="00E17065" w:rsidRDefault="00E17065" w:rsidP="00E17065">
      <w:pPr>
        <w:rPr>
          <w:sz w:val="24"/>
          <w:szCs w:val="24"/>
        </w:rPr>
      </w:pPr>
      <w:r w:rsidRPr="00E17065">
        <w:rPr>
          <w:rFonts w:ascii="Arial" w:hAnsi="Arial" w:cs="Arial"/>
          <w:color w:val="000000"/>
          <w:sz w:val="22"/>
          <w:szCs w:val="22"/>
        </w:rPr>
        <w:tab/>
      </w:r>
      <w:r w:rsidRPr="00E17065">
        <w:rPr>
          <w:rFonts w:ascii="Arial" w:hAnsi="Arial" w:cs="Arial"/>
          <w:color w:val="000000"/>
          <w:sz w:val="22"/>
          <w:szCs w:val="22"/>
        </w:rPr>
        <w:t>Task 6. Research 3D Printing</w:t>
      </w:r>
    </w:p>
    <w:p xmlns:wp14="http://schemas.microsoft.com/office/word/2010/wordml" w14:paraId="6CB42448" wp14:textId="77777777" w:rsidR="00E17065" w:rsidRPr="00E17065" w:rsidRDefault="00E17065" w:rsidP="00E17065">
      <w:pPr>
        <w:rPr>
          <w:sz w:val="24"/>
          <w:szCs w:val="24"/>
        </w:rPr>
      </w:pPr>
      <w:r w:rsidRPr="00E17065">
        <w:rPr>
          <w:rFonts w:ascii="Arial" w:hAnsi="Arial" w:cs="Arial"/>
          <w:color w:val="000000"/>
          <w:sz w:val="22"/>
          <w:szCs w:val="22"/>
        </w:rPr>
        <w:tab/>
      </w:r>
      <w:r w:rsidRPr="00E17065">
        <w:rPr>
          <w:rFonts w:ascii="Arial" w:hAnsi="Arial" w:cs="Arial"/>
          <w:color w:val="000000"/>
          <w:sz w:val="22"/>
          <w:szCs w:val="22"/>
        </w:rPr>
        <w:t>Research shall be conducted on 3D printer techniques in order to create a housing for the probe. This research will include the cost for various techniques and materials, as well as what materials are viable to use with 3D printing, and what materials would work best for a wearable device that will house electronics. Lead: Mike</w:t>
      </w:r>
    </w:p>
    <w:p xmlns:wp14="http://schemas.microsoft.com/office/word/2010/wordml" w14:paraId="22ED2C2E" wp14:textId="77777777" w:rsidR="00E17065" w:rsidRPr="00E17065" w:rsidRDefault="00E17065" w:rsidP="00E17065">
      <w:pPr>
        <w:rPr>
          <w:sz w:val="24"/>
          <w:szCs w:val="24"/>
        </w:rPr>
      </w:pPr>
    </w:p>
    <w:p xmlns:wp14="http://schemas.microsoft.com/office/word/2010/wordml" w14:paraId="4252CB4A" wp14:textId="77777777" w:rsidR="00E17065" w:rsidRPr="00E17065" w:rsidRDefault="00E17065" w:rsidP="00E17065">
      <w:pPr>
        <w:rPr>
          <w:sz w:val="24"/>
          <w:szCs w:val="24"/>
        </w:rPr>
      </w:pPr>
      <w:r w:rsidRPr="00E17065">
        <w:rPr>
          <w:rFonts w:ascii="Arial" w:hAnsi="Arial" w:cs="Arial"/>
          <w:color w:val="000000"/>
          <w:sz w:val="22"/>
          <w:szCs w:val="22"/>
        </w:rPr>
        <w:tab/>
      </w:r>
      <w:r w:rsidRPr="00E17065">
        <w:rPr>
          <w:rFonts w:ascii="Arial" w:hAnsi="Arial" w:cs="Arial"/>
          <w:color w:val="000000"/>
          <w:sz w:val="22"/>
          <w:szCs w:val="22"/>
        </w:rPr>
        <w:t>Task 7. Research High Voltage DC/DC converter/Compact High Voltage Supply</w:t>
      </w:r>
    </w:p>
    <w:p xmlns:wp14="http://schemas.microsoft.com/office/word/2010/wordml" w14:paraId="5F2009B4" wp14:textId="77777777" w:rsidR="00E17065" w:rsidRPr="00E17065" w:rsidRDefault="00E17065" w:rsidP="00E17065">
      <w:pPr>
        <w:rPr>
          <w:sz w:val="24"/>
          <w:szCs w:val="24"/>
        </w:rPr>
      </w:pPr>
      <w:r w:rsidRPr="00E17065">
        <w:rPr>
          <w:rFonts w:ascii="Arial" w:hAnsi="Arial" w:cs="Arial"/>
          <w:color w:val="FF0000"/>
          <w:sz w:val="22"/>
          <w:szCs w:val="22"/>
        </w:rPr>
        <w:tab/>
      </w:r>
      <w:r w:rsidRPr="00E17065">
        <w:rPr>
          <w:rFonts w:ascii="Arial" w:hAnsi="Arial" w:cs="Arial"/>
          <w:color w:val="000000"/>
          <w:sz w:val="22"/>
          <w:szCs w:val="22"/>
        </w:rPr>
        <w:t>Extended research on high voltage DC/DC convertors will be conducted over winter break. One of the reach goals is to be able to plug in the probe directly to an outlet. This is because the high voltage supply currently in use is very large and cumbersome so it may be best to place a DC/DC convertor within the probe. Further investigation has to be done before we decide on this because we need to figure out if this can actually be done in a safe way first. Lead: Alex</w:t>
      </w:r>
    </w:p>
    <w:p xmlns:wp14="http://schemas.microsoft.com/office/word/2010/wordml" w14:paraId="02FE8808" wp14:textId="77777777" w:rsidR="00E17065" w:rsidRPr="00E17065" w:rsidRDefault="00E17065" w:rsidP="00E17065">
      <w:pPr>
        <w:rPr>
          <w:sz w:val="24"/>
          <w:szCs w:val="24"/>
        </w:rPr>
      </w:pPr>
    </w:p>
    <w:p xmlns:wp14="http://schemas.microsoft.com/office/word/2010/wordml" w14:paraId="413EA439" wp14:textId="77777777" w:rsidR="00E17065" w:rsidRPr="00E97869" w:rsidRDefault="00E97869" w:rsidP="00E17065">
      <w:pPr>
        <w:rPr>
          <w:rFonts w:ascii="Arial" w:hAnsi="Arial" w:cs="Arial"/>
          <w:sz w:val="22"/>
          <w:szCs w:val="22"/>
        </w:rPr>
      </w:pPr>
      <w:r>
        <w:rPr>
          <w:rFonts w:ascii="Arial" w:hAnsi="Arial" w:cs="Arial"/>
          <w:sz w:val="22"/>
          <w:szCs w:val="22"/>
        </w:rPr>
        <w:tab/>
      </w:r>
      <w:r>
        <w:rPr>
          <w:rFonts w:ascii="Arial" w:hAnsi="Arial" w:cs="Arial"/>
          <w:sz w:val="22"/>
          <w:szCs w:val="22"/>
        </w:rPr>
        <w:t>Task 8. LabVIEW</w:t>
      </w:r>
      <w:r w:rsidR="00E17065" w:rsidRPr="00E97869">
        <w:rPr>
          <w:rFonts w:ascii="Arial" w:hAnsi="Arial" w:cs="Arial"/>
          <w:sz w:val="22"/>
          <w:szCs w:val="22"/>
        </w:rPr>
        <w:t xml:space="preserve"> and MATLAB server communication</w:t>
      </w:r>
    </w:p>
    <w:p xmlns:wp14="http://schemas.microsoft.com/office/word/2010/wordml" w14:paraId="309BD9FC" wp14:textId="77777777" w:rsidR="00E17065" w:rsidRPr="00E97869" w:rsidRDefault="00E54BDC" w:rsidP="00E17065">
      <w:pPr>
        <w:rPr>
          <w:sz w:val="24"/>
          <w:szCs w:val="24"/>
        </w:rPr>
      </w:pPr>
      <w:r w:rsidRPr="00E97869">
        <w:rPr>
          <w:rFonts w:ascii="Arial" w:hAnsi="Arial" w:cs="Arial"/>
          <w:sz w:val="22"/>
          <w:szCs w:val="22"/>
        </w:rPr>
        <w:tab/>
      </w:r>
      <w:r w:rsidRPr="00E97869">
        <w:rPr>
          <w:rFonts w:ascii="Arial" w:hAnsi="Arial" w:cs="Arial"/>
          <w:sz w:val="22"/>
          <w:szCs w:val="22"/>
        </w:rPr>
        <w:t xml:space="preserve">The lab computer must send data to the server as it is recorded. This would involve modifying the current data acquisition code (LabVIEW) and data processing code (MATLAB) to allow for network communication and file transfer to the server. It might also involve </w:t>
      </w:r>
      <w:r w:rsidR="00E97869" w:rsidRPr="00E97869">
        <w:rPr>
          <w:rFonts w:ascii="Arial" w:hAnsi="Arial" w:cs="Arial"/>
          <w:sz w:val="22"/>
          <w:szCs w:val="22"/>
        </w:rPr>
        <w:t xml:space="preserve">a separate script running on the lab computer that communicates with the server. Ideally the server would be sent a file as it is written, receiving it in real time. If this proves problematic, files would be sent over once they are finished being written to. </w:t>
      </w:r>
      <w:r w:rsidR="00E17065" w:rsidRPr="00E97869">
        <w:rPr>
          <w:rFonts w:ascii="Arial" w:hAnsi="Arial" w:cs="Arial"/>
          <w:sz w:val="22"/>
          <w:szCs w:val="22"/>
        </w:rPr>
        <w:t>Lead: Solomon</w:t>
      </w:r>
    </w:p>
    <w:p xmlns:wp14="http://schemas.microsoft.com/office/word/2010/wordml" w14:paraId="46EA2294" wp14:textId="77777777" w:rsidR="00E17065" w:rsidRPr="00E17065" w:rsidRDefault="00E17065" w:rsidP="00E17065">
      <w:pPr>
        <w:rPr>
          <w:sz w:val="24"/>
          <w:szCs w:val="24"/>
        </w:rPr>
      </w:pPr>
    </w:p>
    <w:p xmlns:wp14="http://schemas.microsoft.com/office/word/2010/wordml" w14:paraId="5AB3C6F7" wp14:textId="77777777" w:rsidR="00E17065" w:rsidRPr="00E17065" w:rsidRDefault="00E17065" w:rsidP="00E17065">
      <w:pPr>
        <w:rPr>
          <w:sz w:val="24"/>
          <w:szCs w:val="24"/>
        </w:rPr>
      </w:pPr>
      <w:r w:rsidRPr="00E17065">
        <w:rPr>
          <w:rFonts w:ascii="Arial" w:hAnsi="Arial" w:cs="Arial"/>
          <w:color w:val="FF0000"/>
          <w:sz w:val="22"/>
          <w:szCs w:val="22"/>
        </w:rPr>
        <w:tab/>
      </w:r>
      <w:r w:rsidRPr="00E17065">
        <w:rPr>
          <w:rFonts w:ascii="Arial" w:hAnsi="Arial" w:cs="Arial"/>
          <w:color w:val="000000"/>
          <w:sz w:val="22"/>
          <w:szCs w:val="22"/>
        </w:rPr>
        <w:t>Task 9. Continuity Test (APD PCB Prototype)</w:t>
      </w:r>
    </w:p>
    <w:p xmlns:wp14="http://schemas.microsoft.com/office/word/2010/wordml" w14:paraId="6711C447" wp14:textId="77777777" w:rsidR="00E17065" w:rsidRPr="00E17065" w:rsidRDefault="00E17065" w:rsidP="00E17065">
      <w:pPr>
        <w:rPr>
          <w:sz w:val="24"/>
          <w:szCs w:val="24"/>
        </w:rPr>
      </w:pPr>
      <w:r w:rsidRPr="00E17065">
        <w:rPr>
          <w:rFonts w:ascii="Arial" w:hAnsi="Arial" w:cs="Arial"/>
          <w:color w:val="FF0000"/>
          <w:sz w:val="22"/>
          <w:szCs w:val="22"/>
        </w:rPr>
        <w:tab/>
      </w:r>
      <w:r w:rsidRPr="00E17065">
        <w:rPr>
          <w:rFonts w:ascii="Arial" w:hAnsi="Arial" w:cs="Arial"/>
          <w:color w:val="000000"/>
          <w:sz w:val="22"/>
          <w:szCs w:val="22"/>
        </w:rPr>
        <w:t>Continuity Testing shall be performed to ensure all of the connections are correct on the APD PCB Prototype. This will ensure that the board was printed and cut correctly, and that all of the components were properly soldered on. Lead: Alex</w:t>
      </w:r>
    </w:p>
    <w:p xmlns:wp14="http://schemas.microsoft.com/office/word/2010/wordml" w14:paraId="5F78CE37" wp14:textId="77777777" w:rsidR="00E17065" w:rsidRPr="00E17065" w:rsidRDefault="00E17065" w:rsidP="00E17065">
      <w:pPr>
        <w:rPr>
          <w:sz w:val="24"/>
          <w:szCs w:val="24"/>
        </w:rPr>
      </w:pPr>
    </w:p>
    <w:p xmlns:wp14="http://schemas.microsoft.com/office/word/2010/wordml" w14:paraId="5F893E5F" wp14:textId="77777777" w:rsidR="00E17065" w:rsidRPr="00E17065" w:rsidRDefault="00E17065" w:rsidP="00E17065">
      <w:pPr>
        <w:rPr>
          <w:sz w:val="24"/>
          <w:szCs w:val="24"/>
        </w:rPr>
      </w:pPr>
      <w:r w:rsidRPr="00E17065">
        <w:rPr>
          <w:rFonts w:ascii="Arial" w:hAnsi="Arial" w:cs="Arial"/>
          <w:color w:val="FF0000"/>
          <w:sz w:val="22"/>
          <w:szCs w:val="22"/>
        </w:rPr>
        <w:tab/>
      </w:r>
      <w:r w:rsidRPr="00E17065">
        <w:rPr>
          <w:rFonts w:ascii="Arial" w:hAnsi="Arial" w:cs="Arial"/>
          <w:color w:val="000000"/>
          <w:sz w:val="22"/>
          <w:szCs w:val="22"/>
        </w:rPr>
        <w:t>Task 10. Switch Testing Without Optical Fiber</w:t>
      </w:r>
    </w:p>
    <w:p xmlns:wp14="http://schemas.microsoft.com/office/word/2010/wordml" w14:paraId="26B751F7" wp14:textId="77777777" w:rsidR="00E17065" w:rsidRPr="00E17065" w:rsidRDefault="00E17065" w:rsidP="00E17065">
      <w:pPr>
        <w:rPr>
          <w:sz w:val="24"/>
          <w:szCs w:val="24"/>
        </w:rPr>
      </w:pPr>
      <w:r w:rsidRPr="00E17065">
        <w:rPr>
          <w:rFonts w:ascii="Arial" w:hAnsi="Arial" w:cs="Arial"/>
          <w:color w:val="FF0000"/>
          <w:sz w:val="22"/>
          <w:szCs w:val="22"/>
        </w:rPr>
        <w:tab/>
      </w:r>
      <w:r w:rsidRPr="00E17065">
        <w:rPr>
          <w:rFonts w:ascii="Arial" w:hAnsi="Arial" w:cs="Arial"/>
          <w:color w:val="000000"/>
          <w:sz w:val="22"/>
          <w:szCs w:val="22"/>
        </w:rPr>
        <w:t>Measurements of the intensity-modulated light from the VCSEL at all four wavelengths will be taken through a phantom. These measurements will be taken at each of the different combinations of settings for the gain switch and the DCFB switch on the APD PCB prototype. This testing will determine which switch settings are optimal and whether the switches should be kept in the design or “hard set” in future PCBs. Lead: Ami</w:t>
      </w:r>
    </w:p>
    <w:p xmlns:wp14="http://schemas.microsoft.com/office/word/2010/wordml" w14:paraId="6D3910D6" wp14:textId="77777777" w:rsidR="00E17065" w:rsidRPr="00E17065" w:rsidRDefault="00E17065" w:rsidP="00E17065">
      <w:pPr>
        <w:rPr>
          <w:sz w:val="24"/>
          <w:szCs w:val="24"/>
        </w:rPr>
      </w:pPr>
    </w:p>
    <w:p xmlns:wp14="http://schemas.microsoft.com/office/word/2010/wordml" w14:paraId="5AC583E9" wp14:textId="77777777" w:rsidR="00E17065" w:rsidRPr="00E17065" w:rsidRDefault="00E17065" w:rsidP="00E17065">
      <w:pPr>
        <w:rPr>
          <w:sz w:val="24"/>
          <w:szCs w:val="24"/>
        </w:rPr>
      </w:pPr>
      <w:r w:rsidRPr="00E17065">
        <w:rPr>
          <w:rFonts w:ascii="Arial" w:hAnsi="Arial" w:cs="Arial"/>
          <w:color w:val="FF0000"/>
          <w:sz w:val="22"/>
          <w:szCs w:val="22"/>
        </w:rPr>
        <w:tab/>
      </w:r>
      <w:r w:rsidRPr="00E17065">
        <w:rPr>
          <w:rFonts w:ascii="Arial" w:hAnsi="Arial" w:cs="Arial"/>
          <w:color w:val="000000"/>
          <w:sz w:val="22"/>
          <w:szCs w:val="22"/>
        </w:rPr>
        <w:t>Task 11. Output Testing Without Optical Fiber</w:t>
      </w:r>
    </w:p>
    <w:p xmlns:wp14="http://schemas.microsoft.com/office/word/2010/wordml" w14:paraId="0AF4E649" wp14:textId="77777777" w:rsidR="00E17065" w:rsidRPr="00E17065" w:rsidRDefault="00E17065" w:rsidP="00E17065">
      <w:pPr>
        <w:rPr>
          <w:sz w:val="24"/>
          <w:szCs w:val="24"/>
        </w:rPr>
      </w:pPr>
      <w:r w:rsidRPr="00E17065">
        <w:rPr>
          <w:rFonts w:ascii="Arial" w:hAnsi="Arial" w:cs="Arial"/>
          <w:color w:val="FF0000"/>
          <w:sz w:val="22"/>
          <w:szCs w:val="22"/>
        </w:rPr>
        <w:tab/>
      </w:r>
      <w:r w:rsidRPr="00E17065">
        <w:rPr>
          <w:rFonts w:ascii="Arial" w:hAnsi="Arial" w:cs="Arial"/>
          <w:color w:val="000000"/>
          <w:sz w:val="22"/>
          <w:szCs w:val="22"/>
        </w:rPr>
        <w:t xml:space="preserve">Measurements of the intensity-modulated light from the VCSEL at all four wavelengths will be taken through a phantom. The measurements will be repeated through both output port 1 and output port 2 on the APD PCB prototype. This data will be </w:t>
      </w:r>
      <w:r w:rsidRPr="00E17065">
        <w:rPr>
          <w:rFonts w:ascii="Arial" w:hAnsi="Arial" w:cs="Arial"/>
          <w:color w:val="000000"/>
          <w:sz w:val="22"/>
          <w:szCs w:val="22"/>
        </w:rPr>
        <w:lastRenderedPageBreak/>
        <w:t>compared with each other and data from previous measurements of the APD Prototype board and Hamamatsu’s APD board in order to determine if there is a significant difference between the output ports and whether or not both need to be used in order to obtain all of the information from the signal. Lead: Ami</w:t>
      </w:r>
    </w:p>
    <w:p xmlns:wp14="http://schemas.microsoft.com/office/word/2010/wordml" w14:paraId="435FC93B" wp14:textId="77777777" w:rsidR="00E17065" w:rsidRPr="00E54BDC" w:rsidRDefault="00E17065" w:rsidP="00E17065">
      <w:pPr>
        <w:rPr>
          <w:sz w:val="24"/>
          <w:szCs w:val="24"/>
        </w:rPr>
      </w:pPr>
    </w:p>
    <w:p xmlns:wp14="http://schemas.microsoft.com/office/word/2010/wordml" w14:paraId="66D87B26" wp14:textId="77777777" w:rsidR="00E17065" w:rsidRPr="00E54BDC" w:rsidRDefault="00E17065" w:rsidP="00E17065">
      <w:pPr>
        <w:rPr>
          <w:rFonts w:ascii="Arial" w:hAnsi="Arial" w:cs="Arial"/>
          <w:sz w:val="22"/>
          <w:szCs w:val="22"/>
        </w:rPr>
      </w:pPr>
      <w:r w:rsidRPr="00E54BDC">
        <w:rPr>
          <w:rFonts w:ascii="Arial" w:hAnsi="Arial" w:cs="Arial"/>
          <w:sz w:val="22"/>
          <w:szCs w:val="22"/>
        </w:rPr>
        <w:tab/>
      </w:r>
      <w:r w:rsidRPr="00E54BDC">
        <w:rPr>
          <w:rFonts w:ascii="Arial" w:hAnsi="Arial" w:cs="Arial"/>
          <w:sz w:val="22"/>
          <w:szCs w:val="22"/>
        </w:rPr>
        <w:t>Task 12. System Integration</w:t>
      </w:r>
    </w:p>
    <w:p xmlns:wp14="http://schemas.microsoft.com/office/word/2010/wordml" w14:paraId="788DFF40" wp14:textId="77777777" w:rsidR="00E17065" w:rsidRPr="00E54BDC" w:rsidRDefault="00E54BDC" w:rsidP="00E54BDC">
      <w:pPr>
        <w:rPr>
          <w:sz w:val="24"/>
          <w:szCs w:val="24"/>
        </w:rPr>
      </w:pPr>
      <w:r w:rsidRPr="00E54BDC">
        <w:rPr>
          <w:rFonts w:ascii="Arial" w:hAnsi="Arial" w:cs="Arial"/>
          <w:sz w:val="22"/>
          <w:szCs w:val="22"/>
        </w:rPr>
        <w:tab/>
      </w:r>
      <w:r w:rsidRPr="00E54BDC">
        <w:rPr>
          <w:rFonts w:ascii="Arial" w:hAnsi="Arial" w:cs="Arial"/>
          <w:sz w:val="22"/>
          <w:szCs w:val="22"/>
        </w:rPr>
        <w:t>Once all software components are completed individually, we will test all components together as a system.</w:t>
      </w:r>
      <w:r>
        <w:rPr>
          <w:sz w:val="24"/>
          <w:szCs w:val="24"/>
        </w:rPr>
        <w:t xml:space="preserve"> </w:t>
      </w:r>
      <w:r w:rsidR="00E17065" w:rsidRPr="00E54BDC">
        <w:rPr>
          <w:rFonts w:ascii="Arial" w:hAnsi="Arial" w:cs="Arial"/>
          <w:sz w:val="22"/>
          <w:szCs w:val="22"/>
        </w:rPr>
        <w:t>Lead: Solomon</w:t>
      </w:r>
    </w:p>
    <w:p xmlns:wp14="http://schemas.microsoft.com/office/word/2010/wordml" w14:paraId="2066B319" wp14:textId="77777777" w:rsidR="00E17065" w:rsidRPr="00E17065" w:rsidRDefault="00E17065" w:rsidP="00E17065">
      <w:pPr>
        <w:rPr>
          <w:sz w:val="24"/>
          <w:szCs w:val="24"/>
        </w:rPr>
      </w:pPr>
    </w:p>
    <w:p xmlns:wp14="http://schemas.microsoft.com/office/word/2010/wordml" w14:paraId="5D0DD5E5" wp14:textId="77777777" w:rsidR="00E17065" w:rsidRPr="00E17065" w:rsidRDefault="00E17065" w:rsidP="00E17065">
      <w:pPr>
        <w:rPr>
          <w:sz w:val="24"/>
          <w:szCs w:val="24"/>
        </w:rPr>
      </w:pPr>
      <w:r w:rsidRPr="00E17065">
        <w:rPr>
          <w:rFonts w:ascii="Arial" w:hAnsi="Arial" w:cs="Arial"/>
          <w:color w:val="FF0000"/>
          <w:sz w:val="22"/>
          <w:szCs w:val="22"/>
        </w:rPr>
        <w:tab/>
      </w:r>
      <w:r w:rsidRPr="00E17065">
        <w:rPr>
          <w:rFonts w:ascii="Arial" w:hAnsi="Arial" w:cs="Arial"/>
          <w:color w:val="000000"/>
          <w:sz w:val="22"/>
          <w:szCs w:val="22"/>
        </w:rPr>
        <w:t>Task 13. Design More Compact APD PCB</w:t>
      </w:r>
    </w:p>
    <w:p xmlns:wp14="http://schemas.microsoft.com/office/word/2010/wordml" w14:paraId="320F57BB" wp14:textId="77777777" w:rsidR="00E17065" w:rsidRPr="00E17065" w:rsidRDefault="00E17065" w:rsidP="00E17065">
      <w:pPr>
        <w:rPr>
          <w:sz w:val="24"/>
          <w:szCs w:val="24"/>
        </w:rPr>
      </w:pPr>
      <w:r w:rsidRPr="00E17065">
        <w:rPr>
          <w:rFonts w:ascii="Arial" w:hAnsi="Arial" w:cs="Arial"/>
          <w:color w:val="000000"/>
          <w:sz w:val="22"/>
          <w:szCs w:val="22"/>
        </w:rPr>
        <w:tab/>
      </w:r>
      <w:r w:rsidRPr="00E17065">
        <w:rPr>
          <w:rFonts w:ascii="Arial" w:hAnsi="Arial" w:cs="Arial"/>
          <w:color w:val="000000"/>
          <w:sz w:val="22"/>
          <w:szCs w:val="22"/>
        </w:rPr>
        <w:t>One of the main goals is to design a comfortable wearable probe and designing a compact probe directly affects this. A smaller probe will be more comfortable than a large and bulky probe. In order for the probe to be small, compact PCBs that will fit into a small housing need to be designed but at the same time EMI has to be kept in mind because by creating more compact PCBs this may affect the probe’s performance. Lead: Alex</w:t>
      </w:r>
    </w:p>
    <w:p xmlns:wp14="http://schemas.microsoft.com/office/word/2010/wordml" w14:paraId="373E62A9" wp14:textId="77777777" w:rsidR="00E17065" w:rsidRPr="00E17065" w:rsidRDefault="00E17065" w:rsidP="00E17065">
      <w:pPr>
        <w:rPr>
          <w:sz w:val="24"/>
          <w:szCs w:val="24"/>
        </w:rPr>
      </w:pPr>
    </w:p>
    <w:p xmlns:wp14="http://schemas.microsoft.com/office/word/2010/wordml" w14:paraId="6BC9E888" wp14:textId="77777777" w:rsidR="00E17065" w:rsidRPr="00E17065" w:rsidRDefault="00E17065" w:rsidP="00E17065">
      <w:pPr>
        <w:rPr>
          <w:sz w:val="24"/>
          <w:szCs w:val="24"/>
        </w:rPr>
      </w:pPr>
      <w:r w:rsidRPr="00E17065">
        <w:rPr>
          <w:rFonts w:ascii="Arial" w:hAnsi="Arial" w:cs="Arial"/>
          <w:color w:val="FF0000"/>
          <w:sz w:val="22"/>
          <w:szCs w:val="22"/>
        </w:rPr>
        <w:tab/>
      </w:r>
      <w:r w:rsidRPr="00E17065">
        <w:rPr>
          <w:rFonts w:ascii="Arial" w:hAnsi="Arial" w:cs="Arial"/>
          <w:color w:val="000000"/>
          <w:sz w:val="22"/>
          <w:szCs w:val="22"/>
        </w:rPr>
        <w:t>Task 14. Source-Detector Separation Testing</w:t>
      </w:r>
    </w:p>
    <w:p xmlns:wp14="http://schemas.microsoft.com/office/word/2010/wordml" w14:paraId="2A5E187F" wp14:textId="77777777" w:rsidR="00E17065" w:rsidRPr="00E97869" w:rsidRDefault="00E17065" w:rsidP="00E17065">
      <w:pPr>
        <w:rPr>
          <w:sz w:val="24"/>
          <w:szCs w:val="24"/>
        </w:rPr>
      </w:pPr>
      <w:r w:rsidRPr="00E17065">
        <w:rPr>
          <w:rFonts w:ascii="Arial" w:hAnsi="Arial" w:cs="Arial"/>
          <w:color w:val="000000"/>
          <w:sz w:val="22"/>
          <w:szCs w:val="22"/>
        </w:rPr>
        <w:tab/>
      </w:r>
      <w:r w:rsidRPr="00E97869">
        <w:rPr>
          <w:rFonts w:ascii="Arial" w:hAnsi="Arial" w:cs="Arial"/>
          <w:sz w:val="22"/>
          <w:szCs w:val="22"/>
        </w:rPr>
        <w:t>Once the APD PCB is finished, this will allow source-detector separation testing to be done. Source-detector separation will be done in order to find the separation that has the best signal to noise ratio. This separation will then be used for PCB that has both the APD and VCSEL on it. Lead: Ami</w:t>
      </w:r>
    </w:p>
    <w:p xmlns:wp14="http://schemas.microsoft.com/office/word/2010/wordml" w14:paraId="634165CB" wp14:textId="77777777" w:rsidR="00E17065" w:rsidRPr="00E97869" w:rsidRDefault="00E17065" w:rsidP="00E17065">
      <w:pPr>
        <w:rPr>
          <w:sz w:val="24"/>
          <w:szCs w:val="24"/>
        </w:rPr>
      </w:pPr>
    </w:p>
    <w:p xmlns:wp14="http://schemas.microsoft.com/office/word/2010/wordml" w14:paraId="67292118" wp14:textId="77777777" w:rsidR="00E17065" w:rsidRPr="00E97869" w:rsidRDefault="00E17065" w:rsidP="00E17065">
      <w:pPr>
        <w:rPr>
          <w:rFonts w:ascii="Arial" w:hAnsi="Arial" w:cs="Arial"/>
          <w:sz w:val="22"/>
          <w:szCs w:val="22"/>
        </w:rPr>
      </w:pPr>
      <w:r w:rsidRPr="00E97869">
        <w:rPr>
          <w:rFonts w:ascii="Arial" w:hAnsi="Arial" w:cs="Arial"/>
          <w:sz w:val="22"/>
          <w:szCs w:val="22"/>
        </w:rPr>
        <w:tab/>
      </w:r>
      <w:r w:rsidRPr="00E97869">
        <w:rPr>
          <w:rFonts w:ascii="Arial" w:hAnsi="Arial" w:cs="Arial"/>
          <w:sz w:val="22"/>
          <w:szCs w:val="22"/>
        </w:rPr>
        <w:t>Task 15. Remote Processing</w:t>
      </w:r>
    </w:p>
    <w:p xmlns:wp14="http://schemas.microsoft.com/office/word/2010/wordml" w14:paraId="5A4330BC" wp14:textId="77777777" w:rsidR="00E17065" w:rsidRPr="00E97869" w:rsidRDefault="00E97869" w:rsidP="00E17065">
      <w:pPr>
        <w:rPr>
          <w:sz w:val="24"/>
          <w:szCs w:val="24"/>
        </w:rPr>
      </w:pPr>
      <w:r w:rsidRPr="00E97869">
        <w:rPr>
          <w:sz w:val="24"/>
          <w:szCs w:val="24"/>
        </w:rPr>
        <w:tab/>
      </w:r>
      <w:r w:rsidRPr="00E97869">
        <w:rPr>
          <w:rFonts w:ascii="Arial" w:hAnsi="Arial" w:cs="Arial"/>
          <w:sz w:val="22"/>
          <w:szCs w:val="22"/>
        </w:rPr>
        <w:t xml:space="preserve">The server would be capable to processing data files, outsourcing this functionality from the lab computer. This can branch off into multiple paths of action, including recompiling the MATLAB processing script to work on the Pi, porting the script’s functionality to a language supported by the Pi, or migrating the system running on the server to a different server environment, possibly AWS. </w:t>
      </w:r>
      <w:r w:rsidR="00E17065" w:rsidRPr="00E97869">
        <w:rPr>
          <w:rFonts w:ascii="Arial" w:hAnsi="Arial" w:cs="Arial"/>
          <w:sz w:val="22"/>
          <w:szCs w:val="22"/>
        </w:rPr>
        <w:t>Lead: Solomon</w:t>
      </w:r>
    </w:p>
    <w:p xmlns:wp14="http://schemas.microsoft.com/office/word/2010/wordml" w14:paraId="0899F5ED" wp14:textId="77777777" w:rsidR="00E17065" w:rsidRPr="00E97869" w:rsidRDefault="00E17065" w:rsidP="00E17065">
      <w:pPr>
        <w:rPr>
          <w:sz w:val="24"/>
          <w:szCs w:val="24"/>
        </w:rPr>
      </w:pPr>
    </w:p>
    <w:p xmlns:wp14="http://schemas.microsoft.com/office/word/2010/wordml" w14:paraId="6FB4F25F" wp14:textId="77777777" w:rsidR="00E17065" w:rsidRPr="00E97869" w:rsidRDefault="00E17065" w:rsidP="00E17065">
      <w:pPr>
        <w:rPr>
          <w:sz w:val="24"/>
          <w:szCs w:val="24"/>
        </w:rPr>
      </w:pPr>
      <w:r w:rsidRPr="00E97869">
        <w:rPr>
          <w:rFonts w:ascii="Arial" w:hAnsi="Arial" w:cs="Arial"/>
          <w:sz w:val="22"/>
          <w:szCs w:val="22"/>
        </w:rPr>
        <w:tab/>
      </w:r>
      <w:r w:rsidRPr="00E97869">
        <w:rPr>
          <w:rFonts w:ascii="Arial" w:hAnsi="Arial" w:cs="Arial"/>
          <w:sz w:val="22"/>
          <w:szCs w:val="22"/>
        </w:rPr>
        <w:t xml:space="preserve">Task 16. Design and Create Single </w:t>
      </w:r>
      <w:proofErr w:type="spellStart"/>
      <w:r w:rsidRPr="00E97869">
        <w:rPr>
          <w:rFonts w:ascii="Arial" w:hAnsi="Arial" w:cs="Arial"/>
          <w:sz w:val="22"/>
          <w:szCs w:val="22"/>
        </w:rPr>
        <w:t>Optode</w:t>
      </w:r>
      <w:proofErr w:type="spellEnd"/>
      <w:r w:rsidRPr="00E97869">
        <w:rPr>
          <w:rFonts w:ascii="Arial" w:hAnsi="Arial" w:cs="Arial"/>
          <w:sz w:val="22"/>
          <w:szCs w:val="22"/>
        </w:rPr>
        <w:t xml:space="preserve"> Housing</w:t>
      </w:r>
    </w:p>
    <w:p xmlns:wp14="http://schemas.microsoft.com/office/word/2010/wordml" w14:paraId="5462F105" wp14:textId="77777777" w:rsidR="00E17065" w:rsidRPr="00E97869" w:rsidRDefault="00E17065" w:rsidP="00E17065">
      <w:pPr>
        <w:rPr>
          <w:sz w:val="24"/>
          <w:szCs w:val="24"/>
        </w:rPr>
      </w:pPr>
      <w:r w:rsidRPr="00E97869">
        <w:rPr>
          <w:rFonts w:ascii="Arial" w:hAnsi="Arial" w:cs="Arial"/>
          <w:sz w:val="22"/>
          <w:szCs w:val="22"/>
        </w:rPr>
        <w:tab/>
      </w:r>
      <w:r w:rsidRPr="00E97869">
        <w:rPr>
          <w:rFonts w:ascii="Arial" w:hAnsi="Arial" w:cs="Arial"/>
          <w:sz w:val="22"/>
          <w:szCs w:val="22"/>
        </w:rPr>
        <w:t>A housing will be 3D printed, most likely in EPIC. It will be designed with the proper material for heat tolerance of the electronics. It will be built with comfort in mind since the probe is supposed to be used for a few hours at a time. There will probably be an outer layer so that the probe is comfortable. Lead: Mike</w:t>
      </w:r>
    </w:p>
    <w:p xmlns:wp14="http://schemas.microsoft.com/office/word/2010/wordml" w14:paraId="66F367DD" wp14:textId="77777777" w:rsidR="00E17065" w:rsidRPr="00E17065" w:rsidRDefault="00E17065" w:rsidP="00E17065">
      <w:pPr>
        <w:rPr>
          <w:sz w:val="24"/>
          <w:szCs w:val="24"/>
        </w:rPr>
      </w:pPr>
    </w:p>
    <w:p xmlns:wp14="http://schemas.microsoft.com/office/word/2010/wordml" w14:paraId="40169C67" wp14:textId="77777777" w:rsidR="00E17065" w:rsidRPr="00E17065" w:rsidRDefault="00E17065" w:rsidP="00E17065">
      <w:pPr>
        <w:rPr>
          <w:sz w:val="24"/>
          <w:szCs w:val="24"/>
        </w:rPr>
      </w:pPr>
      <w:r w:rsidRPr="00E17065">
        <w:rPr>
          <w:rFonts w:ascii="Arial" w:hAnsi="Arial" w:cs="Arial"/>
          <w:color w:val="FF0000"/>
          <w:sz w:val="22"/>
          <w:szCs w:val="22"/>
        </w:rPr>
        <w:tab/>
      </w:r>
      <w:r w:rsidRPr="00E17065">
        <w:rPr>
          <w:rFonts w:ascii="Arial" w:hAnsi="Arial" w:cs="Arial"/>
          <w:color w:val="000000"/>
          <w:sz w:val="22"/>
          <w:szCs w:val="22"/>
        </w:rPr>
        <w:t>Task 17. Source-Detector Layout Testing</w:t>
      </w:r>
    </w:p>
    <w:p xmlns:wp14="http://schemas.microsoft.com/office/word/2010/wordml" w14:paraId="1E5FABC4" wp14:textId="77777777" w:rsidR="00E17065" w:rsidRPr="00E17065" w:rsidRDefault="00E17065" w:rsidP="00E17065">
      <w:pPr>
        <w:rPr>
          <w:sz w:val="24"/>
          <w:szCs w:val="24"/>
        </w:rPr>
      </w:pPr>
      <w:r w:rsidRPr="00E17065">
        <w:rPr>
          <w:rFonts w:ascii="Arial" w:hAnsi="Arial" w:cs="Arial"/>
          <w:color w:val="FF0000"/>
          <w:sz w:val="22"/>
          <w:szCs w:val="22"/>
        </w:rPr>
        <w:tab/>
      </w:r>
      <w:r w:rsidRPr="00E17065">
        <w:rPr>
          <w:rFonts w:ascii="Arial" w:hAnsi="Arial" w:cs="Arial"/>
          <w:color w:val="000000"/>
          <w:sz w:val="22"/>
          <w:szCs w:val="22"/>
        </w:rPr>
        <w:t xml:space="preserve">Testing will be performed and measurements will be taken with the VCSEL board and APD board at various geometries and distance with relation to each other. This testing will determine the optimal distance for the source-detector separation as well as possible </w:t>
      </w:r>
      <w:proofErr w:type="spellStart"/>
      <w:r w:rsidRPr="00E17065">
        <w:rPr>
          <w:rFonts w:ascii="Arial" w:hAnsi="Arial" w:cs="Arial"/>
          <w:color w:val="000000"/>
          <w:sz w:val="22"/>
          <w:szCs w:val="22"/>
        </w:rPr>
        <w:t>optode</w:t>
      </w:r>
      <w:proofErr w:type="spellEnd"/>
      <w:r w:rsidRPr="00E17065">
        <w:rPr>
          <w:rFonts w:ascii="Arial" w:hAnsi="Arial" w:cs="Arial"/>
          <w:color w:val="000000"/>
          <w:sz w:val="22"/>
          <w:szCs w:val="22"/>
        </w:rPr>
        <w:t xml:space="preserve"> geometries for the possible implementation of multiple sources and/or detectors. Lead: Ami</w:t>
      </w:r>
    </w:p>
    <w:p xmlns:wp14="http://schemas.microsoft.com/office/word/2010/wordml" w14:paraId="5A13BDA1" wp14:textId="77777777" w:rsidR="00E17065" w:rsidRPr="00E17065" w:rsidRDefault="00E17065" w:rsidP="00E17065">
      <w:pPr>
        <w:rPr>
          <w:sz w:val="24"/>
          <w:szCs w:val="24"/>
        </w:rPr>
      </w:pPr>
    </w:p>
    <w:p xmlns:wp14="http://schemas.microsoft.com/office/word/2010/wordml" w14:paraId="5C1B2969" wp14:textId="77777777" w:rsidR="00E17065" w:rsidRPr="00E17065" w:rsidRDefault="00E17065" w:rsidP="00E17065">
      <w:pPr>
        <w:rPr>
          <w:sz w:val="24"/>
          <w:szCs w:val="24"/>
        </w:rPr>
      </w:pPr>
      <w:r w:rsidRPr="00E17065">
        <w:rPr>
          <w:rFonts w:ascii="Arial" w:hAnsi="Arial" w:cs="Arial"/>
          <w:color w:val="FF0000"/>
          <w:sz w:val="22"/>
          <w:szCs w:val="22"/>
        </w:rPr>
        <w:tab/>
      </w:r>
      <w:r w:rsidRPr="00E17065">
        <w:rPr>
          <w:rFonts w:ascii="Arial" w:hAnsi="Arial" w:cs="Arial"/>
          <w:color w:val="000000"/>
          <w:sz w:val="22"/>
          <w:szCs w:val="22"/>
        </w:rPr>
        <w:t xml:space="preserve">Task 18. Redesign and Create Single </w:t>
      </w:r>
      <w:proofErr w:type="spellStart"/>
      <w:r w:rsidRPr="00E17065">
        <w:rPr>
          <w:rFonts w:ascii="Arial" w:hAnsi="Arial" w:cs="Arial"/>
          <w:color w:val="000000"/>
          <w:sz w:val="22"/>
          <w:szCs w:val="22"/>
        </w:rPr>
        <w:t>Optode</w:t>
      </w:r>
      <w:proofErr w:type="spellEnd"/>
      <w:r w:rsidRPr="00E17065">
        <w:rPr>
          <w:rFonts w:ascii="Arial" w:hAnsi="Arial" w:cs="Arial"/>
          <w:color w:val="000000"/>
          <w:sz w:val="22"/>
          <w:szCs w:val="22"/>
        </w:rPr>
        <w:t xml:space="preserve"> Housing</w:t>
      </w:r>
    </w:p>
    <w:p xmlns:wp14="http://schemas.microsoft.com/office/word/2010/wordml" w14:paraId="3ACD23D5" wp14:textId="77777777" w:rsidR="00E17065" w:rsidRPr="00E17065" w:rsidRDefault="00E17065" w:rsidP="00E17065">
      <w:pPr>
        <w:rPr>
          <w:sz w:val="24"/>
          <w:szCs w:val="24"/>
        </w:rPr>
      </w:pPr>
      <w:r w:rsidRPr="00E17065">
        <w:rPr>
          <w:rFonts w:ascii="Arial" w:hAnsi="Arial" w:cs="Arial"/>
          <w:color w:val="FF0000"/>
          <w:sz w:val="22"/>
          <w:szCs w:val="22"/>
        </w:rPr>
        <w:tab/>
      </w:r>
      <w:r w:rsidRPr="00E17065">
        <w:rPr>
          <w:rFonts w:ascii="Arial" w:hAnsi="Arial" w:cs="Arial"/>
          <w:color w:val="000000"/>
          <w:sz w:val="22"/>
          <w:szCs w:val="22"/>
        </w:rPr>
        <w:t>If a different source-detector layout than the existing setup is required or desired, than the probe housing shall be redesigned and recreated in order to accommodate this. Additionally, if there were any problems regarding the material used, a new material may be implemented at this stage. Lead: Mike</w:t>
      </w:r>
    </w:p>
    <w:p xmlns:wp14="http://schemas.microsoft.com/office/word/2010/wordml" w14:paraId="5446F70B" wp14:textId="77777777" w:rsidR="00E17065" w:rsidRPr="00E17065" w:rsidRDefault="00E17065" w:rsidP="00E17065">
      <w:pPr>
        <w:rPr>
          <w:sz w:val="24"/>
          <w:szCs w:val="24"/>
        </w:rPr>
      </w:pPr>
    </w:p>
    <w:p xmlns:wp14="http://schemas.microsoft.com/office/word/2010/wordml" w14:paraId="155BE65B" wp14:textId="77777777" w:rsidR="00E17065" w:rsidRPr="00E17065" w:rsidRDefault="00E17065" w:rsidP="00E17065">
      <w:pPr>
        <w:rPr>
          <w:sz w:val="24"/>
          <w:szCs w:val="24"/>
        </w:rPr>
      </w:pPr>
      <w:r w:rsidRPr="00E17065">
        <w:rPr>
          <w:rFonts w:ascii="Arial" w:hAnsi="Arial" w:cs="Arial"/>
          <w:color w:val="FF0000"/>
          <w:sz w:val="22"/>
          <w:szCs w:val="22"/>
        </w:rPr>
        <w:tab/>
      </w:r>
      <w:r w:rsidRPr="00E17065">
        <w:rPr>
          <w:rFonts w:ascii="Arial" w:hAnsi="Arial" w:cs="Arial"/>
          <w:color w:val="000000"/>
          <w:sz w:val="22"/>
          <w:szCs w:val="22"/>
        </w:rPr>
        <w:t>Task 19. Signal-to-noise testing</w:t>
      </w:r>
    </w:p>
    <w:p xmlns:wp14="http://schemas.microsoft.com/office/word/2010/wordml" w14:paraId="3599D53D" wp14:textId="77777777" w:rsidR="00E17065" w:rsidRPr="00E17065" w:rsidRDefault="00E17065" w:rsidP="00E17065">
      <w:pPr>
        <w:rPr>
          <w:sz w:val="24"/>
          <w:szCs w:val="24"/>
        </w:rPr>
      </w:pPr>
      <w:r w:rsidRPr="00E17065">
        <w:rPr>
          <w:rFonts w:ascii="Arial" w:hAnsi="Arial" w:cs="Arial"/>
          <w:color w:val="000000"/>
          <w:sz w:val="22"/>
          <w:szCs w:val="22"/>
        </w:rPr>
        <w:lastRenderedPageBreak/>
        <w:tab/>
      </w:r>
      <w:r w:rsidRPr="00E17065">
        <w:rPr>
          <w:rFonts w:ascii="Arial" w:hAnsi="Arial" w:cs="Arial"/>
          <w:color w:val="000000"/>
          <w:sz w:val="22"/>
          <w:szCs w:val="22"/>
        </w:rPr>
        <w:t xml:space="preserve">The signal to noise testing will be an ongoing process once the APD PCB is finished. This will be done to make sure that the probe meets all of the requirements from Professor </w:t>
      </w:r>
      <w:proofErr w:type="spellStart"/>
      <w:r w:rsidRPr="00E17065">
        <w:rPr>
          <w:rFonts w:ascii="Arial" w:hAnsi="Arial" w:cs="Arial"/>
          <w:color w:val="000000"/>
          <w:sz w:val="22"/>
          <w:szCs w:val="22"/>
        </w:rPr>
        <w:t>Roblyer</w:t>
      </w:r>
      <w:proofErr w:type="spellEnd"/>
      <w:r w:rsidRPr="00E17065">
        <w:rPr>
          <w:rFonts w:ascii="Arial" w:hAnsi="Arial" w:cs="Arial"/>
          <w:color w:val="000000"/>
          <w:sz w:val="22"/>
          <w:szCs w:val="22"/>
        </w:rPr>
        <w:t>. It’s an ongoing process because testing will be done to make sure that any changes done to the probe such as different source detector separations and different source detector layouts either improve the performance of the probe or don’t affect the performance. Lead: Ami</w:t>
      </w:r>
    </w:p>
    <w:p xmlns:wp14="http://schemas.microsoft.com/office/word/2010/wordml" w14:paraId="66B44BA8" wp14:textId="77777777" w:rsidR="002B3490" w:rsidRPr="002B3490" w:rsidRDefault="002B3490" w:rsidP="00E17065">
      <w:pPr>
        <w:pStyle w:val="BodyText"/>
        <w:rPr>
          <w:b/>
          <w:i/>
          <w:snapToGrid w:val="0"/>
        </w:rPr>
      </w:pPr>
    </w:p>
    <w:p xmlns:wp14="http://schemas.microsoft.com/office/word/2010/wordml" w14:paraId="6FECE178" wp14:textId="77777777" w:rsidR="002B3490" w:rsidRDefault="002B3490" w:rsidP="002B3490">
      <w:pPr>
        <w:rPr>
          <w:rFonts w:ascii="Arial" w:hAnsi="Arial"/>
          <w:kern w:val="28"/>
          <w:sz w:val="28"/>
        </w:rPr>
      </w:pPr>
      <w:r>
        <w:br w:type="page"/>
      </w:r>
    </w:p>
    <w:p xmlns:wp14="http://schemas.microsoft.com/office/word/2010/wordml" w14:paraId="77606F32" wp14:textId="77777777" w:rsidR="00581B51" w:rsidRDefault="00581B51">
      <w:pPr>
        <w:pStyle w:val="Heading1"/>
        <w:numPr>
          <w:ilvl w:val="0"/>
          <w:numId w:val="13"/>
        </w:numPr>
      </w:pPr>
      <w:bookmarkStart w:id="12" w:name="_Toc278040755"/>
      <w:r>
        <w:lastRenderedPageBreak/>
        <w:t>Budget Estimate</w:t>
      </w:r>
      <w:bookmarkEnd w:id="12"/>
    </w:p>
    <w:p xmlns:wp14="http://schemas.microsoft.com/office/word/2010/wordml" w14:paraId="7D5E6ABA" wp14:textId="77777777" w:rsidR="00581B51" w:rsidRDefault="00581B51">
      <w:pPr>
        <w:rPr>
          <w:sz w:val="24"/>
        </w:rPr>
      </w:pP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5197"/>
        <w:gridCol w:w="2453"/>
      </w:tblGrid>
      <w:tr xmlns:wp14="http://schemas.microsoft.com/office/word/2010/wordml" w14:paraId="2E20D393" wp14:textId="77777777" w:rsidR="00581B51" w:rsidTr="00E17065">
        <w:tc>
          <w:tcPr>
            <w:tcW w:w="1008" w:type="dxa"/>
            <w:tcBorders>
              <w:bottom w:val="single" w:sz="48" w:space="0" w:color="auto"/>
            </w:tcBorders>
          </w:tcPr>
          <w:p w14:paraId="7EAF26D9" wp14:textId="77777777" w:rsidR="00581B51" w:rsidRDefault="00581B51">
            <w:pPr>
              <w:jc w:val="center"/>
              <w:rPr>
                <w:b/>
                <w:sz w:val="24"/>
              </w:rPr>
            </w:pPr>
            <w:r>
              <w:rPr>
                <w:b/>
                <w:sz w:val="24"/>
              </w:rPr>
              <w:t>Item</w:t>
            </w:r>
          </w:p>
        </w:tc>
        <w:tc>
          <w:tcPr>
            <w:tcW w:w="5197" w:type="dxa"/>
            <w:tcBorders>
              <w:bottom w:val="single" w:sz="48" w:space="0" w:color="auto"/>
            </w:tcBorders>
          </w:tcPr>
          <w:p w14:paraId="1907AB0F" wp14:textId="77777777" w:rsidR="00581B51" w:rsidRDefault="00581B51" w:rsidP="00E17065">
            <w:pPr>
              <w:jc w:val="center"/>
              <w:rPr>
                <w:b/>
                <w:sz w:val="24"/>
              </w:rPr>
            </w:pPr>
            <w:r>
              <w:rPr>
                <w:b/>
                <w:sz w:val="24"/>
              </w:rPr>
              <w:t>Description</w:t>
            </w:r>
          </w:p>
        </w:tc>
        <w:tc>
          <w:tcPr>
            <w:tcW w:w="2453" w:type="dxa"/>
            <w:tcBorders>
              <w:bottom w:val="single" w:sz="48" w:space="0" w:color="auto"/>
            </w:tcBorders>
          </w:tcPr>
          <w:p w14:paraId="2F57EE01" wp14:textId="77777777" w:rsidR="00581B51" w:rsidRDefault="00581B51" w:rsidP="00E17065">
            <w:pPr>
              <w:jc w:val="center"/>
              <w:rPr>
                <w:b/>
                <w:sz w:val="24"/>
              </w:rPr>
            </w:pPr>
            <w:r>
              <w:rPr>
                <w:b/>
                <w:sz w:val="24"/>
              </w:rPr>
              <w:t>Cost</w:t>
            </w:r>
          </w:p>
        </w:tc>
      </w:tr>
      <w:tr xmlns:wp14="http://schemas.microsoft.com/office/word/2010/wordml" w14:paraId="7196F6C2" wp14:textId="77777777" w:rsidR="00581B51" w:rsidTr="00E17065">
        <w:tc>
          <w:tcPr>
            <w:tcW w:w="1008" w:type="dxa"/>
            <w:tcBorders>
              <w:top w:val="nil"/>
            </w:tcBorders>
          </w:tcPr>
          <w:p w14:paraId="75498849" wp14:textId="77777777" w:rsidR="00581B51" w:rsidRDefault="00581B51">
            <w:pPr>
              <w:jc w:val="center"/>
              <w:rPr>
                <w:sz w:val="24"/>
              </w:rPr>
            </w:pPr>
            <w:r>
              <w:rPr>
                <w:sz w:val="24"/>
              </w:rPr>
              <w:t>1</w:t>
            </w:r>
          </w:p>
        </w:tc>
        <w:tc>
          <w:tcPr>
            <w:tcW w:w="5197" w:type="dxa"/>
            <w:tcBorders>
              <w:top w:val="nil"/>
            </w:tcBorders>
          </w:tcPr>
          <w:p w14:paraId="66CCC287" wp14:textId="77777777" w:rsidR="00581B51" w:rsidRDefault="00E17065">
            <w:pPr>
              <w:rPr>
                <w:sz w:val="24"/>
              </w:rPr>
            </w:pPr>
            <w:r>
              <w:rPr>
                <w:sz w:val="24"/>
              </w:rPr>
              <w:t>VCSEL</w:t>
            </w:r>
          </w:p>
        </w:tc>
        <w:tc>
          <w:tcPr>
            <w:tcW w:w="2453" w:type="dxa"/>
            <w:tcBorders>
              <w:top w:val="nil"/>
            </w:tcBorders>
          </w:tcPr>
          <w:p w14:paraId="71DF94F1" wp14:textId="77777777" w:rsidR="00581B51" w:rsidRDefault="00E17065">
            <w:pPr>
              <w:jc w:val="right"/>
              <w:rPr>
                <w:sz w:val="24"/>
              </w:rPr>
            </w:pPr>
            <w:r>
              <w:rPr>
                <w:sz w:val="24"/>
              </w:rPr>
              <w:t>Supplied by Customer</w:t>
            </w:r>
          </w:p>
        </w:tc>
      </w:tr>
      <w:tr xmlns:wp14="http://schemas.microsoft.com/office/word/2010/wordml" w14:paraId="06D47A59" wp14:textId="77777777" w:rsidR="00581B51" w:rsidTr="00E17065">
        <w:tc>
          <w:tcPr>
            <w:tcW w:w="1008" w:type="dxa"/>
          </w:tcPr>
          <w:p w14:paraId="30AD470A" wp14:textId="77777777" w:rsidR="00581B51" w:rsidRDefault="00581B51">
            <w:pPr>
              <w:jc w:val="center"/>
              <w:rPr>
                <w:sz w:val="24"/>
              </w:rPr>
            </w:pPr>
            <w:r>
              <w:rPr>
                <w:sz w:val="24"/>
              </w:rPr>
              <w:t>2</w:t>
            </w:r>
          </w:p>
        </w:tc>
        <w:tc>
          <w:tcPr>
            <w:tcW w:w="5197" w:type="dxa"/>
          </w:tcPr>
          <w:p w14:paraId="7F555DE6" wp14:textId="77777777" w:rsidR="00581B51" w:rsidRDefault="00E17065">
            <w:pPr>
              <w:rPr>
                <w:sz w:val="24"/>
              </w:rPr>
            </w:pPr>
            <w:r>
              <w:rPr>
                <w:sz w:val="24"/>
              </w:rPr>
              <w:t>APD</w:t>
            </w:r>
          </w:p>
        </w:tc>
        <w:tc>
          <w:tcPr>
            <w:tcW w:w="2453" w:type="dxa"/>
          </w:tcPr>
          <w:p w14:paraId="3AA4CC8D" wp14:textId="77777777" w:rsidR="00581B51" w:rsidRDefault="00E17065">
            <w:pPr>
              <w:jc w:val="right"/>
              <w:rPr>
                <w:sz w:val="24"/>
              </w:rPr>
            </w:pPr>
            <w:r>
              <w:rPr>
                <w:sz w:val="24"/>
              </w:rPr>
              <w:t>Supplied by Customer</w:t>
            </w:r>
          </w:p>
        </w:tc>
      </w:tr>
      <w:tr xmlns:wp14="http://schemas.microsoft.com/office/word/2010/wordml" w14:paraId="6BAEC984" wp14:textId="77777777" w:rsidR="00581B51" w:rsidTr="00E17065">
        <w:tc>
          <w:tcPr>
            <w:tcW w:w="1008" w:type="dxa"/>
          </w:tcPr>
          <w:p w14:paraId="5688E2C1" wp14:textId="77777777" w:rsidR="00581B51" w:rsidRDefault="007E45A8">
            <w:pPr>
              <w:jc w:val="center"/>
              <w:rPr>
                <w:sz w:val="24"/>
              </w:rPr>
            </w:pPr>
            <w:r>
              <w:rPr>
                <w:sz w:val="24"/>
              </w:rPr>
              <w:t>3</w:t>
            </w:r>
          </w:p>
        </w:tc>
        <w:tc>
          <w:tcPr>
            <w:tcW w:w="5197" w:type="dxa"/>
          </w:tcPr>
          <w:p w14:paraId="34C1F135" wp14:textId="77777777" w:rsidR="00581B51" w:rsidRDefault="00E17065">
            <w:pPr>
              <w:rPr>
                <w:sz w:val="24"/>
              </w:rPr>
            </w:pPr>
            <w:r>
              <w:rPr>
                <w:sz w:val="24"/>
              </w:rPr>
              <w:t xml:space="preserve">Printed Circuit Board – VCSEL </w:t>
            </w:r>
          </w:p>
        </w:tc>
        <w:tc>
          <w:tcPr>
            <w:tcW w:w="2453" w:type="dxa"/>
          </w:tcPr>
          <w:p w14:paraId="1FBD223C" wp14:textId="77777777" w:rsidR="00581B51" w:rsidRDefault="007E45A8">
            <w:pPr>
              <w:jc w:val="right"/>
              <w:rPr>
                <w:sz w:val="24"/>
              </w:rPr>
            </w:pPr>
            <w:r>
              <w:rPr>
                <w:sz w:val="24"/>
              </w:rPr>
              <w:t>$80</w:t>
            </w:r>
          </w:p>
        </w:tc>
      </w:tr>
      <w:tr xmlns:wp14="http://schemas.microsoft.com/office/word/2010/wordml" w14:paraId="5A158320" wp14:textId="77777777" w:rsidR="00E17065" w:rsidTr="00E17065">
        <w:tc>
          <w:tcPr>
            <w:tcW w:w="1008" w:type="dxa"/>
          </w:tcPr>
          <w:p w14:paraId="5658A93F" wp14:textId="77777777" w:rsidR="00E17065" w:rsidRDefault="007E45A8">
            <w:pPr>
              <w:jc w:val="center"/>
              <w:rPr>
                <w:sz w:val="24"/>
              </w:rPr>
            </w:pPr>
            <w:r>
              <w:rPr>
                <w:sz w:val="24"/>
              </w:rPr>
              <w:t>4</w:t>
            </w:r>
          </w:p>
        </w:tc>
        <w:tc>
          <w:tcPr>
            <w:tcW w:w="5197" w:type="dxa"/>
          </w:tcPr>
          <w:p w14:paraId="3E502CA7" wp14:textId="77777777" w:rsidR="00E17065" w:rsidRDefault="00E17065">
            <w:pPr>
              <w:rPr>
                <w:sz w:val="24"/>
              </w:rPr>
            </w:pPr>
            <w:r>
              <w:rPr>
                <w:sz w:val="24"/>
              </w:rPr>
              <w:t>Printed Circuit Board – APD</w:t>
            </w:r>
          </w:p>
        </w:tc>
        <w:tc>
          <w:tcPr>
            <w:tcW w:w="2453" w:type="dxa"/>
          </w:tcPr>
          <w:p w14:paraId="6AFED497" wp14:textId="77777777" w:rsidR="00E17065" w:rsidRDefault="00E17065">
            <w:pPr>
              <w:jc w:val="right"/>
              <w:rPr>
                <w:sz w:val="24"/>
              </w:rPr>
            </w:pPr>
            <w:r>
              <w:rPr>
                <w:sz w:val="24"/>
              </w:rPr>
              <w:t>$</w:t>
            </w:r>
            <w:r w:rsidR="002B2BCF">
              <w:rPr>
                <w:sz w:val="24"/>
              </w:rPr>
              <w:t>60</w:t>
            </w:r>
          </w:p>
        </w:tc>
      </w:tr>
      <w:tr xmlns:wp14="http://schemas.microsoft.com/office/word/2010/wordml" w14:paraId="12AED342" wp14:textId="77777777" w:rsidR="00E17065" w:rsidTr="00E17065">
        <w:tc>
          <w:tcPr>
            <w:tcW w:w="1008" w:type="dxa"/>
          </w:tcPr>
          <w:p w14:paraId="78856659" wp14:textId="77777777" w:rsidR="00E17065" w:rsidRDefault="007E45A8">
            <w:pPr>
              <w:jc w:val="center"/>
              <w:rPr>
                <w:sz w:val="24"/>
              </w:rPr>
            </w:pPr>
            <w:r>
              <w:rPr>
                <w:sz w:val="24"/>
              </w:rPr>
              <w:t>5</w:t>
            </w:r>
          </w:p>
        </w:tc>
        <w:tc>
          <w:tcPr>
            <w:tcW w:w="5197" w:type="dxa"/>
          </w:tcPr>
          <w:p w14:paraId="1F72A1F8" wp14:textId="77777777" w:rsidR="00E17065" w:rsidRDefault="002B2BCF">
            <w:pPr>
              <w:rPr>
                <w:sz w:val="24"/>
              </w:rPr>
            </w:pPr>
            <w:r>
              <w:rPr>
                <w:sz w:val="24"/>
              </w:rPr>
              <w:t>Components – resistors, capacitors, filters, switches</w:t>
            </w:r>
          </w:p>
        </w:tc>
        <w:tc>
          <w:tcPr>
            <w:tcW w:w="2453" w:type="dxa"/>
          </w:tcPr>
          <w:p w14:paraId="0857A633" wp14:textId="77777777" w:rsidR="00E17065" w:rsidRDefault="002B2BCF">
            <w:pPr>
              <w:jc w:val="right"/>
              <w:rPr>
                <w:sz w:val="24"/>
              </w:rPr>
            </w:pPr>
            <w:r>
              <w:rPr>
                <w:sz w:val="24"/>
              </w:rPr>
              <w:t>$15</w:t>
            </w:r>
          </w:p>
        </w:tc>
      </w:tr>
      <w:tr xmlns:wp14="http://schemas.microsoft.com/office/word/2010/wordml" w14:paraId="13255335" wp14:textId="77777777" w:rsidR="00E17065" w:rsidTr="00E17065">
        <w:tc>
          <w:tcPr>
            <w:tcW w:w="1008" w:type="dxa"/>
          </w:tcPr>
          <w:p w14:paraId="7EAA5A7F" wp14:textId="77777777" w:rsidR="00E17065" w:rsidRDefault="007E45A8">
            <w:pPr>
              <w:jc w:val="center"/>
              <w:rPr>
                <w:sz w:val="24"/>
              </w:rPr>
            </w:pPr>
            <w:r>
              <w:rPr>
                <w:sz w:val="24"/>
              </w:rPr>
              <w:t>6</w:t>
            </w:r>
          </w:p>
        </w:tc>
        <w:tc>
          <w:tcPr>
            <w:tcW w:w="5197" w:type="dxa"/>
          </w:tcPr>
          <w:p w14:paraId="5027C273" wp14:textId="77777777" w:rsidR="00E17065" w:rsidRDefault="002B2BCF">
            <w:pPr>
              <w:rPr>
                <w:sz w:val="24"/>
              </w:rPr>
            </w:pPr>
            <w:r>
              <w:rPr>
                <w:sz w:val="24"/>
              </w:rPr>
              <w:t>Low and high voltage connectors</w:t>
            </w:r>
          </w:p>
        </w:tc>
        <w:tc>
          <w:tcPr>
            <w:tcW w:w="2453" w:type="dxa"/>
          </w:tcPr>
          <w:p w14:paraId="6F18D22F" wp14:textId="77777777" w:rsidR="00E17065" w:rsidRDefault="002B2BCF">
            <w:pPr>
              <w:jc w:val="right"/>
              <w:rPr>
                <w:sz w:val="24"/>
              </w:rPr>
            </w:pPr>
            <w:r>
              <w:rPr>
                <w:sz w:val="24"/>
              </w:rPr>
              <w:t>$15</w:t>
            </w:r>
          </w:p>
        </w:tc>
      </w:tr>
      <w:tr xmlns:wp14="http://schemas.microsoft.com/office/word/2010/wordml" w14:paraId="517C94CB" wp14:textId="77777777" w:rsidR="007E45A8" w:rsidTr="00E17065">
        <w:tc>
          <w:tcPr>
            <w:tcW w:w="1008" w:type="dxa"/>
          </w:tcPr>
          <w:p w14:paraId="42F42A03" wp14:textId="77777777" w:rsidR="007E45A8" w:rsidRDefault="007E45A8">
            <w:pPr>
              <w:jc w:val="center"/>
              <w:rPr>
                <w:sz w:val="24"/>
              </w:rPr>
            </w:pPr>
            <w:r>
              <w:rPr>
                <w:sz w:val="24"/>
              </w:rPr>
              <w:t>7</w:t>
            </w:r>
          </w:p>
        </w:tc>
        <w:tc>
          <w:tcPr>
            <w:tcW w:w="5197" w:type="dxa"/>
          </w:tcPr>
          <w:p w14:paraId="39B26770" wp14:textId="77777777" w:rsidR="007E45A8" w:rsidRDefault="007E45A8">
            <w:pPr>
              <w:rPr>
                <w:sz w:val="24"/>
              </w:rPr>
            </w:pPr>
            <w:r>
              <w:rPr>
                <w:sz w:val="24"/>
              </w:rPr>
              <w:t>RF and UMCX connectors</w:t>
            </w:r>
          </w:p>
        </w:tc>
        <w:tc>
          <w:tcPr>
            <w:tcW w:w="2453" w:type="dxa"/>
          </w:tcPr>
          <w:p w14:paraId="6D20F46C" wp14:textId="77777777" w:rsidR="007E45A8" w:rsidRDefault="007E45A8">
            <w:pPr>
              <w:jc w:val="right"/>
              <w:rPr>
                <w:sz w:val="24"/>
              </w:rPr>
            </w:pPr>
            <w:r>
              <w:rPr>
                <w:sz w:val="24"/>
              </w:rPr>
              <w:t>$10</w:t>
            </w:r>
          </w:p>
        </w:tc>
      </w:tr>
      <w:tr xmlns:wp14="http://schemas.microsoft.com/office/word/2010/wordml" w14:paraId="3AAEE888" wp14:textId="77777777" w:rsidR="002B2BCF" w:rsidTr="00E17065">
        <w:tc>
          <w:tcPr>
            <w:tcW w:w="1008" w:type="dxa"/>
          </w:tcPr>
          <w:p w14:paraId="39DFF7EE" wp14:textId="77777777" w:rsidR="002B2BCF" w:rsidRDefault="007E45A8">
            <w:pPr>
              <w:jc w:val="center"/>
              <w:rPr>
                <w:sz w:val="24"/>
              </w:rPr>
            </w:pPr>
            <w:r>
              <w:rPr>
                <w:sz w:val="24"/>
              </w:rPr>
              <w:t>7</w:t>
            </w:r>
          </w:p>
        </w:tc>
        <w:tc>
          <w:tcPr>
            <w:tcW w:w="5197" w:type="dxa"/>
          </w:tcPr>
          <w:p w14:paraId="3DA914F5" wp14:textId="77777777" w:rsidR="002B2BCF" w:rsidRDefault="002B2BCF">
            <w:pPr>
              <w:rPr>
                <w:sz w:val="24"/>
              </w:rPr>
            </w:pPr>
            <w:r>
              <w:rPr>
                <w:sz w:val="24"/>
              </w:rPr>
              <w:t>High voltage supply/converter</w:t>
            </w:r>
          </w:p>
        </w:tc>
        <w:tc>
          <w:tcPr>
            <w:tcW w:w="2453" w:type="dxa"/>
          </w:tcPr>
          <w:p w14:paraId="2BAEF1A5" wp14:textId="77777777" w:rsidR="002B2BCF" w:rsidRDefault="002B2BCF">
            <w:pPr>
              <w:jc w:val="right"/>
              <w:rPr>
                <w:sz w:val="24"/>
              </w:rPr>
            </w:pPr>
            <w:r>
              <w:rPr>
                <w:sz w:val="24"/>
              </w:rPr>
              <w:t>$25</w:t>
            </w:r>
          </w:p>
        </w:tc>
      </w:tr>
      <w:tr xmlns:wp14="http://schemas.microsoft.com/office/word/2010/wordml" w14:paraId="4A39BABC" wp14:textId="77777777" w:rsidR="002B2BCF" w:rsidTr="00E17065">
        <w:tc>
          <w:tcPr>
            <w:tcW w:w="1008" w:type="dxa"/>
          </w:tcPr>
          <w:p w14:paraId="37D13317" wp14:textId="77777777" w:rsidR="002B2BCF" w:rsidRDefault="007E45A8">
            <w:pPr>
              <w:jc w:val="center"/>
              <w:rPr>
                <w:sz w:val="24"/>
              </w:rPr>
            </w:pPr>
            <w:r>
              <w:rPr>
                <w:sz w:val="24"/>
              </w:rPr>
              <w:t>8</w:t>
            </w:r>
          </w:p>
        </w:tc>
        <w:tc>
          <w:tcPr>
            <w:tcW w:w="5197" w:type="dxa"/>
          </w:tcPr>
          <w:p w14:paraId="68AC39F9" wp14:textId="77777777" w:rsidR="002B2BCF" w:rsidRDefault="002B2BCF">
            <w:pPr>
              <w:rPr>
                <w:sz w:val="24"/>
              </w:rPr>
            </w:pPr>
            <w:r>
              <w:rPr>
                <w:sz w:val="24"/>
              </w:rPr>
              <w:t>Enclosure/housing</w:t>
            </w:r>
          </w:p>
        </w:tc>
        <w:tc>
          <w:tcPr>
            <w:tcW w:w="2453" w:type="dxa"/>
          </w:tcPr>
          <w:p w14:paraId="13506DA3" wp14:textId="77777777" w:rsidR="002B2BCF" w:rsidRDefault="002B2BCF">
            <w:pPr>
              <w:jc w:val="right"/>
              <w:rPr>
                <w:sz w:val="24"/>
              </w:rPr>
            </w:pPr>
            <w:r>
              <w:rPr>
                <w:sz w:val="24"/>
              </w:rPr>
              <w:t>$40</w:t>
            </w:r>
          </w:p>
        </w:tc>
      </w:tr>
      <w:tr xmlns:wp14="http://schemas.microsoft.com/office/word/2010/wordml" w14:paraId="08E82FD8" wp14:textId="77777777" w:rsidR="002B2BCF" w:rsidTr="00E17065">
        <w:tc>
          <w:tcPr>
            <w:tcW w:w="1008" w:type="dxa"/>
          </w:tcPr>
          <w:p w14:paraId="62835C13" wp14:textId="77777777" w:rsidR="002B2BCF" w:rsidRDefault="007E45A8">
            <w:pPr>
              <w:jc w:val="center"/>
              <w:rPr>
                <w:sz w:val="24"/>
              </w:rPr>
            </w:pPr>
            <w:r>
              <w:rPr>
                <w:sz w:val="24"/>
              </w:rPr>
              <w:t>9</w:t>
            </w:r>
          </w:p>
        </w:tc>
        <w:tc>
          <w:tcPr>
            <w:tcW w:w="5197" w:type="dxa"/>
          </w:tcPr>
          <w:p w14:paraId="601EED84" wp14:textId="77777777" w:rsidR="002B2BCF" w:rsidRDefault="002B2BCF">
            <w:pPr>
              <w:rPr>
                <w:sz w:val="24"/>
              </w:rPr>
            </w:pPr>
            <w:r>
              <w:rPr>
                <w:sz w:val="24"/>
              </w:rPr>
              <w:t>Raspberry Pi</w:t>
            </w:r>
          </w:p>
        </w:tc>
        <w:tc>
          <w:tcPr>
            <w:tcW w:w="2453" w:type="dxa"/>
          </w:tcPr>
          <w:p w14:paraId="0F69555D" wp14:textId="77777777" w:rsidR="002B2BCF" w:rsidRDefault="002B2BCF">
            <w:pPr>
              <w:jc w:val="right"/>
              <w:rPr>
                <w:sz w:val="24"/>
              </w:rPr>
            </w:pPr>
            <w:r>
              <w:rPr>
                <w:sz w:val="24"/>
              </w:rPr>
              <w:t>$30</w:t>
            </w:r>
          </w:p>
        </w:tc>
      </w:tr>
      <w:tr xmlns:wp14="http://schemas.microsoft.com/office/word/2010/wordml" w14:paraId="1F0A4DDD" wp14:textId="77777777" w:rsidR="002B2BCF" w:rsidTr="00E17065">
        <w:tc>
          <w:tcPr>
            <w:tcW w:w="1008" w:type="dxa"/>
          </w:tcPr>
          <w:p w14:paraId="1F6EF114" wp14:textId="77777777" w:rsidR="002B2BCF" w:rsidRDefault="002B2BCF">
            <w:pPr>
              <w:jc w:val="center"/>
              <w:rPr>
                <w:sz w:val="24"/>
              </w:rPr>
            </w:pPr>
            <w:r>
              <w:rPr>
                <w:sz w:val="24"/>
              </w:rPr>
              <w:t>1</w:t>
            </w:r>
            <w:r w:rsidR="007E45A8">
              <w:rPr>
                <w:sz w:val="24"/>
              </w:rPr>
              <w:t>0</w:t>
            </w:r>
          </w:p>
        </w:tc>
        <w:tc>
          <w:tcPr>
            <w:tcW w:w="5197" w:type="dxa"/>
          </w:tcPr>
          <w:p w14:paraId="706C5FE4" wp14:textId="77777777" w:rsidR="002B2BCF" w:rsidRDefault="002B2BCF">
            <w:pPr>
              <w:rPr>
                <w:sz w:val="24"/>
              </w:rPr>
            </w:pPr>
            <w:r>
              <w:rPr>
                <w:sz w:val="24"/>
              </w:rPr>
              <w:t>MicroSD card</w:t>
            </w:r>
          </w:p>
        </w:tc>
        <w:tc>
          <w:tcPr>
            <w:tcW w:w="2453" w:type="dxa"/>
          </w:tcPr>
          <w:p w14:paraId="64444113" wp14:textId="77777777" w:rsidR="002B2BCF" w:rsidRDefault="002B2BCF">
            <w:pPr>
              <w:jc w:val="right"/>
              <w:rPr>
                <w:sz w:val="24"/>
              </w:rPr>
            </w:pPr>
            <w:r>
              <w:rPr>
                <w:sz w:val="24"/>
              </w:rPr>
              <w:t>$25</w:t>
            </w:r>
          </w:p>
        </w:tc>
      </w:tr>
      <w:tr xmlns:wp14="http://schemas.microsoft.com/office/word/2010/wordml" w14:paraId="1F8505D6" wp14:textId="77777777" w:rsidR="002B2BCF" w:rsidTr="00E17065">
        <w:tc>
          <w:tcPr>
            <w:tcW w:w="1008" w:type="dxa"/>
          </w:tcPr>
          <w:p w14:paraId="759EC41E" wp14:textId="77777777" w:rsidR="002B2BCF" w:rsidRDefault="002B2BCF">
            <w:pPr>
              <w:jc w:val="center"/>
              <w:rPr>
                <w:sz w:val="24"/>
              </w:rPr>
            </w:pPr>
            <w:r>
              <w:rPr>
                <w:sz w:val="24"/>
              </w:rPr>
              <w:t>1</w:t>
            </w:r>
            <w:r w:rsidR="007E45A8">
              <w:rPr>
                <w:sz w:val="24"/>
              </w:rPr>
              <w:t>1</w:t>
            </w:r>
          </w:p>
        </w:tc>
        <w:tc>
          <w:tcPr>
            <w:tcW w:w="5197" w:type="dxa"/>
          </w:tcPr>
          <w:p w14:paraId="5B84521C" wp14:textId="77777777" w:rsidR="002B2BCF" w:rsidRDefault="007E45A8">
            <w:pPr>
              <w:rPr>
                <w:sz w:val="24"/>
              </w:rPr>
            </w:pPr>
            <w:r>
              <w:rPr>
                <w:sz w:val="24"/>
              </w:rPr>
              <w:t>Server peripherals (Power supply, cables, etc.)</w:t>
            </w:r>
          </w:p>
        </w:tc>
        <w:tc>
          <w:tcPr>
            <w:tcW w:w="2453" w:type="dxa"/>
          </w:tcPr>
          <w:p w14:paraId="105BA269" wp14:textId="77777777" w:rsidR="002B2BCF" w:rsidRDefault="007E45A8">
            <w:pPr>
              <w:jc w:val="right"/>
              <w:rPr>
                <w:sz w:val="24"/>
              </w:rPr>
            </w:pPr>
            <w:r>
              <w:rPr>
                <w:sz w:val="24"/>
              </w:rPr>
              <w:t>$10</w:t>
            </w:r>
          </w:p>
        </w:tc>
      </w:tr>
      <w:tr xmlns:wp14="http://schemas.microsoft.com/office/word/2010/wordml" w14:paraId="319CB4D1" wp14:textId="77777777" w:rsidR="007E45A8" w:rsidTr="00E17065">
        <w:tc>
          <w:tcPr>
            <w:tcW w:w="1008" w:type="dxa"/>
          </w:tcPr>
          <w:p w14:paraId="0C619A9B" wp14:textId="77777777" w:rsidR="007E45A8" w:rsidRDefault="007E45A8">
            <w:pPr>
              <w:jc w:val="center"/>
              <w:rPr>
                <w:sz w:val="24"/>
              </w:rPr>
            </w:pPr>
            <w:r>
              <w:rPr>
                <w:sz w:val="24"/>
              </w:rPr>
              <w:t xml:space="preserve">12 </w:t>
            </w:r>
          </w:p>
        </w:tc>
        <w:tc>
          <w:tcPr>
            <w:tcW w:w="5197" w:type="dxa"/>
          </w:tcPr>
          <w:p w14:paraId="6AAF9778" wp14:textId="77777777" w:rsidR="007E45A8" w:rsidRDefault="007E45A8">
            <w:pPr>
              <w:rPr>
                <w:sz w:val="24"/>
              </w:rPr>
            </w:pPr>
            <w:r>
              <w:rPr>
                <w:sz w:val="24"/>
              </w:rPr>
              <w:t>Server enclosure</w:t>
            </w:r>
          </w:p>
        </w:tc>
        <w:tc>
          <w:tcPr>
            <w:tcW w:w="2453" w:type="dxa"/>
          </w:tcPr>
          <w:p w14:paraId="359B6D39" wp14:textId="77777777" w:rsidR="007E45A8" w:rsidRDefault="007E45A8">
            <w:pPr>
              <w:jc w:val="right"/>
              <w:rPr>
                <w:sz w:val="24"/>
              </w:rPr>
            </w:pPr>
            <w:r>
              <w:rPr>
                <w:sz w:val="24"/>
              </w:rPr>
              <w:t>$10</w:t>
            </w:r>
          </w:p>
        </w:tc>
      </w:tr>
      <w:tr xmlns:wp14="http://schemas.microsoft.com/office/word/2010/wordml" w14:paraId="5F3C84E1" wp14:textId="77777777" w:rsidR="00581B51" w:rsidTr="00E17065">
        <w:tc>
          <w:tcPr>
            <w:tcW w:w="1008" w:type="dxa"/>
          </w:tcPr>
          <w:p w14:paraId="10B004DC" wp14:textId="77777777" w:rsidR="00581B51" w:rsidRDefault="00581B51">
            <w:pPr>
              <w:jc w:val="center"/>
              <w:rPr>
                <w:sz w:val="24"/>
              </w:rPr>
            </w:pPr>
          </w:p>
        </w:tc>
        <w:tc>
          <w:tcPr>
            <w:tcW w:w="5197" w:type="dxa"/>
          </w:tcPr>
          <w:p w14:paraId="1C329ACC" wp14:textId="77777777" w:rsidR="00581B51" w:rsidRPr="007E45A8" w:rsidRDefault="00581B51">
            <w:pPr>
              <w:rPr>
                <w:b/>
                <w:sz w:val="24"/>
              </w:rPr>
            </w:pPr>
            <w:r w:rsidRPr="007E45A8">
              <w:rPr>
                <w:b/>
                <w:sz w:val="24"/>
              </w:rPr>
              <w:t>Total Cost</w:t>
            </w:r>
          </w:p>
        </w:tc>
        <w:tc>
          <w:tcPr>
            <w:tcW w:w="2453" w:type="dxa"/>
          </w:tcPr>
          <w:p w14:paraId="72EC9C42" wp14:textId="77777777" w:rsidR="00581B51" w:rsidRPr="007E45A8" w:rsidRDefault="007E45A8" w:rsidP="007E45A8">
            <w:pPr>
              <w:jc w:val="right"/>
              <w:rPr>
                <w:b/>
                <w:sz w:val="24"/>
              </w:rPr>
            </w:pPr>
            <w:r w:rsidRPr="007E45A8">
              <w:rPr>
                <w:b/>
                <w:sz w:val="24"/>
              </w:rPr>
              <w:t>$320</w:t>
            </w:r>
          </w:p>
        </w:tc>
      </w:tr>
    </w:tbl>
    <w:p xmlns:wp14="http://schemas.microsoft.com/office/word/2010/wordml" w14:paraId="2521C5D6" wp14:textId="77777777" w:rsidR="00581B51" w:rsidRDefault="00581B51"/>
    <w:p xmlns:wp14="http://schemas.microsoft.com/office/word/2010/wordml" w14:paraId="77B3F057" wp14:textId="77777777" w:rsidR="00C906D1" w:rsidRDefault="00C906D1" w:rsidP="00C906D1">
      <w:r>
        <w:rPr>
          <w:rFonts w:ascii="Arial" w:hAnsi="Arial" w:cs="Arial"/>
          <w:color w:val="000000"/>
          <w:sz w:val="22"/>
          <w:szCs w:val="22"/>
        </w:rPr>
        <w:t xml:space="preserve">The VCSELs and the APDs are provided to us by Professor </w:t>
      </w:r>
      <w:proofErr w:type="spellStart"/>
      <w:r>
        <w:rPr>
          <w:rFonts w:ascii="Arial" w:hAnsi="Arial" w:cs="Arial"/>
          <w:color w:val="000000"/>
          <w:sz w:val="22"/>
          <w:szCs w:val="22"/>
        </w:rPr>
        <w:t>Roblyer</w:t>
      </w:r>
      <w:proofErr w:type="spellEnd"/>
      <w:r>
        <w:rPr>
          <w:rFonts w:ascii="Arial" w:hAnsi="Arial" w:cs="Arial"/>
          <w:color w:val="000000"/>
          <w:sz w:val="22"/>
          <w:szCs w:val="22"/>
        </w:rPr>
        <w:t>. In total, we have access to two VCSELs and 12 APDs. Since these pricey components are provided and other circuit elements are not very expensive, our budget is not very constrained. Our primary expense will be printed circuit boards.</w:t>
      </w:r>
    </w:p>
    <w:p xmlns:wp14="http://schemas.microsoft.com/office/word/2010/wordml" w14:paraId="20630026" wp14:textId="77777777" w:rsidR="00581B51" w:rsidRDefault="00581B51">
      <w:pPr>
        <w:rPr>
          <w:sz w:val="24"/>
        </w:rPr>
      </w:pPr>
    </w:p>
    <w:p xmlns:wp14="http://schemas.microsoft.com/office/word/2010/wordml" w14:paraId="43E05055" wp14:textId="77777777" w:rsidR="00581B51" w:rsidRDefault="00581B51">
      <w:pPr>
        <w:rPr>
          <w:sz w:val="24"/>
        </w:rPr>
        <w:sectPr w:rsidR="00581B51">
          <w:pgSz w:w="12240" w:h="15840" w:code="1"/>
          <w:pgMar w:top="1440" w:right="1800" w:bottom="1440" w:left="1800" w:header="720" w:footer="634" w:gutter="0"/>
          <w:cols w:space="720"/>
          <w:titlePg/>
        </w:sectPr>
      </w:pPr>
    </w:p>
    <w:p xmlns:wp14="http://schemas.microsoft.com/office/word/2010/wordml" w14:paraId="76FADF99" wp14:textId="77777777" w:rsidR="00581B51" w:rsidRDefault="00581B51">
      <w:pPr>
        <w:rPr>
          <w:sz w:val="24"/>
        </w:rPr>
      </w:pPr>
    </w:p>
    <w:p xmlns:wp14="http://schemas.microsoft.com/office/word/2010/wordml" w14:paraId="1234697A" wp14:textId="77777777" w:rsidR="00581B51" w:rsidRDefault="00581B51">
      <w:pPr>
        <w:pStyle w:val="Heading1"/>
        <w:numPr>
          <w:ilvl w:val="0"/>
          <w:numId w:val="13"/>
        </w:numPr>
      </w:pPr>
      <w:bookmarkStart w:id="13" w:name="_Toc278040756"/>
      <w:r>
        <w:t>Attachments</w:t>
      </w:r>
      <w:bookmarkEnd w:id="13"/>
    </w:p>
    <w:p xmlns:wp14="http://schemas.microsoft.com/office/word/2010/wordml" w14:paraId="7FF5E404" wp14:textId="77777777" w:rsidR="00924F51" w:rsidRPr="00924F51" w:rsidRDefault="00924F51" w:rsidP="00924F51"/>
    <w:p xmlns:wp14="http://schemas.microsoft.com/office/word/2010/wordml" w14:paraId="31CED196" wp14:textId="77777777" w:rsidR="007605F3" w:rsidRPr="007605F3" w:rsidRDefault="003E720E" w:rsidP="00812F1C">
      <w:pPr>
        <w:pStyle w:val="Heading1"/>
        <w:numPr>
          <w:ilvl w:val="1"/>
          <w:numId w:val="13"/>
        </w:numPr>
      </w:pPr>
      <w:bookmarkStart w:id="14" w:name="_Toc278040757"/>
      <w:r>
        <w:t xml:space="preserve">Appendix 1 </w:t>
      </w:r>
      <w:r w:rsidR="007605F3">
        <w:t>–</w:t>
      </w:r>
      <w:r>
        <w:t xml:space="preserve"> </w:t>
      </w:r>
      <w:r w:rsidR="00812F1C">
        <w:t>Engineering Requirements</w:t>
      </w:r>
      <w:bookmarkEnd w:id="14"/>
    </w:p>
    <w:p xmlns:wp14="http://schemas.microsoft.com/office/word/2010/wordml" w14:paraId="18DFCDCC" wp14:textId="77777777" w:rsidR="00581B51" w:rsidRDefault="00581B51">
      <w:pPr>
        <w:rPr>
          <w:sz w:val="24"/>
        </w:rPr>
      </w:pPr>
    </w:p>
    <w:p xmlns:wp14="http://schemas.microsoft.com/office/word/2010/wordml" w14:paraId="0912FF90" wp14:textId="77777777" w:rsidR="00924F51" w:rsidRDefault="002A2F1F" w:rsidP="00924F51">
      <w:pPr>
        <w:tabs>
          <w:tab w:val="left" w:pos="1440"/>
          <w:tab w:val="left" w:pos="2160"/>
          <w:tab w:val="left" w:pos="7200"/>
        </w:tabs>
        <w:rPr>
          <w:sz w:val="24"/>
        </w:rPr>
      </w:pPr>
      <w:r>
        <w:rPr>
          <w:sz w:val="24"/>
        </w:rPr>
        <w:t>Team #3</w:t>
      </w:r>
      <w:r w:rsidR="00924F51">
        <w:rPr>
          <w:sz w:val="24"/>
        </w:rPr>
        <w:tab/>
      </w:r>
      <w:r w:rsidR="00924F51">
        <w:rPr>
          <w:sz w:val="24"/>
        </w:rPr>
        <w:t xml:space="preserve">Team Name: </w:t>
      </w:r>
      <w:r>
        <w:rPr>
          <w:sz w:val="24"/>
          <w:u w:val="single"/>
        </w:rPr>
        <w:t>DOS Amigos</w:t>
      </w:r>
    </w:p>
    <w:p xmlns:wp14="http://schemas.microsoft.com/office/word/2010/wordml" w14:paraId="5583677F" wp14:textId="77777777" w:rsidR="00924F51" w:rsidRDefault="00924F51">
      <w:pPr>
        <w:rPr>
          <w:sz w:val="24"/>
        </w:rPr>
      </w:pPr>
    </w:p>
    <w:p xmlns:wp14="http://schemas.microsoft.com/office/word/2010/wordml" w14:paraId="22445009" wp14:textId="77777777" w:rsidR="00924F51" w:rsidRPr="00924F51" w:rsidRDefault="00924F51" w:rsidP="00924F51">
      <w:pPr>
        <w:tabs>
          <w:tab w:val="left" w:pos="7200"/>
        </w:tabs>
        <w:rPr>
          <w:sz w:val="24"/>
          <w:u w:val="single"/>
        </w:rPr>
      </w:pPr>
      <w:r>
        <w:rPr>
          <w:sz w:val="24"/>
        </w:rPr>
        <w:t xml:space="preserve">Project Name: </w:t>
      </w:r>
      <w:proofErr w:type="spellStart"/>
      <w:r w:rsidR="002A2F1F">
        <w:rPr>
          <w:sz w:val="24"/>
          <w:u w:val="single"/>
        </w:rPr>
        <w:t>DOSeye</w:t>
      </w:r>
      <w:proofErr w:type="spellEnd"/>
    </w:p>
    <w:p xmlns:wp14="http://schemas.microsoft.com/office/word/2010/wordml" w14:paraId="6DAC6F45" wp14:textId="77777777" w:rsidR="00924F51" w:rsidRDefault="00924F51">
      <w:pPr>
        <w:rPr>
          <w:sz w:val="24"/>
        </w:rPr>
      </w:pP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6503"/>
      </w:tblGrid>
      <w:tr xmlns:wp14="http://schemas.microsoft.com/office/word/2010/wordml" w14:paraId="2AFFBF04" wp14:textId="77777777" w:rsidR="00581B51" w:rsidTr="00C906D1">
        <w:tc>
          <w:tcPr>
            <w:tcW w:w="2155" w:type="dxa"/>
            <w:tcBorders>
              <w:bottom w:val="single" w:sz="48" w:space="0" w:color="auto"/>
            </w:tcBorders>
          </w:tcPr>
          <w:p w14:paraId="6216A4BF" wp14:textId="77777777" w:rsidR="00581B51" w:rsidRDefault="00812F1C">
            <w:pPr>
              <w:rPr>
                <w:b/>
                <w:sz w:val="24"/>
              </w:rPr>
            </w:pPr>
            <w:r>
              <w:rPr>
                <w:b/>
                <w:sz w:val="24"/>
              </w:rPr>
              <w:t>Requirement</w:t>
            </w:r>
          </w:p>
        </w:tc>
        <w:tc>
          <w:tcPr>
            <w:tcW w:w="6503" w:type="dxa"/>
            <w:tcBorders>
              <w:bottom w:val="single" w:sz="48" w:space="0" w:color="auto"/>
            </w:tcBorders>
          </w:tcPr>
          <w:p w14:paraId="302B772E" wp14:textId="77777777" w:rsidR="00581B51" w:rsidRDefault="00581B51">
            <w:pPr>
              <w:rPr>
                <w:b/>
                <w:sz w:val="24"/>
              </w:rPr>
            </w:pPr>
            <w:r>
              <w:rPr>
                <w:b/>
                <w:sz w:val="24"/>
              </w:rPr>
              <w:t>Value, range, tolerance, units</w:t>
            </w:r>
          </w:p>
        </w:tc>
      </w:tr>
      <w:tr xmlns:wp14="http://schemas.microsoft.com/office/word/2010/wordml" w14:paraId="186678D5" wp14:textId="77777777" w:rsidR="00581B51" w:rsidTr="00C906D1">
        <w:tc>
          <w:tcPr>
            <w:tcW w:w="2155" w:type="dxa"/>
            <w:tcBorders>
              <w:top w:val="nil"/>
            </w:tcBorders>
          </w:tcPr>
          <w:p w14:paraId="10094C9B" wp14:textId="77777777" w:rsidR="00581B51" w:rsidRDefault="007E45A8">
            <w:pPr>
              <w:rPr>
                <w:sz w:val="24"/>
              </w:rPr>
            </w:pPr>
            <w:proofErr w:type="spellStart"/>
            <w:r>
              <w:rPr>
                <w:sz w:val="24"/>
              </w:rPr>
              <w:t>Optode</w:t>
            </w:r>
            <w:proofErr w:type="spellEnd"/>
            <w:r>
              <w:rPr>
                <w:sz w:val="24"/>
              </w:rPr>
              <w:t xml:space="preserve"> Pair</w:t>
            </w:r>
          </w:p>
        </w:tc>
        <w:tc>
          <w:tcPr>
            <w:tcW w:w="6503" w:type="dxa"/>
            <w:tcBorders>
              <w:top w:val="nil"/>
            </w:tcBorders>
          </w:tcPr>
          <w:p w14:paraId="694D5855" wp14:textId="77777777" w:rsidR="00581B51" w:rsidRDefault="007E45A8">
            <w:pPr>
              <w:rPr>
                <w:sz w:val="24"/>
              </w:rPr>
            </w:pPr>
            <w:r w:rsidRPr="00C906D1">
              <w:rPr>
                <w:sz w:val="24"/>
              </w:rPr>
              <w:t xml:space="preserve">Precision: &lt;5% Drift over 2 hours of </w:t>
            </w:r>
            <w:r w:rsidRPr="00C906D1">
              <w:rPr>
                <w:rFonts w:ascii="Cambria Math" w:hAnsi="Cambria Math" w:cs="Cambria Math"/>
                <w:sz w:val="24"/>
              </w:rPr>
              <w:t>𝜇</w:t>
            </w:r>
            <w:r w:rsidRPr="00C906D1">
              <w:rPr>
                <w:sz w:val="24"/>
              </w:rPr>
              <w:t xml:space="preserve">s and </w:t>
            </w:r>
            <w:r w:rsidRPr="00C906D1">
              <w:rPr>
                <w:rFonts w:ascii="Cambria Math" w:hAnsi="Cambria Math" w:cs="Cambria Math"/>
                <w:sz w:val="24"/>
              </w:rPr>
              <w:t>𝜇</w:t>
            </w:r>
            <w:r w:rsidRPr="00C906D1">
              <w:rPr>
                <w:sz w:val="24"/>
              </w:rPr>
              <w:t>a</w:t>
            </w:r>
            <w:r w:rsidRPr="00C906D1">
              <w:rPr>
                <w:sz w:val="24"/>
              </w:rPr>
              <w:br/>
            </w:r>
            <w:r w:rsidRPr="00C906D1">
              <w:rPr>
                <w:sz w:val="24"/>
              </w:rPr>
              <w:t>Accuracy: &lt;10% error compared to “gold standard”</w:t>
            </w:r>
            <w:r w:rsidRPr="00C906D1">
              <w:rPr>
                <w:sz w:val="24"/>
              </w:rPr>
              <w:br/>
            </w:r>
            <w:r w:rsidRPr="00C906D1">
              <w:rPr>
                <w:sz w:val="24"/>
              </w:rPr>
              <w:t>Signal-to-noise ratio 10:1</w:t>
            </w:r>
          </w:p>
        </w:tc>
      </w:tr>
      <w:tr xmlns:wp14="http://schemas.microsoft.com/office/word/2010/wordml" w14:paraId="73B66220" wp14:textId="77777777" w:rsidR="00581B51" w:rsidTr="00C906D1">
        <w:tc>
          <w:tcPr>
            <w:tcW w:w="2155" w:type="dxa"/>
          </w:tcPr>
          <w:p w14:paraId="0E3DFA9B" wp14:textId="77777777" w:rsidR="00581B51" w:rsidRDefault="00C906D1">
            <w:pPr>
              <w:rPr>
                <w:sz w:val="24"/>
              </w:rPr>
            </w:pPr>
            <w:r w:rsidRPr="00C906D1">
              <w:rPr>
                <w:sz w:val="24"/>
              </w:rPr>
              <w:t>APD PCB Board (Detector)</w:t>
            </w:r>
          </w:p>
        </w:tc>
        <w:tc>
          <w:tcPr>
            <w:tcW w:w="6503" w:type="dxa"/>
          </w:tcPr>
          <w:p w14:paraId="6BE3815F" wp14:textId="77777777" w:rsidR="007E45A8" w:rsidRPr="007E45A8" w:rsidRDefault="007E45A8" w:rsidP="007E45A8">
            <w:pPr>
              <w:rPr>
                <w:sz w:val="24"/>
              </w:rPr>
            </w:pPr>
            <w:r w:rsidRPr="007E45A8">
              <w:rPr>
                <w:sz w:val="24"/>
              </w:rPr>
              <w:t>200 V DC supplied to board</w:t>
            </w:r>
          </w:p>
          <w:p w14:paraId="4F93CC59" wp14:textId="77777777" w:rsidR="007E45A8" w:rsidRPr="007E45A8" w:rsidRDefault="007E45A8" w:rsidP="007E45A8">
            <w:pPr>
              <w:rPr>
                <w:sz w:val="24"/>
              </w:rPr>
            </w:pPr>
            <w:r w:rsidRPr="007E45A8">
              <w:rPr>
                <w:sz w:val="24"/>
              </w:rPr>
              <w:t>Must be safe for patient wear</w:t>
            </w:r>
          </w:p>
          <w:p w14:paraId="5BDDD0AC" wp14:textId="77777777" w:rsidR="00581B51" w:rsidRDefault="007E45A8" w:rsidP="007E45A8">
            <w:pPr>
              <w:rPr>
                <w:sz w:val="24"/>
              </w:rPr>
            </w:pPr>
            <w:r w:rsidRPr="00C906D1">
              <w:rPr>
                <w:sz w:val="24"/>
              </w:rPr>
              <w:t>Successfully detect light sent from source</w:t>
            </w:r>
          </w:p>
        </w:tc>
      </w:tr>
      <w:tr xmlns:wp14="http://schemas.microsoft.com/office/word/2010/wordml" w14:paraId="676FD7E6" wp14:textId="77777777" w:rsidR="00581B51" w:rsidTr="00C906D1">
        <w:tc>
          <w:tcPr>
            <w:tcW w:w="2155" w:type="dxa"/>
          </w:tcPr>
          <w:p w14:paraId="2956C507" wp14:textId="77777777" w:rsidR="00581B51" w:rsidRDefault="00C906D1">
            <w:pPr>
              <w:rPr>
                <w:sz w:val="24"/>
              </w:rPr>
            </w:pPr>
            <w:r w:rsidRPr="00C906D1">
              <w:rPr>
                <w:sz w:val="24"/>
              </w:rPr>
              <w:t>VCSEL PCB Board (Source)</w:t>
            </w:r>
          </w:p>
        </w:tc>
        <w:tc>
          <w:tcPr>
            <w:tcW w:w="6503" w:type="dxa"/>
          </w:tcPr>
          <w:p w14:paraId="3B843F9B" wp14:textId="77777777" w:rsidR="00C906D1" w:rsidRPr="00C906D1" w:rsidRDefault="00C906D1" w:rsidP="00C906D1">
            <w:pPr>
              <w:rPr>
                <w:sz w:val="24"/>
              </w:rPr>
            </w:pPr>
            <w:r w:rsidRPr="00C906D1">
              <w:rPr>
                <w:sz w:val="24"/>
              </w:rPr>
              <w:t>Output four separate wavelengths of light</w:t>
            </w:r>
          </w:p>
          <w:p w14:paraId="2E4D4DED" wp14:textId="77777777" w:rsidR="00581B51" w:rsidRDefault="00C906D1" w:rsidP="00C906D1">
            <w:pPr>
              <w:rPr>
                <w:sz w:val="24"/>
              </w:rPr>
            </w:pPr>
            <w:r w:rsidRPr="00C906D1">
              <w:rPr>
                <w:sz w:val="24"/>
              </w:rPr>
              <w:t>Follow ANSI laser safety standards</w:t>
            </w:r>
          </w:p>
        </w:tc>
      </w:tr>
      <w:tr xmlns:wp14="http://schemas.microsoft.com/office/word/2010/wordml" w14:paraId="4F306075" wp14:textId="77777777" w:rsidR="00581B51" w:rsidTr="00C906D1">
        <w:tc>
          <w:tcPr>
            <w:tcW w:w="2155" w:type="dxa"/>
          </w:tcPr>
          <w:p w14:paraId="080DA7BC" wp14:textId="77777777" w:rsidR="00581B51" w:rsidRDefault="00C906D1">
            <w:pPr>
              <w:rPr>
                <w:sz w:val="24"/>
              </w:rPr>
            </w:pPr>
            <w:r w:rsidRPr="00C906D1">
              <w:rPr>
                <w:sz w:val="24"/>
              </w:rPr>
              <w:t>Housing</w:t>
            </w:r>
          </w:p>
        </w:tc>
        <w:tc>
          <w:tcPr>
            <w:tcW w:w="6503" w:type="dxa"/>
          </w:tcPr>
          <w:p w14:paraId="4C726CC3" wp14:textId="77777777" w:rsidR="00C906D1" w:rsidRPr="00C906D1" w:rsidRDefault="00C906D1" w:rsidP="00C906D1">
            <w:pPr>
              <w:tabs>
                <w:tab w:val="left" w:pos="2003"/>
              </w:tabs>
              <w:rPr>
                <w:sz w:val="24"/>
              </w:rPr>
            </w:pPr>
            <w:r w:rsidRPr="00C906D1">
              <w:rPr>
                <w:sz w:val="24"/>
              </w:rPr>
              <w:t>Can hold source and detector flush with the skin</w:t>
            </w:r>
          </w:p>
          <w:p w14:paraId="3989B5E0" wp14:textId="77777777" w:rsidR="00C906D1" w:rsidRPr="00C906D1" w:rsidRDefault="00C906D1" w:rsidP="00C906D1">
            <w:pPr>
              <w:tabs>
                <w:tab w:val="left" w:pos="2003"/>
              </w:tabs>
              <w:rPr>
                <w:sz w:val="24"/>
              </w:rPr>
            </w:pPr>
            <w:r w:rsidRPr="00C906D1">
              <w:rPr>
                <w:sz w:val="24"/>
              </w:rPr>
              <w:t>Comfortable for patient wear, doesn’t need to be held in place</w:t>
            </w:r>
          </w:p>
          <w:p w14:paraId="1B9E984B" wp14:textId="77777777" w:rsidR="00581B51" w:rsidRDefault="00C906D1" w:rsidP="00C906D1">
            <w:pPr>
              <w:tabs>
                <w:tab w:val="left" w:pos="2003"/>
              </w:tabs>
              <w:rPr>
                <w:sz w:val="24"/>
              </w:rPr>
            </w:pPr>
            <w:r w:rsidRPr="00C906D1">
              <w:rPr>
                <w:sz w:val="24"/>
              </w:rPr>
              <w:t>Material safe to use with high voltages in PCBs</w:t>
            </w:r>
          </w:p>
        </w:tc>
      </w:tr>
      <w:tr xmlns:wp14="http://schemas.microsoft.com/office/word/2010/wordml" w14:paraId="75BF9DB6" wp14:textId="77777777" w:rsidR="00581B51" w:rsidTr="00C906D1">
        <w:tc>
          <w:tcPr>
            <w:tcW w:w="2155" w:type="dxa"/>
          </w:tcPr>
          <w:p w14:paraId="6E2EA7CC" wp14:textId="77777777" w:rsidR="00581B51" w:rsidRDefault="00C906D1">
            <w:pPr>
              <w:rPr>
                <w:sz w:val="24"/>
              </w:rPr>
            </w:pPr>
            <w:r>
              <w:rPr>
                <w:sz w:val="24"/>
              </w:rPr>
              <w:t>Electronic Medical Record</w:t>
            </w:r>
          </w:p>
        </w:tc>
        <w:tc>
          <w:tcPr>
            <w:tcW w:w="6503" w:type="dxa"/>
          </w:tcPr>
          <w:p w14:paraId="11343F80" wp14:textId="77777777" w:rsidR="00C906D1" w:rsidRPr="00C906D1" w:rsidRDefault="00C906D1" w:rsidP="00C906D1">
            <w:pPr>
              <w:rPr>
                <w:sz w:val="24"/>
              </w:rPr>
            </w:pPr>
            <w:r w:rsidRPr="00C906D1">
              <w:rPr>
                <w:sz w:val="24"/>
              </w:rPr>
              <w:t>Must be HIPPA compliant</w:t>
            </w:r>
          </w:p>
          <w:p w14:paraId="42205BED" wp14:textId="77777777" w:rsidR="00C906D1" w:rsidRPr="00C906D1" w:rsidRDefault="00C906D1" w:rsidP="00C906D1">
            <w:pPr>
              <w:rPr>
                <w:sz w:val="24"/>
              </w:rPr>
            </w:pPr>
            <w:r w:rsidRPr="00C906D1">
              <w:rPr>
                <w:sz w:val="24"/>
              </w:rPr>
              <w:t>Must transfer raw data</w:t>
            </w:r>
          </w:p>
          <w:p w14:paraId="1C3E9D2F" wp14:textId="77777777" w:rsidR="00581B51" w:rsidRDefault="00C906D1" w:rsidP="00C906D1">
            <w:pPr>
              <w:rPr>
                <w:sz w:val="24"/>
              </w:rPr>
            </w:pPr>
            <w:r w:rsidRPr="00C906D1">
              <w:rPr>
                <w:sz w:val="24"/>
              </w:rPr>
              <w:t>Classify data into separate and confidential patient records</w:t>
            </w:r>
          </w:p>
        </w:tc>
      </w:tr>
    </w:tbl>
    <w:p xmlns:wp14="http://schemas.microsoft.com/office/word/2010/wordml" w14:paraId="186E75C3" wp14:textId="77777777" w:rsidR="00924F51" w:rsidRDefault="00924F51">
      <w:pPr>
        <w:rPr>
          <w:sz w:val="24"/>
        </w:rPr>
      </w:pPr>
    </w:p>
    <w:p xmlns:wp14="http://schemas.microsoft.com/office/word/2010/wordml" w14:paraId="0CD5E463" wp14:textId="77777777" w:rsidR="00924F51" w:rsidRDefault="00924F51">
      <w:pPr>
        <w:rPr>
          <w:sz w:val="24"/>
        </w:rPr>
        <w:sectPr w:rsidR="00924F51">
          <w:pgSz w:w="12240" w:h="15840" w:code="1"/>
          <w:pgMar w:top="1440" w:right="1800" w:bottom="1440" w:left="1800" w:header="720" w:footer="634" w:gutter="0"/>
          <w:cols w:space="720"/>
          <w:titlePg/>
        </w:sectPr>
      </w:pPr>
    </w:p>
    <w:p xmlns:wp14="http://schemas.microsoft.com/office/word/2010/wordml" w14:paraId="1F790D0F" wp14:textId="77777777" w:rsidR="007605F3" w:rsidRPr="007605F3" w:rsidRDefault="007605F3" w:rsidP="007605F3">
      <w:pPr>
        <w:pStyle w:val="Heading1"/>
        <w:numPr>
          <w:ilvl w:val="1"/>
          <w:numId w:val="13"/>
        </w:numPr>
      </w:pPr>
      <w:bookmarkStart w:id="15" w:name="_Toc278040758"/>
      <w:r>
        <w:lastRenderedPageBreak/>
        <w:t>Appendix 2 – Gantt Chart</w:t>
      </w:r>
      <w:bookmarkEnd w:id="15"/>
    </w:p>
    <w:p xmlns:wp14="http://schemas.microsoft.com/office/word/2010/wordml" w14:paraId="3E9D8E4E" wp14:textId="77777777" w:rsidR="00924F51" w:rsidRDefault="00C906D1" w:rsidP="00C906D1">
      <w:pPr>
        <w:pStyle w:val="Heading1"/>
        <w:ind w:left="720"/>
        <w:sectPr w:rsidR="00924F51" w:rsidSect="00C906D1">
          <w:pgSz w:w="15840" w:h="12240" w:orient="landscape" w:code="1"/>
          <w:pgMar w:top="720" w:right="720" w:bottom="720" w:left="720" w:header="720" w:footer="634" w:gutter="0"/>
          <w:cols w:space="720"/>
          <w:titlePg/>
          <w:docGrid w:linePitch="272"/>
        </w:sectPr>
      </w:pPr>
      <w:r>
        <w:rPr>
          <w:rFonts w:cs="Arial"/>
          <w:noProof/>
          <w:color w:val="000000"/>
          <w:sz w:val="22"/>
          <w:szCs w:val="22"/>
        </w:rPr>
        <w:drawing>
          <wp:inline xmlns:wp14="http://schemas.microsoft.com/office/word/2010/wordprocessingDrawing" wp14:anchorId="4B647347" wp14:editId="7777777" distT="0" distB="0" distL="0" distR="0">
            <wp:extent cx="8491993" cy="5562240"/>
            <wp:effectExtent l="0" t="0" r="4445" b="635"/>
            <wp:docPr id="8" name="Picture 8" descr="https://lh6.googleusercontent.com/5lYFUdzM0VgiW6ciQ-BoIRRxw-lhG6sLdoiQ-XBuCHbkCa5cSm2pgdbB2vWebM28EaF-2XZ6l5al4Ru34mJwmW1iJCArDRyh7YS6b0VqhYrB_JfFT-2nfmHaNTYDPYnuJkSadn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5lYFUdzM0VgiW6ciQ-BoIRRxw-lhG6sLdoiQ-XBuCHbkCa5cSm2pgdbB2vWebM28EaF-2XZ6l5al4Ru34mJwmW1iJCArDRyh7YS6b0VqhYrB_JfFT-2nfmHaNTYDPYnuJkSadn8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37101" cy="5591785"/>
                    </a:xfrm>
                    <a:prstGeom prst="rect">
                      <a:avLst/>
                    </a:prstGeom>
                    <a:noFill/>
                    <a:ln>
                      <a:noFill/>
                    </a:ln>
                  </pic:spPr>
                </pic:pic>
              </a:graphicData>
            </a:graphic>
          </wp:inline>
        </w:drawing>
      </w:r>
    </w:p>
    <w:p xmlns:wp14="http://schemas.microsoft.com/office/word/2010/wordml" w14:paraId="16720646" wp14:textId="77777777" w:rsidR="00924F51" w:rsidRDefault="00924F51" w:rsidP="00924F51">
      <w:pPr>
        <w:rPr>
          <w:b/>
          <w:sz w:val="24"/>
        </w:rPr>
      </w:pPr>
    </w:p>
    <w:p xmlns:wp14="http://schemas.microsoft.com/office/word/2010/wordml" w14:paraId="201B5C9F" wp14:textId="77777777" w:rsidR="000B52CD" w:rsidRDefault="000B52CD" w:rsidP="000B52CD">
      <w:pPr>
        <w:pStyle w:val="Heading1"/>
        <w:numPr>
          <w:ilvl w:val="1"/>
          <w:numId w:val="13"/>
        </w:numPr>
      </w:pPr>
      <w:bookmarkStart w:id="16" w:name="_Toc278040759"/>
      <w:r>
        <w:t xml:space="preserve">Appendix 3 – </w:t>
      </w:r>
      <w:bookmarkEnd w:id="16"/>
      <w:r w:rsidR="009C2C49">
        <w:t>Other Appendices</w:t>
      </w:r>
    </w:p>
    <w:p xmlns:wp14="http://schemas.microsoft.com/office/word/2010/wordml" w14:paraId="39400213" wp14:textId="77777777" w:rsidR="009C2C49" w:rsidRDefault="009C2C49" w:rsidP="009C2C49">
      <w:pPr>
        <w:ind w:left="1440"/>
        <w:rPr>
          <w:rFonts w:ascii="Arial" w:hAnsi="Arial"/>
          <w:b/>
          <w:kern w:val="28"/>
          <w:sz w:val="28"/>
        </w:rPr>
      </w:pPr>
    </w:p>
    <w:p xmlns:wp14="http://schemas.microsoft.com/office/word/2010/wordml" w14:paraId="22AF3323" wp14:textId="77777777" w:rsidR="009C2C49" w:rsidRPr="009C2C49" w:rsidRDefault="009C2C49" w:rsidP="009C2C49">
      <w:pPr>
        <w:ind w:left="1440"/>
        <w:rPr>
          <w:rFonts w:ascii="Arial" w:hAnsi="Arial"/>
          <w:b/>
          <w:kern w:val="28"/>
          <w:sz w:val="28"/>
        </w:rPr>
      </w:pPr>
      <w:r w:rsidRPr="009C2C49">
        <w:rPr>
          <w:rFonts w:ascii="Arial" w:hAnsi="Arial"/>
          <w:b/>
          <w:kern w:val="28"/>
          <w:sz w:val="28"/>
        </w:rPr>
        <w:t>7.3.1</w:t>
      </w:r>
      <w:r>
        <w:rPr>
          <w:rFonts w:ascii="Arial" w:hAnsi="Arial"/>
          <w:b/>
          <w:kern w:val="28"/>
          <w:sz w:val="28"/>
        </w:rPr>
        <w:t xml:space="preserve"> –</w:t>
      </w:r>
      <w:r w:rsidRPr="009C2C49">
        <w:rPr>
          <w:rFonts w:ascii="Arial" w:hAnsi="Arial"/>
          <w:b/>
          <w:kern w:val="28"/>
          <w:sz w:val="28"/>
        </w:rPr>
        <w:t xml:space="preserve"> VCSEL PCB</w:t>
      </w:r>
    </w:p>
    <w:p xmlns:wp14="http://schemas.microsoft.com/office/word/2010/wordml" w14:paraId="069CF5CD" wp14:textId="77777777" w:rsidR="00924F51" w:rsidRDefault="00924F51">
      <w:pPr>
        <w:rPr>
          <w:sz w:val="24"/>
        </w:rPr>
      </w:pPr>
    </w:p>
    <w:p xmlns:wp14="http://schemas.microsoft.com/office/word/2010/wordml" w14:paraId="2A4AF5DB" wp14:textId="77777777" w:rsidR="00267D8E" w:rsidRDefault="009D17DF" w:rsidP="009D17DF">
      <w:pPr>
        <w:rPr>
          <w:b/>
          <w:i/>
        </w:rPr>
      </w:pPr>
      <w:r>
        <w:rPr>
          <w:rFonts w:ascii="Arial" w:hAnsi="Arial" w:cs="Arial"/>
          <w:noProof/>
          <w:color w:val="000000"/>
          <w:sz w:val="22"/>
          <w:szCs w:val="22"/>
        </w:rPr>
        <w:drawing>
          <wp:inline xmlns:wp14="http://schemas.microsoft.com/office/word/2010/wordprocessingDrawing" distT="0" distB="0" distL="0" distR="0" wp14:anchorId="4192A063" wp14:editId="5E5DE01A">
            <wp:extent cx="4201661" cy="2797520"/>
            <wp:effectExtent l="0" t="0" r="8890" b="3175"/>
            <wp:docPr id="1" name="Picture 1" descr="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08194" cy="2801870"/>
                    </a:xfrm>
                    <a:prstGeom prst="rect">
                      <a:avLst/>
                    </a:prstGeom>
                    <a:noFill/>
                    <a:ln>
                      <a:noFill/>
                    </a:ln>
                  </pic:spPr>
                </pic:pic>
              </a:graphicData>
            </a:graphic>
          </wp:inline>
        </w:drawing>
      </w:r>
    </w:p>
    <w:p xmlns:wp14="http://schemas.microsoft.com/office/word/2010/wordml" w14:paraId="3A84204A" wp14:textId="77777777" w:rsidR="009D17DF" w:rsidRDefault="009D17DF" w:rsidP="009D17DF">
      <w:pPr>
        <w:rPr>
          <w:b/>
          <w:i/>
        </w:rPr>
      </w:pPr>
    </w:p>
    <w:p xmlns:wp14="http://schemas.microsoft.com/office/word/2010/wordml" w14:paraId="1D34F464" wp14:textId="77777777" w:rsidR="009D17DF" w:rsidRDefault="009D17DF" w:rsidP="009D17DF">
      <w:pPr>
        <w:rPr>
          <w:rFonts w:ascii="Arial" w:hAnsi="Arial"/>
          <w:b/>
          <w:kern w:val="28"/>
          <w:sz w:val="28"/>
        </w:rPr>
      </w:pPr>
    </w:p>
    <w:p xmlns:wp14="http://schemas.microsoft.com/office/word/2010/wordml" w14:paraId="4F333846" wp14:textId="77777777" w:rsidR="009D17DF" w:rsidRPr="009C2C49" w:rsidRDefault="009D17DF" w:rsidP="009C2C49">
      <w:pPr>
        <w:pStyle w:val="ListParagraph"/>
        <w:numPr>
          <w:ilvl w:val="2"/>
          <w:numId w:val="20"/>
        </w:numPr>
        <w:rPr>
          <w:rFonts w:ascii="Arial" w:hAnsi="Arial"/>
          <w:b/>
          <w:kern w:val="28"/>
          <w:sz w:val="28"/>
        </w:rPr>
      </w:pPr>
      <w:r w:rsidRPr="009C2C49">
        <w:rPr>
          <w:rFonts w:ascii="Arial" w:hAnsi="Arial"/>
          <w:b/>
          <w:kern w:val="28"/>
          <w:sz w:val="28"/>
        </w:rPr>
        <w:t xml:space="preserve"> – APD Block Diagram</w:t>
      </w:r>
    </w:p>
    <w:p xmlns:wp14="http://schemas.microsoft.com/office/word/2010/wordml" w14:paraId="2762AC86" wp14:textId="77777777" w:rsidR="009D17DF" w:rsidRDefault="009D17DF" w:rsidP="009D17DF">
      <w:pPr>
        <w:rPr>
          <w:rFonts w:ascii="Arial" w:hAnsi="Arial"/>
          <w:b/>
          <w:kern w:val="28"/>
          <w:sz w:val="28"/>
        </w:rPr>
      </w:pPr>
    </w:p>
    <w:p xmlns:wp14="http://schemas.microsoft.com/office/word/2010/wordml" w14:paraId="287C38AB" wp14:textId="77777777" w:rsidR="009D17DF" w:rsidRDefault="009D17DF" w:rsidP="009D17DF">
      <w:r>
        <w:t> </w:t>
      </w:r>
      <w:r>
        <w:rPr>
          <w:rFonts w:ascii="Arial" w:hAnsi="Arial" w:cs="Arial"/>
          <w:noProof/>
          <w:color w:val="000000"/>
          <w:sz w:val="22"/>
          <w:szCs w:val="22"/>
        </w:rPr>
        <w:drawing>
          <wp:inline xmlns:wp14="http://schemas.microsoft.com/office/word/2010/wordprocessingDrawing" wp14:anchorId="64AEA1A7" wp14:editId="7777777" distT="0" distB="0" distL="0" distR="0">
            <wp:extent cx="4383050" cy="3331676"/>
            <wp:effectExtent l="0" t="0" r="0" b="2540"/>
            <wp:docPr id="3" name="Picture 3" descr="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5.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7170"/>
                    <a:stretch/>
                  </pic:blipFill>
                  <pic:spPr bwMode="auto">
                    <a:xfrm>
                      <a:off x="0" y="0"/>
                      <a:ext cx="4410303" cy="3352392"/>
                    </a:xfrm>
                    <a:prstGeom prst="rect">
                      <a:avLst/>
                    </a:prstGeom>
                    <a:noFill/>
                    <a:ln>
                      <a:noFill/>
                    </a:ln>
                    <a:extLst>
                      <a:ext uri="{53640926-AAD7-44D8-BBD7-CCE9431645EC}">
                        <a14:shadowObscured xmlns:a14="http://schemas.microsoft.com/office/drawing/2010/main"/>
                      </a:ext>
                    </a:extLst>
                  </pic:spPr>
                </pic:pic>
              </a:graphicData>
            </a:graphic>
          </wp:inline>
        </w:drawing>
      </w:r>
      <w:r>
        <w:t> </w:t>
      </w:r>
    </w:p>
    <w:p xmlns:wp14="http://schemas.microsoft.com/office/word/2010/wordml" w14:paraId="393E4476" wp14:textId="77777777" w:rsidR="009D17DF" w:rsidRDefault="009D17DF" w:rsidP="009C2C49">
      <w:pPr>
        <w:pStyle w:val="ListParagraph"/>
        <w:numPr>
          <w:ilvl w:val="2"/>
          <w:numId w:val="20"/>
        </w:numPr>
        <w:rPr>
          <w:rFonts w:ascii="Arial" w:hAnsi="Arial"/>
          <w:b/>
          <w:kern w:val="28"/>
          <w:sz w:val="28"/>
        </w:rPr>
      </w:pPr>
      <w:r w:rsidRPr="009C2C49">
        <w:rPr>
          <w:rFonts w:ascii="Arial" w:hAnsi="Arial"/>
          <w:b/>
          <w:kern w:val="28"/>
          <w:sz w:val="28"/>
        </w:rPr>
        <w:lastRenderedPageBreak/>
        <w:t xml:space="preserve"> – First Deliverable VSCEL testing </w:t>
      </w:r>
    </w:p>
    <w:p xmlns:wp14="http://schemas.microsoft.com/office/word/2010/wordml" w14:paraId="282023FE" wp14:textId="77777777" w:rsidR="0068626B" w:rsidRPr="0068626B" w:rsidRDefault="0068626B" w:rsidP="0068626B">
      <w:pPr>
        <w:ind w:left="720"/>
        <w:rPr>
          <w:rFonts w:ascii="Arial" w:hAnsi="Arial"/>
          <w:b/>
          <w:kern w:val="28"/>
          <w:sz w:val="28"/>
        </w:rPr>
      </w:pPr>
    </w:p>
    <w:p xmlns:wp14="http://schemas.microsoft.com/office/word/2010/wordml" w14:paraId="44852F79" wp14:textId="77777777" w:rsidR="009C2C49" w:rsidRPr="009C2C49" w:rsidRDefault="0068626B" w:rsidP="009C2C49">
      <w:pPr>
        <w:rPr>
          <w:rFonts w:ascii="Arial" w:hAnsi="Arial"/>
          <w:b/>
          <w:kern w:val="28"/>
          <w:sz w:val="28"/>
        </w:rPr>
      </w:pPr>
      <w:r w:rsidRPr="009C2C49">
        <w:rPr>
          <w:rFonts w:ascii="Arial" w:hAnsi="Arial"/>
          <w:b/>
          <w:noProof/>
          <w:kern w:val="28"/>
          <w:sz w:val="28"/>
        </w:rPr>
        <mc:AlternateContent>
          <mc:Choice Requires="wpg">
            <w:drawing>
              <wp:inline xmlns:wp14="http://schemas.microsoft.com/office/word/2010/wordprocessingDrawing" wp14:anchorId="5C70786E" wp14:editId="7777777" distT="0" distB="0" distL="0" distR="0">
                <wp:extent cx="5712736" cy="3171797"/>
                <wp:effectExtent l="0" t="0" r="2540" b="0"/>
                <wp:docPr id="9" name="Group 6"/>
                <wp:cNvGraphicFramePr/>
                <a:graphic xmlns:a="http://schemas.openxmlformats.org/drawingml/2006/main">
                  <a:graphicData uri="http://schemas.microsoft.com/office/word/2010/wordprocessingGroup">
                    <wpg:wgp>
                      <wpg:cNvGrpSpPr/>
                      <wpg:grpSpPr>
                        <a:xfrm>
                          <a:off x="0" y="0"/>
                          <a:ext cx="5712736" cy="3171797"/>
                          <a:chOff x="0" y="0"/>
                          <a:chExt cx="9144001" cy="5632874"/>
                        </a:xfrm>
                      </wpg:grpSpPr>
                      <pic:pic xmlns:pic="http://schemas.openxmlformats.org/drawingml/2006/picture">
                        <pic:nvPicPr>
                          <pic:cNvPr id="10" name="Picture 10"/>
                          <pic:cNvPicPr>
                            <a:picLocks noChangeAspect="1"/>
                          </pic:cNvPicPr>
                        </pic:nvPicPr>
                        <pic:blipFill>
                          <a:blip r:embed="rId24"/>
                          <a:stretch>
                            <a:fillRect/>
                          </a:stretch>
                        </pic:blipFill>
                        <pic:spPr>
                          <a:xfrm>
                            <a:off x="0" y="16561"/>
                            <a:ext cx="4572000" cy="2977376"/>
                          </a:xfrm>
                          <a:prstGeom prst="rect">
                            <a:avLst/>
                          </a:prstGeom>
                        </pic:spPr>
                      </pic:pic>
                      <pic:pic xmlns:pic="http://schemas.openxmlformats.org/drawingml/2006/picture">
                        <pic:nvPicPr>
                          <pic:cNvPr id="11" name="Picture 11"/>
                          <pic:cNvPicPr>
                            <a:picLocks noChangeAspect="1"/>
                          </pic:cNvPicPr>
                        </pic:nvPicPr>
                        <pic:blipFill>
                          <a:blip r:embed="rId25"/>
                          <a:stretch>
                            <a:fillRect/>
                          </a:stretch>
                        </pic:blipFill>
                        <pic:spPr>
                          <a:xfrm>
                            <a:off x="4851400" y="0"/>
                            <a:ext cx="4292601" cy="2993937"/>
                          </a:xfrm>
                          <a:prstGeom prst="rect">
                            <a:avLst/>
                          </a:prstGeom>
                        </pic:spPr>
                      </pic:pic>
                      <pic:pic xmlns:pic="http://schemas.openxmlformats.org/drawingml/2006/picture">
                        <pic:nvPicPr>
                          <pic:cNvPr id="12" name="Picture 12"/>
                          <pic:cNvPicPr>
                            <a:picLocks noChangeAspect="1"/>
                          </pic:cNvPicPr>
                        </pic:nvPicPr>
                        <pic:blipFill>
                          <a:blip r:embed="rId26"/>
                          <a:stretch>
                            <a:fillRect/>
                          </a:stretch>
                        </pic:blipFill>
                        <pic:spPr>
                          <a:xfrm>
                            <a:off x="5620" y="3158836"/>
                            <a:ext cx="4571999" cy="2474038"/>
                          </a:xfrm>
                          <a:prstGeom prst="rect">
                            <a:avLst/>
                          </a:prstGeom>
                        </pic:spPr>
                      </pic:pic>
                      <pic:pic xmlns:pic="http://schemas.openxmlformats.org/drawingml/2006/picture">
                        <pic:nvPicPr>
                          <pic:cNvPr id="13" name="Picture 13"/>
                          <pic:cNvPicPr>
                            <a:picLocks noChangeAspect="1"/>
                          </pic:cNvPicPr>
                        </pic:nvPicPr>
                        <pic:blipFill>
                          <a:blip r:embed="rId27"/>
                          <a:stretch>
                            <a:fillRect/>
                          </a:stretch>
                        </pic:blipFill>
                        <pic:spPr>
                          <a:xfrm>
                            <a:off x="4851401" y="3158839"/>
                            <a:ext cx="4292600" cy="2420322"/>
                          </a:xfrm>
                          <a:prstGeom prst="rect">
                            <a:avLst/>
                          </a:prstGeom>
                        </pic:spPr>
                      </pic:pic>
                      <wps:wsp>
                        <wps:cNvPr id="14" name="TextBox 4"/>
                        <wps:cNvSpPr txBox="1"/>
                        <wps:spPr>
                          <a:xfrm>
                            <a:off x="1415775" y="1430968"/>
                            <a:ext cx="1494503" cy="707115"/>
                          </a:xfrm>
                          <a:prstGeom prst="rect">
                            <a:avLst/>
                          </a:prstGeom>
                          <a:noFill/>
                        </wps:spPr>
                        <wps:txbx>
                          <w:txbxContent>
                            <w:p xmlns:wp14="http://schemas.microsoft.com/office/word/2010/wordml" w14:paraId="4DA41A92" wp14:textId="77777777" w:rsidR="009C2C49" w:rsidRDefault="009C2C49" w:rsidP="009C2C49">
                              <w:pPr>
                                <w:pStyle w:val="NormalWeb"/>
                                <w:spacing w:before="0" w:beforeAutospacing="0" w:after="0" w:afterAutospacing="0"/>
                              </w:pPr>
                              <w:r>
                                <w:rPr>
                                  <w:rFonts w:hAnsi="Calibri" w:asciiTheme="minorHAnsi" w:cstheme="minorBidi"/>
                                  <w:color w:val="FF0000"/>
                                  <w:kern w:val="24"/>
                                  <w:sz w:val="36"/>
                                  <w:szCs w:val="36"/>
                                </w:rPr>
                                <w:t>660nm</w:t>
                              </w:r>
                            </w:p>
                          </w:txbxContent>
                        </wps:txbx>
                        <wps:bodyPr wrap="square" rtlCol="0">
                          <a:noAutofit/>
                        </wps:bodyPr>
                      </wps:wsp>
                      <wps:wsp>
                        <wps:cNvPr id="15" name="TextBox 8"/>
                        <wps:cNvSpPr txBox="1"/>
                        <wps:spPr>
                          <a:xfrm>
                            <a:off x="2162992" y="4276822"/>
                            <a:ext cx="1494503" cy="823322"/>
                          </a:xfrm>
                          <a:prstGeom prst="rect">
                            <a:avLst/>
                          </a:prstGeom>
                          <a:noFill/>
                        </wps:spPr>
                        <wps:txbx>
                          <w:txbxContent>
                            <w:p xmlns:wp14="http://schemas.microsoft.com/office/word/2010/wordml" w14:paraId="56B029DE" wp14:textId="77777777" w:rsidR="009C2C49" w:rsidRDefault="009C2C49" w:rsidP="009C2C49">
                              <w:pPr>
                                <w:pStyle w:val="NormalWeb"/>
                                <w:spacing w:before="0" w:beforeAutospacing="0" w:after="0" w:afterAutospacing="0"/>
                              </w:pPr>
                              <w:r>
                                <w:rPr>
                                  <w:rFonts w:hAnsi="Calibri" w:asciiTheme="minorHAnsi" w:cstheme="minorBidi"/>
                                  <w:color w:val="FF0000"/>
                                  <w:kern w:val="24"/>
                                  <w:sz w:val="36"/>
                                  <w:szCs w:val="36"/>
                                </w:rPr>
                                <w:t>775nm</w:t>
                              </w:r>
                            </w:p>
                          </w:txbxContent>
                        </wps:txbx>
                        <wps:bodyPr wrap="square" rtlCol="0">
                          <a:noAutofit/>
                        </wps:bodyPr>
                      </wps:wsp>
                      <wps:wsp>
                        <wps:cNvPr id="16" name="TextBox 9"/>
                        <wps:cNvSpPr txBox="1"/>
                        <wps:spPr>
                          <a:xfrm>
                            <a:off x="6321836" y="1559593"/>
                            <a:ext cx="1494503" cy="698601"/>
                          </a:xfrm>
                          <a:prstGeom prst="rect">
                            <a:avLst/>
                          </a:prstGeom>
                          <a:noFill/>
                        </wps:spPr>
                        <wps:txbx>
                          <w:txbxContent>
                            <w:p xmlns:wp14="http://schemas.microsoft.com/office/word/2010/wordml" w14:paraId="51A89617" wp14:textId="77777777" w:rsidR="009C2C49" w:rsidRDefault="009C2C49" w:rsidP="009C2C49">
                              <w:pPr>
                                <w:pStyle w:val="NormalWeb"/>
                                <w:spacing w:before="0" w:beforeAutospacing="0" w:after="0" w:afterAutospacing="0"/>
                              </w:pPr>
                              <w:r>
                                <w:rPr>
                                  <w:rFonts w:hAnsi="Calibri" w:asciiTheme="minorHAnsi" w:cstheme="minorBidi"/>
                                  <w:color w:val="FF0000"/>
                                  <w:kern w:val="24"/>
                                  <w:sz w:val="36"/>
                                  <w:szCs w:val="36"/>
                                </w:rPr>
                                <w:t>680nm</w:t>
                              </w:r>
                            </w:p>
                          </w:txbxContent>
                        </wps:txbx>
                        <wps:bodyPr wrap="square" rtlCol="0">
                          <a:noAutofit/>
                        </wps:bodyPr>
                      </wps:wsp>
                      <wps:wsp>
                        <wps:cNvPr id="17" name="TextBox 10"/>
                        <wps:cNvSpPr txBox="1"/>
                        <wps:spPr>
                          <a:xfrm>
                            <a:off x="6997362" y="4389369"/>
                            <a:ext cx="1494503" cy="633929"/>
                          </a:xfrm>
                          <a:prstGeom prst="rect">
                            <a:avLst/>
                          </a:prstGeom>
                          <a:noFill/>
                        </wps:spPr>
                        <wps:txbx>
                          <w:txbxContent>
                            <w:p xmlns:wp14="http://schemas.microsoft.com/office/word/2010/wordml" w14:paraId="629E7120" wp14:textId="77777777" w:rsidR="009C2C49" w:rsidRDefault="009C2C49" w:rsidP="009C2C49">
                              <w:pPr>
                                <w:pStyle w:val="NormalWeb"/>
                                <w:spacing w:before="0" w:beforeAutospacing="0" w:after="0" w:afterAutospacing="0"/>
                              </w:pPr>
                              <w:r>
                                <w:rPr>
                                  <w:rFonts w:hAnsi="Calibri" w:asciiTheme="minorHAnsi" w:cstheme="minorBidi"/>
                                  <w:color w:val="FF0000"/>
                                  <w:kern w:val="24"/>
                                  <w:sz w:val="36"/>
                                  <w:szCs w:val="36"/>
                                </w:rPr>
                                <w:t>795nm</w:t>
                              </w:r>
                            </w:p>
                          </w:txbxContent>
                        </wps:txbx>
                        <wps:bodyPr wrap="square" rtlCol="0">
                          <a:noAutofit/>
                        </wps:bodyPr>
                      </wps:wsp>
                    </wpg:wgp>
                  </a:graphicData>
                </a:graphic>
              </wp:inline>
            </w:drawing>
          </mc:Choice>
          <mc:Fallback xmlns:w16se="http://schemas.microsoft.com/office/word/2015/wordml/symex" xmlns:cx1="http://schemas.microsoft.com/office/drawing/2015/9/8/chartex" xmlns:cx="http://schemas.microsoft.com/office/drawing/2014/chartex">
            <w:pict w14:anchorId="10D22610">
              <v:group id="Group 6" o:spid="_x0000_s1026" style="width:449.8pt;height:249.75pt;mso-position-horizontal-relative:char;mso-position-vertical-relative:line" coordsize="91440,56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165;width:45720;height:29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">
                  <v:imagedata r:id="rId28" o:title=""/>
                  <v:path arrowok="t"/>
                </v:shape>
                <v:shape id="Picture 11" o:spid="_x0000_s1028" type="#_x0000_t75" style="position:absolute;left:48514;width:42926;height:29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">
                  <v:imagedata r:id="rId29" o:title=""/>
                  <v:path arrowok="t"/>
                </v:shape>
                <v:shape id="Picture 12" o:spid="_x0000_s1029" type="#_x0000_t75" style="position:absolute;left:56;top:31588;width:45720;height:24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">
                  <v:imagedata r:id="rId30" o:title=""/>
                  <v:path arrowok="t"/>
                </v:shape>
                <v:shape id="Picture 13" o:spid="_x0000_s1030" type="#_x0000_t75" style="position:absolute;left:48514;top:31588;width:42926;height:24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">
                  <v:imagedata r:id="rId31" o:title=""/>
                  <v:path arrowok="t"/>
                </v:shape>
                <v:shapetype id="_x0000_t202" coordsize="21600,21600" o:spt="202" path="m,l,21600r21600,l21600,xe">
                  <v:stroke joinstyle="miter"/>
                  <v:path gradientshapeok="t" o:connecttype="rect"/>
                </v:shapetype>
                <v:shape id="TextBox 4" o:spid="_x0000_s1031" type="#_x0000_t202" style="position:absolute;left:14157;top:14309;width:14945;height:7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3CA092CC" wp14:textId="77777777" w:rsidR="009C2C49" w:rsidRDefault="009C2C49" w:rsidP="009C2C49">
                        <w:pPr>
                          <w:pStyle w:val="NormalWeb"/>
                          <w:spacing w:before="0" w:beforeAutospacing="0" w:after="0" w:afterAutospacing="0"/>
                        </w:pPr>
                        <w:r>
                          <w:rPr>
                            <w:rFonts w:hAnsi="Calibri" w:asciiTheme="minorHAnsi" w:cstheme="minorBidi"/>
                            <w:color w:val="FF0000"/>
                            <w:kern w:val="24"/>
                            <w:sz w:val="36"/>
                            <w:szCs w:val="36"/>
                          </w:rPr>
                          <w:t>660nm</w:t>
                        </w:r>
                      </w:p>
                    </w:txbxContent>
                  </v:textbox>
                </v:shape>
                <v:shape id="TextBox 8" o:spid="_x0000_s1032" type="#_x0000_t202" style="position:absolute;left:21629;top:42768;width:14945;height:8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1BF9B19F" wp14:textId="77777777" w:rsidR="009C2C49" w:rsidRDefault="009C2C49" w:rsidP="009C2C49">
                        <w:pPr>
                          <w:pStyle w:val="NormalWeb"/>
                          <w:spacing w:before="0" w:beforeAutospacing="0" w:after="0" w:afterAutospacing="0"/>
                        </w:pPr>
                        <w:r>
                          <w:rPr>
                            <w:rFonts w:hAnsi="Calibri" w:asciiTheme="minorHAnsi" w:cstheme="minorBidi"/>
                            <w:color w:val="FF0000"/>
                            <w:kern w:val="24"/>
                            <w:sz w:val="36"/>
                            <w:szCs w:val="36"/>
                          </w:rPr>
                          <w:t>775nm</w:t>
                        </w:r>
                      </w:p>
                    </w:txbxContent>
                  </v:textbox>
                </v:shape>
                <v:shape id="TextBox 9" o:spid="_x0000_s1033" type="#_x0000_t202" style="position:absolute;left:63218;top:15595;width:14945;height:6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06A5B7BE" wp14:textId="77777777" w:rsidR="009C2C49" w:rsidRDefault="009C2C49" w:rsidP="009C2C49">
                        <w:pPr>
                          <w:pStyle w:val="NormalWeb"/>
                          <w:spacing w:before="0" w:beforeAutospacing="0" w:after="0" w:afterAutospacing="0"/>
                        </w:pPr>
                        <w:r>
                          <w:rPr>
                            <w:rFonts w:hAnsi="Calibri" w:asciiTheme="minorHAnsi" w:cstheme="minorBidi"/>
                            <w:color w:val="FF0000"/>
                            <w:kern w:val="24"/>
                            <w:sz w:val="36"/>
                            <w:szCs w:val="36"/>
                          </w:rPr>
                          <w:t>680nm</w:t>
                        </w:r>
                      </w:p>
                    </w:txbxContent>
                  </v:textbox>
                </v:shape>
                <v:shape id="TextBox 10" o:spid="_x0000_s1034" type="#_x0000_t202" style="position:absolute;left:69973;top:43893;width:14945;height:6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77ECD18E" wp14:textId="77777777" w:rsidR="009C2C49" w:rsidRDefault="009C2C49" w:rsidP="009C2C49">
                        <w:pPr>
                          <w:pStyle w:val="NormalWeb"/>
                          <w:spacing w:before="0" w:beforeAutospacing="0" w:after="0" w:afterAutospacing="0"/>
                        </w:pPr>
                        <w:r>
                          <w:rPr>
                            <w:rFonts w:hAnsi="Calibri" w:asciiTheme="minorHAnsi" w:cstheme="minorBidi"/>
                            <w:color w:val="FF0000"/>
                            <w:kern w:val="24"/>
                            <w:sz w:val="36"/>
                            <w:szCs w:val="36"/>
                          </w:rPr>
                          <w:t>795nm</w:t>
                        </w:r>
                      </w:p>
                    </w:txbxContent>
                  </v:textbox>
                </v:shape>
                <w10:anchorlock/>
              </v:group>
            </w:pict>
          </mc:Fallback>
        </mc:AlternateContent>
      </w:r>
    </w:p>
    <w:p xmlns:wp14="http://schemas.microsoft.com/office/word/2010/wordml" w14:paraId="3CD11737" wp14:textId="77777777" w:rsidR="009D17DF" w:rsidRPr="009D17DF" w:rsidRDefault="009D17DF" w:rsidP="009D17DF">
      <w:pPr>
        <w:rPr>
          <w:rFonts w:ascii="Arial" w:hAnsi="Arial"/>
          <w:b/>
          <w:kern w:val="28"/>
          <w:sz w:val="28"/>
        </w:rPr>
      </w:pPr>
    </w:p>
    <w:p xmlns:wp14="http://schemas.microsoft.com/office/word/2010/wordml" w14:paraId="50E2653F" wp14:textId="77777777" w:rsidR="009D17DF" w:rsidRDefault="009D17DF" w:rsidP="009C2C49">
      <w:pPr>
        <w:pStyle w:val="ListParagraph"/>
        <w:numPr>
          <w:ilvl w:val="2"/>
          <w:numId w:val="20"/>
        </w:numPr>
        <w:rPr>
          <w:rFonts w:ascii="Arial" w:hAnsi="Arial"/>
          <w:b/>
          <w:kern w:val="28"/>
          <w:sz w:val="28"/>
        </w:rPr>
      </w:pPr>
      <w:r w:rsidRPr="009C2C49">
        <w:rPr>
          <w:rFonts w:ascii="Arial" w:hAnsi="Arial"/>
          <w:b/>
          <w:kern w:val="28"/>
          <w:sz w:val="28"/>
        </w:rPr>
        <w:t>Appendix 6 – First Deliverable APD Testing</w:t>
      </w:r>
    </w:p>
    <w:p xmlns:wp14="http://schemas.microsoft.com/office/word/2010/wordml" w14:paraId="6E0B1B40" wp14:textId="77777777" w:rsidR="00AD38C3" w:rsidRPr="00AD38C3" w:rsidRDefault="00437790" w:rsidP="00AD38C3">
      <w:pPr>
        <w:rPr>
          <w:rFonts w:ascii="Arial" w:hAnsi="Arial"/>
          <w:b/>
          <w:kern w:val="28"/>
          <w:sz w:val="28"/>
        </w:rPr>
      </w:pPr>
      <w:r w:rsidRPr="00437790">
        <w:rPr>
          <w:rFonts w:ascii="Arial" w:hAnsi="Arial"/>
          <w:b/>
          <w:noProof/>
          <w:kern w:val="28"/>
          <w:sz w:val="28"/>
        </w:rPr>
        <mc:AlternateContent>
          <mc:Choice Requires="wpg">
            <w:drawing>
              <wp:anchor xmlns:wp14="http://schemas.microsoft.com/office/word/2010/wordprocessingDrawing" distT="0" distB="0" distL="114300" distR="114300" simplePos="0" relativeHeight="251659264" behindDoc="0" locked="0" layoutInCell="1" allowOverlap="1" wp14:anchorId="5BA889F8" wp14:editId="0825FDE2">
                <wp:simplePos x="0" y="0"/>
                <wp:positionH relativeFrom="margin">
                  <wp:posOffset>-536418</wp:posOffset>
                </wp:positionH>
                <wp:positionV relativeFrom="paragraph">
                  <wp:posOffset>157417</wp:posOffset>
                </wp:positionV>
                <wp:extent cx="6436951" cy="4354717"/>
                <wp:effectExtent l="0" t="0" r="2540" b="8255"/>
                <wp:wrapNone/>
                <wp:docPr id="19" name="Group 2"/>
                <wp:cNvGraphicFramePr/>
                <a:graphic xmlns:a="http://schemas.openxmlformats.org/drawingml/2006/main">
                  <a:graphicData uri="http://schemas.microsoft.com/office/word/2010/wordprocessingGroup">
                    <wpg:wgp>
                      <wpg:cNvGrpSpPr/>
                      <wpg:grpSpPr>
                        <a:xfrm>
                          <a:off x="0" y="0"/>
                          <a:ext cx="6436951" cy="4354717"/>
                          <a:chOff x="0" y="0"/>
                          <a:chExt cx="7920991" cy="5501878"/>
                        </a:xfrm>
                      </wpg:grpSpPr>
                      <wpg:graphicFrame>
                        <wpg:cNvPr id="20" name="Chart 20"/>
                        <wpg:cNvFrPr>
                          <a:graphicFrameLocks/>
                        </wpg:cNvFrPr>
                        <wpg:xfrm>
                          <a:off x="1" y="0"/>
                          <a:ext cx="3847782" cy="2798564"/>
                        </wpg:xfrm>
                        <a:graphic>
                          <a:graphicData uri="http://schemas.openxmlformats.org/drawingml/2006/chart">
                            <c:chart xmlns:c="http://schemas.openxmlformats.org/drawingml/2006/chart" xmlns:r="http://schemas.openxmlformats.org/officeDocument/2006/relationships" r:id="rId32"/>
                          </a:graphicData>
                        </a:graphic>
                      </wpg:graphicFrame>
                      <wpg:graphicFrame>
                        <wpg:cNvPr id="21" name="Chart 21"/>
                        <wpg:cNvFrPr>
                          <a:graphicFrameLocks/>
                        </wpg:cNvFrPr>
                        <wpg:xfrm>
                          <a:off x="4171950" y="55364"/>
                          <a:ext cx="3749040" cy="2743200"/>
                        </wpg:xfrm>
                        <a:graphic>
                          <a:graphicData uri="http://schemas.openxmlformats.org/drawingml/2006/chart">
                            <c:chart xmlns:c="http://schemas.openxmlformats.org/drawingml/2006/chart" xmlns:r="http://schemas.openxmlformats.org/officeDocument/2006/relationships" r:id="rId33"/>
                          </a:graphicData>
                        </a:graphic>
                      </wpg:graphicFrame>
                      <wpg:graphicFrame>
                        <wpg:cNvPr id="22" name="Chart 22"/>
                        <wpg:cNvFrPr>
                          <a:graphicFrameLocks/>
                        </wpg:cNvFrPr>
                        <wpg:xfrm>
                          <a:off x="0" y="2853928"/>
                          <a:ext cx="3847783" cy="2647950"/>
                        </wpg:xfrm>
                        <a:graphic>
                          <a:graphicData uri="http://schemas.openxmlformats.org/drawingml/2006/chart">
                            <c:chart xmlns:c="http://schemas.openxmlformats.org/drawingml/2006/chart" xmlns:r="http://schemas.openxmlformats.org/officeDocument/2006/relationships" r:id="rId34"/>
                          </a:graphicData>
                        </a:graphic>
                      </wpg:graphicFrame>
                      <wpg:graphicFrame>
                        <wpg:cNvPr id="23" name="Chart 23"/>
                        <wpg:cNvFrPr>
                          <a:graphicFrameLocks/>
                        </wpg:cNvFrPr>
                        <wpg:xfrm>
                          <a:off x="4171951" y="2853928"/>
                          <a:ext cx="3749040" cy="2647950"/>
                        </wpg:xfrm>
                        <a:graphic>
                          <a:graphicData uri="http://schemas.openxmlformats.org/drawingml/2006/chart">
                            <c:chart xmlns:c="http://schemas.openxmlformats.org/drawingml/2006/chart" xmlns:r="http://schemas.openxmlformats.org/officeDocument/2006/relationships" r:id="rId35"/>
                          </a:graphicData>
                        </a:graphic>
                      </wpg:graphicFrame>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w14:anchorId="7C27DBA5">
              <v:group w14:anchorId="21907145" id="Group 2" o:spid="_x0000_s1026" style="position:absolute;margin-left:-42.25pt;margin-top:12.4pt;width:506.85pt;height:342.9pt;z-index:251659264;mso-position-horizontal-relative:margin;mso-width-relative:margin;mso-height-relative:margin" coordsize="79209,55018" o:gfxdata="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">
                <v:shape id="Chart 20" o:spid="_x0000_s1027" type="#_x0000_t75" style="position:absolute;width:38482;height:279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">
                  <v:imagedata r:id="rId36" o:title=""/>
                  <o:lock v:ext="edit" aspectratio="f"/>
                </v:shape>
                <v:shape id="Chart 21" o:spid="_x0000_s1028" type="#_x0000_t75" style="position:absolute;left:41707;top:539;width:37508;height:274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">
                  <v:imagedata r:id="rId37" o:title=""/>
                  <o:lock v:ext="edit" aspectratio="f"/>
                </v:shape>
                <v:shape id="Chart 22" o:spid="_x0000_s1029" type="#_x0000_t75" style="position:absolute;top:28573;width:38482;height:264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">
                  <v:imagedata r:id="rId38" o:title=""/>
                  <o:lock v:ext="edit" aspectratio="f"/>
                </v:shape>
                <v:shape id="Chart 23" o:spid="_x0000_s1030" type="#_x0000_t75" style="position:absolute;left:41707;top:28573;width:37508;height:264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">
                  <v:imagedata r:id="rId39" o:title=""/>
                  <o:lock v:ext="edit" aspectratio="f"/>
                </v:shape>
                <w10:wrap anchorx="margin"/>
              </v:group>
            </w:pict>
          </mc:Fallback>
        </mc:AlternateContent>
      </w:r>
    </w:p>
    <w:sectPr w:rsidR="00AD38C3" w:rsidRPr="00AD38C3">
      <w:pgSz w:w="12240" w:h="15840" w:code="1"/>
      <w:pgMar w:top="1440" w:right="1800" w:bottom="1440" w:left="1800" w:header="720" w:footer="634"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7061A0" w:rsidRDefault="007061A0" w14:paraId="5C7773F2" wp14:textId="77777777">
      <w:r>
        <w:separator/>
      </w:r>
    </w:p>
  </w:endnote>
  <w:endnote w:type="continuationSeparator" w:id="0">
    <w:p xmlns:wp14="http://schemas.microsoft.com/office/word/2010/wordml" w:rsidR="007061A0" w:rsidRDefault="007061A0" w14:paraId="543D5511"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14:paraId="2E2FD5D3" wp14:textId="77777777" w:rsidR="00812F1C" w:rsidRDefault="00812F1C">
    <w:pPr>
      <w:pStyle w:val="Footer"/>
      <w:rPr>
        <w:sz w:val="16"/>
      </w:rPr>
    </w:pPr>
    <w:r>
      <w:rPr>
        <w:snapToGrid w:val="0"/>
        <w:sz w:val="16"/>
      </w:rPr>
      <w:fldChar w:fldCharType="begin"/>
    </w:r>
    <w:r>
      <w:rPr>
        <w:snapToGrid w:val="0"/>
        <w:sz w:val="16"/>
      </w:rPr>
      <w:instrText xml:space="preserve"> FILENAME \p </w:instrText>
    </w:r>
    <w:r>
      <w:rPr>
        <w:snapToGrid w:val="0"/>
        <w:sz w:val="16"/>
      </w:rPr>
      <w:fldChar w:fldCharType="separate"/>
    </w:r>
    <w:r w:rsidR="00BF77E1">
      <w:rPr>
        <w:noProof/>
        <w:snapToGrid w:val="0"/>
        <w:sz w:val="16"/>
      </w:rPr>
      <w:t>C:\Users\Solomon\Dropbox\Senior Design\First Semester Report (Ami Vyas's conflicted copy 2016-12-11).docx</w:t>
    </w:r>
    <w:r>
      <w:rPr>
        <w:snapToGrid w:val="0"/>
        <w:sz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14:paraId="7C27DBA5" wp14:textId="77777777" w:rsidR="00812F1C" w:rsidRDefault="00812F1C">
    <w:pPr>
      <w:pStyle w:val="Footer"/>
      <w:rPr>
        <w:noProof/>
        <w:sz w:val="16"/>
      </w:rPr>
    </w:pPr>
    <w:r>
      <w:rPr>
        <w:sz w:val="16"/>
      </w:rPr>
      <w:t>T</w:t>
    </w:r>
    <w:r w:rsidR="00766CF0">
      <w:rPr>
        <w:sz w:val="16"/>
      </w:rPr>
      <w:t xml:space="preserve">eam </w:t>
    </w:r>
    <w:proofErr w:type="gramStart"/>
    <w:r w:rsidR="00766CF0">
      <w:rPr>
        <w:sz w:val="16"/>
      </w:rPr>
      <w:t>3  DOS</w:t>
    </w:r>
    <w:proofErr w:type="gramEnd"/>
    <w:r w:rsidR="00766CF0">
      <w:rPr>
        <w:sz w:val="16"/>
      </w:rPr>
      <w:t xml:space="preserve"> Amigos</w:t>
    </w:r>
    <w:r>
      <w:rPr>
        <w:sz w:val="16"/>
      </w:rPr>
      <w:tab/>
    </w:r>
    <w:r>
      <w:rPr>
        <w:sz w:val="16"/>
      </w:rPr>
      <w:tab/>
    </w:r>
    <w:r>
      <w:rPr>
        <w:sz w:val="16"/>
      </w:rPr>
      <w:fldChar w:fldCharType="begin"/>
    </w:r>
    <w:r>
      <w:rPr>
        <w:sz w:val="16"/>
      </w:rPr>
      <w:instrText xml:space="preserve"> DATE \@ "MM/dd/yy" </w:instrText>
    </w:r>
    <w:r>
      <w:rPr>
        <w:sz w:val="16"/>
      </w:rPr>
      <w:fldChar w:fldCharType="separate"/>
    </w:r>
    <w:r w:rsidR="00BF77E1">
      <w:rPr>
        <w:noProof/>
        <w:sz w:val="16"/>
      </w:rPr>
      <w:t>12/12/16</w:t>
    </w:r>
    <w:r>
      <w:rPr>
        <w:sz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14:paraId="3921C613" wp14:textId="77777777" w:rsidR="00812F1C" w:rsidRPr="00766CF0" w:rsidRDefault="00812F1C">
    <w:pPr>
      <w:pStyle w:val="Footer"/>
      <w:rPr>
        <w:sz w:val="16"/>
      </w:rPr>
    </w:pPr>
    <w:r>
      <w:rPr>
        <w:sz w:val="16"/>
      </w:rPr>
      <w:t xml:space="preserve">Team </w:t>
    </w:r>
    <w:r w:rsidR="00766CF0">
      <w:rPr>
        <w:sz w:val="16"/>
      </w:rPr>
      <w:t>3 DOS Amigos</w:t>
    </w:r>
    <w:r>
      <w:rPr>
        <w:snapToGrid w:val="0"/>
        <w:sz w:val="16"/>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7061A0" w:rsidRDefault="007061A0" w14:paraId="4FA06C4C" wp14:textId="77777777">
      <w:r>
        <w:separator/>
      </w:r>
    </w:p>
  </w:footnote>
  <w:footnote w:type="continuationSeparator" w:id="0">
    <w:p xmlns:wp14="http://schemas.microsoft.com/office/word/2010/wordml" w:rsidR="007061A0" w:rsidRDefault="007061A0" w14:paraId="207F0E18" wp14:textId="777777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14:paraId="3BC2740D" wp14:textId="77777777" w:rsidR="00812F1C" w:rsidRDefault="00812F1C">
    <w:pPr>
      <w:pStyle w:val="Header"/>
    </w:pPr>
    <w:r>
      <w:t>Project Proposal</w:t>
    </w:r>
    <w:r>
      <w:tab/>
    </w:r>
    <w:r>
      <w:tab/>
    </w:r>
    <w:r>
      <w:t xml:space="preserve">page </w:t>
    </w:r>
    <w:r>
      <w:rPr>
        <w:rStyle w:val="PageNumber"/>
      </w:rPr>
      <w:fldChar w:fldCharType="begin"/>
    </w:r>
    <w:r>
      <w:rPr>
        <w:rStyle w:val="PageNumber"/>
      </w:rPr>
      <w:instrText xml:space="preserve"> PAGE </w:instrText>
    </w:r>
    <w:r>
      <w:rPr>
        <w:rStyle w:val="PageNumber"/>
      </w:rPr>
      <w:fldChar w:fldCharType="separate"/>
    </w:r>
    <w:r w:rsidR="00BF77E1">
      <w:rPr>
        <w:rStyle w:val="PageNumber"/>
        <w:noProof/>
      </w:rPr>
      <w:t>16</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14:paraId="779AD6D7" wp14:textId="77777777" w:rsidR="00812F1C" w:rsidRDefault="009C2C49">
    <w:pPr>
      <w:pStyle w:val="Header"/>
    </w:pPr>
    <w:r>
      <w:t>Final Semester Report</w:t>
    </w:r>
    <w:r w:rsidR="00812F1C">
      <w:tab/>
    </w:r>
    <w:r w:rsidR="00812F1C">
      <w:tab/>
    </w:r>
    <w:r w:rsidR="00812F1C">
      <w:rPr>
        <w:rStyle w:val="PageNumber"/>
      </w:rPr>
      <w:fldChar w:fldCharType="begin"/>
    </w:r>
    <w:r w:rsidR="00812F1C">
      <w:rPr>
        <w:rStyle w:val="PageNumber"/>
      </w:rPr>
      <w:instrText xml:space="preserve"> PAGE </w:instrText>
    </w:r>
    <w:r w:rsidR="00812F1C">
      <w:rPr>
        <w:rStyle w:val="PageNumber"/>
      </w:rPr>
      <w:fldChar w:fldCharType="separate"/>
    </w:r>
    <w:r w:rsidR="00BF77E1">
      <w:rPr>
        <w:rStyle w:val="PageNumber"/>
        <w:noProof/>
      </w:rPr>
      <w:t>1</w:t>
    </w:r>
    <w:r w:rsidR="00812F1C">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A5375"/>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1" w15:restartNumberingAfterBreak="0">
    <w:nsid w:val="03161CBA"/>
    <w:multiLevelType w:val="singleLevel"/>
    <w:tmpl w:val="0409000F"/>
    <w:lvl w:ilvl="0">
      <w:start w:val="1"/>
      <w:numFmt w:val="decimal"/>
      <w:lvlText w:val="%1."/>
      <w:lvlJc w:val="left"/>
      <w:pPr>
        <w:tabs>
          <w:tab w:val="num" w:pos="360"/>
        </w:tabs>
        <w:ind w:left="360" w:hanging="360"/>
      </w:pPr>
    </w:lvl>
  </w:abstractNum>
  <w:abstractNum w:abstractNumId="2" w15:restartNumberingAfterBreak="0">
    <w:nsid w:val="056D58D6"/>
    <w:multiLevelType w:val="multilevel"/>
    <w:tmpl w:val="684A34E2"/>
    <w:lvl w:ilvl="0">
      <w:start w:val="3"/>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3" w15:restartNumberingAfterBreak="0">
    <w:nsid w:val="0FC70A6D"/>
    <w:multiLevelType w:val="hybridMultilevel"/>
    <w:tmpl w:val="462C6A2C"/>
    <w:lvl w:ilvl="0" w:tplc="04090003">
      <w:start w:val="1"/>
      <w:numFmt w:val="bullet"/>
      <w:lvlText w:val="o"/>
      <w:lvlJc w:val="left"/>
      <w:pPr>
        <w:tabs>
          <w:tab w:val="num" w:pos="720"/>
        </w:tabs>
        <w:ind w:left="720" w:hanging="360"/>
      </w:pPr>
      <w:rPr>
        <w:rFonts w:hint="default" w:ascii="Courier New" w:hAnsi="Courier New" w:cs="Courier New"/>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4" w15:restartNumberingAfterBreak="0">
    <w:nsid w:val="12FD28C5"/>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14D372D"/>
    <w:multiLevelType w:val="hybridMultilevel"/>
    <w:tmpl w:val="F36299A8"/>
    <w:lvl w:ilvl="0" w:tplc="04090003">
      <w:start w:val="1"/>
      <w:numFmt w:val="bullet"/>
      <w:lvlText w:val="o"/>
      <w:lvlJc w:val="left"/>
      <w:pPr>
        <w:tabs>
          <w:tab w:val="num" w:pos="720"/>
        </w:tabs>
        <w:ind w:left="720" w:hanging="360"/>
      </w:pPr>
      <w:rPr>
        <w:rFonts w:hint="default" w:ascii="Courier New" w:hAnsi="Courier New" w:cs="Courier New"/>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6" w15:restartNumberingAfterBreak="0">
    <w:nsid w:val="22A60412"/>
    <w:multiLevelType w:val="singleLevel"/>
    <w:tmpl w:val="FFFFFFFF"/>
    <w:lvl w:ilvl="0">
      <w:numFmt w:val="bullet"/>
      <w:lvlText w:val=""/>
      <w:legacy w:legacy="1" w:legacySpace="0" w:legacyIndent="360"/>
      <w:lvlJc w:val="left"/>
      <w:pPr>
        <w:ind w:left="360" w:hanging="360"/>
      </w:pPr>
      <w:rPr>
        <w:rFonts w:hint="default" w:ascii="Symbol" w:hAnsi="Symbol"/>
      </w:rPr>
    </w:lvl>
  </w:abstractNum>
  <w:abstractNum w:abstractNumId="7" w15:restartNumberingAfterBreak="0">
    <w:nsid w:val="28947BE2"/>
    <w:multiLevelType w:val="multilevel"/>
    <w:tmpl w:val="684A34E2"/>
    <w:lvl w:ilvl="0">
      <w:start w:val="3"/>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8" w15:restartNumberingAfterBreak="0">
    <w:nsid w:val="360D4E91"/>
    <w:multiLevelType w:val="multilevel"/>
    <w:tmpl w:val="462C6A2C"/>
    <w:lvl w:ilvl="0">
      <w:start w:val="1"/>
      <w:numFmt w:val="bullet"/>
      <w:lvlText w:val="o"/>
      <w:lvlJc w:val="left"/>
      <w:pPr>
        <w:tabs>
          <w:tab w:val="num" w:pos="720"/>
        </w:tabs>
        <w:ind w:left="720" w:hanging="360"/>
      </w:pPr>
      <w:rPr>
        <w:rFonts w:hint="default" w:ascii="Courier New" w:hAnsi="Courier New" w:cs="Courier New"/>
      </w:rPr>
    </w:lvl>
    <w:lvl w:ilvl="1">
      <w:start w:val="1"/>
      <w:numFmt w:val="bullet"/>
      <w:lvlText w:val="o"/>
      <w:lvlJc w:val="left"/>
      <w:pPr>
        <w:tabs>
          <w:tab w:val="num" w:pos="1440"/>
        </w:tabs>
        <w:ind w:left="1440" w:hanging="360"/>
      </w:pPr>
      <w:rPr>
        <w:rFonts w:hint="default" w:ascii="Courier New" w:hAnsi="Courier New" w:cs="Courier New"/>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cs="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cs="Courier New"/>
      </w:rPr>
    </w:lvl>
    <w:lvl w:ilvl="8">
      <w:start w:val="1"/>
      <w:numFmt w:val="bullet"/>
      <w:lvlText w:val=""/>
      <w:lvlJc w:val="left"/>
      <w:pPr>
        <w:tabs>
          <w:tab w:val="num" w:pos="6480"/>
        </w:tabs>
        <w:ind w:left="6480" w:hanging="360"/>
      </w:pPr>
      <w:rPr>
        <w:rFonts w:hint="default" w:ascii="Wingdings" w:hAnsi="Wingdings"/>
      </w:rPr>
    </w:lvl>
  </w:abstractNum>
  <w:abstractNum w:abstractNumId="9" w15:restartNumberingAfterBreak="0">
    <w:nsid w:val="3DEA0C29"/>
    <w:multiLevelType w:val="multilevel"/>
    <w:tmpl w:val="4962A0BC"/>
    <w:lvl w:ilvl="0">
      <w:start w:val="7"/>
      <w:numFmt w:val="decimal"/>
      <w:lvlText w:val="%1"/>
      <w:lvlJc w:val="left"/>
      <w:pPr>
        <w:ind w:left="640" w:hanging="640"/>
      </w:pPr>
      <w:rPr>
        <w:rFonts w:hint="default"/>
      </w:rPr>
    </w:lvl>
    <w:lvl w:ilvl="1">
      <w:start w:val="3"/>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40134DB9"/>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40DA3948"/>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420F0B29"/>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13" w15:restartNumberingAfterBreak="0">
    <w:nsid w:val="450C242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15:restartNumberingAfterBreak="0">
    <w:nsid w:val="46C238B2"/>
    <w:multiLevelType w:val="multilevel"/>
    <w:tmpl w:val="806E9360"/>
    <w:lvl w:ilvl="0">
      <w:start w:val="3"/>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600"/>
        </w:tabs>
        <w:ind w:left="3600" w:hanging="72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200"/>
        </w:tabs>
        <w:ind w:left="7200" w:hanging="1440"/>
      </w:pPr>
      <w:rPr>
        <w:rFonts w:hint="default"/>
      </w:rPr>
    </w:lvl>
  </w:abstractNum>
  <w:abstractNum w:abstractNumId="15" w15:restartNumberingAfterBreak="0">
    <w:nsid w:val="4C5512D2"/>
    <w:multiLevelType w:val="multilevel"/>
    <w:tmpl w:val="684A34E2"/>
    <w:lvl w:ilvl="0">
      <w:start w:val="3"/>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16" w15:restartNumberingAfterBreak="0">
    <w:nsid w:val="4D434C49"/>
    <w:multiLevelType w:val="hybridMultilevel"/>
    <w:tmpl w:val="AB80E8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83A0157"/>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18" w15:restartNumberingAfterBreak="0">
    <w:nsid w:val="60E27BE6"/>
    <w:multiLevelType w:val="hybridMultilevel"/>
    <w:tmpl w:val="19368044"/>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9" w15:restartNumberingAfterBreak="0">
    <w:nsid w:val="6FC82B6F"/>
    <w:multiLevelType w:val="multilevel"/>
    <w:tmpl w:val="C3287E4E"/>
    <w:lvl w:ilvl="0">
      <w:start w:val="1"/>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600"/>
        </w:tabs>
        <w:ind w:left="3600" w:hanging="72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200"/>
        </w:tabs>
        <w:ind w:left="7200" w:hanging="1440"/>
      </w:pPr>
      <w:rPr>
        <w:rFonts w:hint="default"/>
      </w:rPr>
    </w:lvl>
  </w:abstractNum>
  <w:num w:numId="1">
    <w:abstractNumId w:val="14"/>
  </w:num>
  <w:num w:numId="2">
    <w:abstractNumId w:val="4"/>
  </w:num>
  <w:num w:numId="3">
    <w:abstractNumId w:val="6"/>
  </w:num>
  <w:num w:numId="4">
    <w:abstractNumId w:val="0"/>
  </w:num>
  <w:num w:numId="5">
    <w:abstractNumId w:val="10"/>
  </w:num>
  <w:num w:numId="6">
    <w:abstractNumId w:val="1"/>
  </w:num>
  <w:num w:numId="7">
    <w:abstractNumId w:val="12"/>
  </w:num>
  <w:num w:numId="8">
    <w:abstractNumId w:val="11"/>
  </w:num>
  <w:num w:numId="9">
    <w:abstractNumId w:val="17"/>
  </w:num>
  <w:num w:numId="10">
    <w:abstractNumId w:val="16"/>
  </w:num>
  <w:num w:numId="11">
    <w:abstractNumId w:val="15"/>
  </w:num>
  <w:num w:numId="12">
    <w:abstractNumId w:val="7"/>
  </w:num>
  <w:num w:numId="13">
    <w:abstractNumId w:val="19"/>
  </w:num>
  <w:num w:numId="14">
    <w:abstractNumId w:val="2"/>
  </w:num>
  <w:num w:numId="15">
    <w:abstractNumId w:val="5"/>
  </w:num>
  <w:num w:numId="16">
    <w:abstractNumId w:val="3"/>
  </w:num>
  <w:num w:numId="17">
    <w:abstractNumId w:val="8"/>
  </w:num>
  <w:num w:numId="18">
    <w:abstractNumId w:val="18"/>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023"/>
    <w:rsid w:val="00005CAE"/>
    <w:rsid w:val="00020909"/>
    <w:rsid w:val="00020B75"/>
    <w:rsid w:val="000A75AB"/>
    <w:rsid w:val="000B52CD"/>
    <w:rsid w:val="000D12E7"/>
    <w:rsid w:val="000D49E1"/>
    <w:rsid w:val="001A0DCC"/>
    <w:rsid w:val="001E3DC5"/>
    <w:rsid w:val="00267D8E"/>
    <w:rsid w:val="0027471A"/>
    <w:rsid w:val="002A2F1F"/>
    <w:rsid w:val="002B2BCF"/>
    <w:rsid w:val="002B3490"/>
    <w:rsid w:val="002F2AA1"/>
    <w:rsid w:val="003714CB"/>
    <w:rsid w:val="003E720E"/>
    <w:rsid w:val="00425EF9"/>
    <w:rsid w:val="00437790"/>
    <w:rsid w:val="004B02EF"/>
    <w:rsid w:val="00527D85"/>
    <w:rsid w:val="00530E3F"/>
    <w:rsid w:val="00540CC5"/>
    <w:rsid w:val="00551897"/>
    <w:rsid w:val="00556BA0"/>
    <w:rsid w:val="00572525"/>
    <w:rsid w:val="005812EE"/>
    <w:rsid w:val="00581B51"/>
    <w:rsid w:val="005A7874"/>
    <w:rsid w:val="005B2AF5"/>
    <w:rsid w:val="005F0C10"/>
    <w:rsid w:val="0068626B"/>
    <w:rsid w:val="00694C6A"/>
    <w:rsid w:val="006B4889"/>
    <w:rsid w:val="007061A0"/>
    <w:rsid w:val="00726BAB"/>
    <w:rsid w:val="007411CC"/>
    <w:rsid w:val="007605F3"/>
    <w:rsid w:val="00763997"/>
    <w:rsid w:val="00766CF0"/>
    <w:rsid w:val="0076714B"/>
    <w:rsid w:val="007721C6"/>
    <w:rsid w:val="007D2B7C"/>
    <w:rsid w:val="007E45A8"/>
    <w:rsid w:val="00805FE1"/>
    <w:rsid w:val="00812F1C"/>
    <w:rsid w:val="008279A1"/>
    <w:rsid w:val="008463AA"/>
    <w:rsid w:val="00864B01"/>
    <w:rsid w:val="00924F51"/>
    <w:rsid w:val="009555E3"/>
    <w:rsid w:val="00964BFD"/>
    <w:rsid w:val="009809FE"/>
    <w:rsid w:val="00983147"/>
    <w:rsid w:val="009A61C0"/>
    <w:rsid w:val="009C2C49"/>
    <w:rsid w:val="009D01EA"/>
    <w:rsid w:val="009D17DF"/>
    <w:rsid w:val="009D33A3"/>
    <w:rsid w:val="009D3777"/>
    <w:rsid w:val="00A11DC4"/>
    <w:rsid w:val="00AA57EA"/>
    <w:rsid w:val="00AD38C3"/>
    <w:rsid w:val="00AF3849"/>
    <w:rsid w:val="00AF6797"/>
    <w:rsid w:val="00B34D17"/>
    <w:rsid w:val="00B40B16"/>
    <w:rsid w:val="00B50F9E"/>
    <w:rsid w:val="00B63023"/>
    <w:rsid w:val="00BC7B0A"/>
    <w:rsid w:val="00BF77E1"/>
    <w:rsid w:val="00C1225D"/>
    <w:rsid w:val="00C906D1"/>
    <w:rsid w:val="00CA609D"/>
    <w:rsid w:val="00CA6976"/>
    <w:rsid w:val="00CD4E5F"/>
    <w:rsid w:val="00D12388"/>
    <w:rsid w:val="00D40CE9"/>
    <w:rsid w:val="00D50166"/>
    <w:rsid w:val="00DA1C8C"/>
    <w:rsid w:val="00DD1286"/>
    <w:rsid w:val="00DD2816"/>
    <w:rsid w:val="00E062C3"/>
    <w:rsid w:val="00E073B0"/>
    <w:rsid w:val="00E17065"/>
    <w:rsid w:val="00E201AF"/>
    <w:rsid w:val="00E373DB"/>
    <w:rsid w:val="00E37E3A"/>
    <w:rsid w:val="00E54BDC"/>
    <w:rsid w:val="00E55A92"/>
    <w:rsid w:val="00E62FBB"/>
    <w:rsid w:val="00E833C6"/>
    <w:rsid w:val="00E852C4"/>
    <w:rsid w:val="00E97869"/>
    <w:rsid w:val="00EA0348"/>
    <w:rsid w:val="00EC13A1"/>
    <w:rsid w:val="00ED68E9"/>
    <w:rsid w:val="00F04164"/>
    <w:rsid w:val="00F404E7"/>
    <w:rsid w:val="00F7043B"/>
    <w:rsid w:val="00FC5551"/>
    <w:rsid w:val="00FC7E24"/>
    <w:rsid w:val="00FE0451"/>
    <w:rsid w:val="00FF5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5:docId w15:val="{7585250F-7CC7-4854-B8F4-32436DEDC7B1}"/>
  <w14:docId w14:val="48213FD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qFormat/>
    <w:pPr>
      <w:keepNext/>
      <w:spacing w:before="240" w:after="60"/>
      <w:outlineLvl w:val="0"/>
    </w:pPr>
    <w:rPr>
      <w:rFonts w:ascii="Arial" w:hAnsi="Arial"/>
      <w:b/>
      <w:kern w:val="28"/>
      <w:sz w:val="28"/>
    </w:rPr>
  </w:style>
  <w:style w:type="paragraph" w:styleId="Heading2">
    <w:name w:val="heading 2"/>
    <w:basedOn w:val="Normal"/>
    <w:next w:val="Normal"/>
    <w:qFormat/>
    <w:pPr>
      <w:keepNext/>
      <w:spacing w:before="240" w:after="60"/>
      <w:outlineLvl w:val="1"/>
    </w:pPr>
    <w:rPr>
      <w:rFonts w:ascii="Arial" w:hAnsi="Arial"/>
      <w:b/>
      <w:i/>
      <w:sz w:val="24"/>
    </w:rPr>
  </w:style>
  <w:style w:type="paragraph" w:styleId="Heading4">
    <w:name w:val="heading 4"/>
    <w:basedOn w:val="Normal"/>
    <w:next w:val="Normal"/>
    <w:qFormat/>
    <w:pPr>
      <w:keepNext/>
      <w:jc w:val="center"/>
      <w:outlineLvl w:val="3"/>
    </w:pPr>
    <w:rPr>
      <w:b/>
      <w:sz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qFormat/>
    <w:pPr>
      <w:jc w:val="center"/>
    </w:pPr>
    <w:rPr>
      <w:sz w:val="48"/>
    </w:rPr>
  </w:style>
  <w:style w:type="character" w:styleId="Hyperlink">
    <w:name w:val="Hyperlink"/>
    <w:basedOn w:val="DefaultParagraphFont"/>
    <w:rPr>
      <w:color w:val="0000FF"/>
      <w:u w:val="single"/>
    </w:rPr>
  </w:style>
  <w:style w:type="paragraph" w:styleId="Footer">
    <w:name w:val="footer"/>
    <w:basedOn w:val="Normal"/>
    <w:pPr>
      <w:tabs>
        <w:tab w:val="center" w:pos="4320"/>
        <w:tab w:val="right" w:pos="8640"/>
      </w:tabs>
    </w:pPr>
  </w:style>
  <w:style w:type="paragraph" w:styleId="Subtitle">
    <w:name w:val="Subtitle"/>
    <w:basedOn w:val="Normal"/>
    <w:qFormat/>
    <w:pPr>
      <w:jc w:val="center"/>
    </w:pPr>
    <w:rPr>
      <w:rFonts w:ascii="Arial" w:hAnsi="Arial"/>
      <w:b/>
      <w:sz w:val="36"/>
    </w:r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rPr>
      <w:sz w:val="24"/>
    </w:rPr>
  </w:style>
  <w:style w:type="paragraph" w:styleId="TOC1">
    <w:name w:val="toc 1"/>
    <w:basedOn w:val="Normal"/>
    <w:next w:val="Normal"/>
    <w:autoRedefine/>
    <w:semiHidden/>
  </w:style>
  <w:style w:type="paragraph" w:styleId="TOC2">
    <w:name w:val="toc 2"/>
    <w:basedOn w:val="Normal"/>
    <w:next w:val="Normal"/>
    <w:autoRedefine/>
    <w:uiPriority w:val="39"/>
    <w:pPr>
      <w:tabs>
        <w:tab w:val="left" w:pos="800"/>
        <w:tab w:val="right" w:leader="dot" w:pos="8630"/>
      </w:tabs>
      <w:spacing w:line="360" w:lineRule="auto"/>
      <w:ind w:left="200"/>
    </w:pPr>
    <w:rPr>
      <w:noProof/>
    </w:rPr>
  </w:style>
  <w:style w:type="paragraph" w:styleId="Date">
    <w:name w:val="Date"/>
    <w:basedOn w:val="Normal"/>
    <w:next w:val="Normal"/>
  </w:style>
  <w:style w:type="numbering" w:styleId="111111">
    <w:name w:val="Outline List 2"/>
    <w:basedOn w:val="NoList"/>
    <w:rsid w:val="00924F51"/>
    <w:pPr>
      <w:numPr>
        <w:numId w:val="19"/>
      </w:numPr>
    </w:pPr>
  </w:style>
  <w:style w:type="paragraph" w:styleId="BalloonText">
    <w:name w:val="Balloon Text"/>
    <w:basedOn w:val="Normal"/>
    <w:link w:val="BalloonTextChar"/>
    <w:rsid w:val="00FC5551"/>
    <w:rPr>
      <w:rFonts w:ascii="Tahoma" w:hAnsi="Tahoma" w:cs="Tahoma"/>
      <w:sz w:val="16"/>
      <w:szCs w:val="16"/>
    </w:rPr>
  </w:style>
  <w:style w:type="character" w:styleId="BalloonTextChar" w:customStyle="1">
    <w:name w:val="Balloon Text Char"/>
    <w:basedOn w:val="DefaultParagraphFont"/>
    <w:link w:val="BalloonText"/>
    <w:rsid w:val="00FC5551"/>
    <w:rPr>
      <w:rFonts w:ascii="Tahoma" w:hAnsi="Tahoma" w:cs="Tahoma"/>
      <w:sz w:val="16"/>
      <w:szCs w:val="16"/>
    </w:rPr>
  </w:style>
  <w:style w:type="paragraph" w:styleId="NormalWeb">
    <w:name w:val="Normal (Web)"/>
    <w:basedOn w:val="Normal"/>
    <w:uiPriority w:val="99"/>
    <w:unhideWhenUsed/>
    <w:rsid w:val="00CA609D"/>
    <w:pPr>
      <w:spacing w:before="100" w:beforeAutospacing="1" w:after="100" w:afterAutospacing="1"/>
    </w:pPr>
    <w:rPr>
      <w:sz w:val="24"/>
      <w:szCs w:val="24"/>
    </w:rPr>
  </w:style>
  <w:style w:type="character" w:styleId="apple-tab-span" w:customStyle="1">
    <w:name w:val="apple-tab-span"/>
    <w:basedOn w:val="DefaultParagraphFont"/>
    <w:rsid w:val="00CA609D"/>
  </w:style>
  <w:style w:type="paragraph" w:styleId="ListParagraph">
    <w:name w:val="List Paragraph"/>
    <w:basedOn w:val="Normal"/>
    <w:uiPriority w:val="34"/>
    <w:qFormat/>
    <w:rsid w:val="006B4889"/>
    <w:pPr>
      <w:ind w:left="720"/>
      <w:contextualSpacing/>
    </w:pPr>
  </w:style>
  <w:style w:type="character" w:styleId="PlaceholderText">
    <w:name w:val="Placeholder Text"/>
    <w:basedOn w:val="DefaultParagraphFont"/>
    <w:uiPriority w:val="99"/>
    <w:semiHidden/>
    <w:rsid w:val="007E45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14138">
      <w:bodyDiv w:val="1"/>
      <w:marLeft w:val="0"/>
      <w:marRight w:val="0"/>
      <w:marTop w:val="0"/>
      <w:marBottom w:val="0"/>
      <w:divBdr>
        <w:top w:val="none" w:sz="0" w:space="0" w:color="auto"/>
        <w:left w:val="none" w:sz="0" w:space="0" w:color="auto"/>
        <w:bottom w:val="none" w:sz="0" w:space="0" w:color="auto"/>
        <w:right w:val="none" w:sz="0" w:space="0" w:color="auto"/>
      </w:divBdr>
      <w:divsChild>
        <w:div w:id="1181893226">
          <w:marLeft w:val="0"/>
          <w:marRight w:val="0"/>
          <w:marTop w:val="0"/>
          <w:marBottom w:val="0"/>
          <w:divBdr>
            <w:top w:val="none" w:sz="0" w:space="0" w:color="auto"/>
            <w:left w:val="none" w:sz="0" w:space="0" w:color="auto"/>
            <w:bottom w:val="none" w:sz="0" w:space="0" w:color="auto"/>
            <w:right w:val="none" w:sz="0" w:space="0" w:color="auto"/>
          </w:divBdr>
        </w:div>
      </w:divsChild>
    </w:div>
    <w:div w:id="464155996">
      <w:bodyDiv w:val="1"/>
      <w:marLeft w:val="0"/>
      <w:marRight w:val="0"/>
      <w:marTop w:val="0"/>
      <w:marBottom w:val="0"/>
      <w:divBdr>
        <w:top w:val="none" w:sz="0" w:space="0" w:color="auto"/>
        <w:left w:val="none" w:sz="0" w:space="0" w:color="auto"/>
        <w:bottom w:val="none" w:sz="0" w:space="0" w:color="auto"/>
        <w:right w:val="none" w:sz="0" w:space="0" w:color="auto"/>
      </w:divBdr>
    </w:div>
    <w:div w:id="483472059">
      <w:bodyDiv w:val="1"/>
      <w:marLeft w:val="0"/>
      <w:marRight w:val="0"/>
      <w:marTop w:val="0"/>
      <w:marBottom w:val="0"/>
      <w:divBdr>
        <w:top w:val="none" w:sz="0" w:space="0" w:color="auto"/>
        <w:left w:val="none" w:sz="0" w:space="0" w:color="auto"/>
        <w:bottom w:val="none" w:sz="0" w:space="0" w:color="auto"/>
        <w:right w:val="none" w:sz="0" w:space="0" w:color="auto"/>
      </w:divBdr>
    </w:div>
    <w:div w:id="546339879">
      <w:bodyDiv w:val="1"/>
      <w:marLeft w:val="0"/>
      <w:marRight w:val="0"/>
      <w:marTop w:val="0"/>
      <w:marBottom w:val="0"/>
      <w:divBdr>
        <w:top w:val="none" w:sz="0" w:space="0" w:color="auto"/>
        <w:left w:val="none" w:sz="0" w:space="0" w:color="auto"/>
        <w:bottom w:val="none" w:sz="0" w:space="0" w:color="auto"/>
        <w:right w:val="none" w:sz="0" w:space="0" w:color="auto"/>
      </w:divBdr>
      <w:divsChild>
        <w:div w:id="1618828282">
          <w:marLeft w:val="0"/>
          <w:marRight w:val="0"/>
          <w:marTop w:val="0"/>
          <w:marBottom w:val="0"/>
          <w:divBdr>
            <w:top w:val="none" w:sz="0" w:space="0" w:color="auto"/>
            <w:left w:val="none" w:sz="0" w:space="0" w:color="auto"/>
            <w:bottom w:val="none" w:sz="0" w:space="0" w:color="auto"/>
            <w:right w:val="none" w:sz="0" w:space="0" w:color="auto"/>
          </w:divBdr>
        </w:div>
      </w:divsChild>
    </w:div>
    <w:div w:id="1025516044">
      <w:bodyDiv w:val="1"/>
      <w:marLeft w:val="0"/>
      <w:marRight w:val="0"/>
      <w:marTop w:val="0"/>
      <w:marBottom w:val="0"/>
      <w:divBdr>
        <w:top w:val="none" w:sz="0" w:space="0" w:color="auto"/>
        <w:left w:val="none" w:sz="0" w:space="0" w:color="auto"/>
        <w:bottom w:val="none" w:sz="0" w:space="0" w:color="auto"/>
        <w:right w:val="none" w:sz="0" w:space="0" w:color="auto"/>
      </w:divBdr>
    </w:div>
    <w:div w:id="1643925925">
      <w:bodyDiv w:val="1"/>
      <w:marLeft w:val="0"/>
      <w:marRight w:val="0"/>
      <w:marTop w:val="0"/>
      <w:marBottom w:val="0"/>
      <w:divBdr>
        <w:top w:val="none" w:sz="0" w:space="0" w:color="auto"/>
        <w:left w:val="none" w:sz="0" w:space="0" w:color="auto"/>
        <w:bottom w:val="none" w:sz="0" w:space="0" w:color="auto"/>
        <w:right w:val="none" w:sz="0" w:space="0" w:color="auto"/>
      </w:divBdr>
      <w:divsChild>
        <w:div w:id="390007941">
          <w:marLeft w:val="0"/>
          <w:marRight w:val="0"/>
          <w:marTop w:val="0"/>
          <w:marBottom w:val="0"/>
          <w:divBdr>
            <w:top w:val="none" w:sz="0" w:space="0" w:color="auto"/>
            <w:left w:val="none" w:sz="0" w:space="0" w:color="auto"/>
            <w:bottom w:val="none" w:sz="0" w:space="0" w:color="auto"/>
            <w:right w:val="none" w:sz="0" w:space="0" w:color="auto"/>
          </w:divBdr>
        </w:div>
        <w:div w:id="1279525446">
          <w:marLeft w:val="0"/>
          <w:marRight w:val="0"/>
          <w:marTop w:val="0"/>
          <w:marBottom w:val="0"/>
          <w:divBdr>
            <w:top w:val="none" w:sz="0" w:space="0" w:color="auto"/>
            <w:left w:val="none" w:sz="0" w:space="0" w:color="auto"/>
            <w:bottom w:val="none" w:sz="0" w:space="0" w:color="auto"/>
            <w:right w:val="none" w:sz="0" w:space="0" w:color="auto"/>
          </w:divBdr>
        </w:div>
        <w:div w:id="766389529">
          <w:marLeft w:val="0"/>
          <w:marRight w:val="0"/>
          <w:marTop w:val="0"/>
          <w:marBottom w:val="0"/>
          <w:divBdr>
            <w:top w:val="none" w:sz="0" w:space="0" w:color="auto"/>
            <w:left w:val="none" w:sz="0" w:space="0" w:color="auto"/>
            <w:bottom w:val="none" w:sz="0" w:space="0" w:color="auto"/>
            <w:right w:val="none" w:sz="0" w:space="0" w:color="auto"/>
          </w:divBdr>
        </w:div>
        <w:div w:id="624579498">
          <w:marLeft w:val="0"/>
          <w:marRight w:val="0"/>
          <w:marTop w:val="0"/>
          <w:marBottom w:val="0"/>
          <w:divBdr>
            <w:top w:val="none" w:sz="0" w:space="0" w:color="auto"/>
            <w:left w:val="none" w:sz="0" w:space="0" w:color="auto"/>
            <w:bottom w:val="none" w:sz="0" w:space="0" w:color="auto"/>
            <w:right w:val="none" w:sz="0" w:space="0" w:color="auto"/>
          </w:divBdr>
        </w:div>
        <w:div w:id="1416510966">
          <w:marLeft w:val="0"/>
          <w:marRight w:val="0"/>
          <w:marTop w:val="0"/>
          <w:marBottom w:val="0"/>
          <w:divBdr>
            <w:top w:val="none" w:sz="0" w:space="0" w:color="auto"/>
            <w:left w:val="none" w:sz="0" w:space="0" w:color="auto"/>
            <w:bottom w:val="none" w:sz="0" w:space="0" w:color="auto"/>
            <w:right w:val="none" w:sz="0" w:space="0" w:color="auto"/>
          </w:divBdr>
        </w:div>
        <w:div w:id="780757207">
          <w:marLeft w:val="0"/>
          <w:marRight w:val="0"/>
          <w:marTop w:val="0"/>
          <w:marBottom w:val="0"/>
          <w:divBdr>
            <w:top w:val="none" w:sz="0" w:space="0" w:color="auto"/>
            <w:left w:val="none" w:sz="0" w:space="0" w:color="auto"/>
            <w:bottom w:val="none" w:sz="0" w:space="0" w:color="auto"/>
            <w:right w:val="none" w:sz="0" w:space="0" w:color="auto"/>
          </w:divBdr>
        </w:div>
        <w:div w:id="455491477">
          <w:marLeft w:val="0"/>
          <w:marRight w:val="0"/>
          <w:marTop w:val="0"/>
          <w:marBottom w:val="0"/>
          <w:divBdr>
            <w:top w:val="none" w:sz="0" w:space="0" w:color="auto"/>
            <w:left w:val="none" w:sz="0" w:space="0" w:color="auto"/>
            <w:bottom w:val="none" w:sz="0" w:space="0" w:color="auto"/>
            <w:right w:val="none" w:sz="0" w:space="0" w:color="auto"/>
          </w:divBdr>
        </w:div>
        <w:div w:id="1512187321">
          <w:marLeft w:val="0"/>
          <w:marRight w:val="0"/>
          <w:marTop w:val="0"/>
          <w:marBottom w:val="0"/>
          <w:divBdr>
            <w:top w:val="none" w:sz="0" w:space="0" w:color="auto"/>
            <w:left w:val="none" w:sz="0" w:space="0" w:color="auto"/>
            <w:bottom w:val="none" w:sz="0" w:space="0" w:color="auto"/>
            <w:right w:val="none" w:sz="0" w:space="0" w:color="auto"/>
          </w:divBdr>
        </w:div>
        <w:div w:id="1221481795">
          <w:marLeft w:val="0"/>
          <w:marRight w:val="0"/>
          <w:marTop w:val="0"/>
          <w:marBottom w:val="0"/>
          <w:divBdr>
            <w:top w:val="none" w:sz="0" w:space="0" w:color="auto"/>
            <w:left w:val="none" w:sz="0" w:space="0" w:color="auto"/>
            <w:bottom w:val="none" w:sz="0" w:space="0" w:color="auto"/>
            <w:right w:val="none" w:sz="0" w:space="0" w:color="auto"/>
          </w:divBdr>
        </w:div>
        <w:div w:id="330987658">
          <w:marLeft w:val="0"/>
          <w:marRight w:val="0"/>
          <w:marTop w:val="0"/>
          <w:marBottom w:val="0"/>
          <w:divBdr>
            <w:top w:val="none" w:sz="0" w:space="0" w:color="auto"/>
            <w:left w:val="none" w:sz="0" w:space="0" w:color="auto"/>
            <w:bottom w:val="none" w:sz="0" w:space="0" w:color="auto"/>
            <w:right w:val="none" w:sz="0" w:space="0" w:color="auto"/>
          </w:divBdr>
        </w:div>
        <w:div w:id="1652103865">
          <w:marLeft w:val="0"/>
          <w:marRight w:val="0"/>
          <w:marTop w:val="0"/>
          <w:marBottom w:val="0"/>
          <w:divBdr>
            <w:top w:val="none" w:sz="0" w:space="0" w:color="auto"/>
            <w:left w:val="none" w:sz="0" w:space="0" w:color="auto"/>
            <w:bottom w:val="none" w:sz="0" w:space="0" w:color="auto"/>
            <w:right w:val="none" w:sz="0" w:space="0" w:color="auto"/>
          </w:divBdr>
        </w:div>
        <w:div w:id="1010183210">
          <w:marLeft w:val="0"/>
          <w:marRight w:val="0"/>
          <w:marTop w:val="0"/>
          <w:marBottom w:val="0"/>
          <w:divBdr>
            <w:top w:val="none" w:sz="0" w:space="0" w:color="auto"/>
            <w:left w:val="none" w:sz="0" w:space="0" w:color="auto"/>
            <w:bottom w:val="none" w:sz="0" w:space="0" w:color="auto"/>
            <w:right w:val="none" w:sz="0" w:space="0" w:color="auto"/>
          </w:divBdr>
        </w:div>
        <w:div w:id="1456831615">
          <w:marLeft w:val="0"/>
          <w:marRight w:val="0"/>
          <w:marTop w:val="0"/>
          <w:marBottom w:val="0"/>
          <w:divBdr>
            <w:top w:val="none" w:sz="0" w:space="0" w:color="auto"/>
            <w:left w:val="none" w:sz="0" w:space="0" w:color="auto"/>
            <w:bottom w:val="none" w:sz="0" w:space="0" w:color="auto"/>
            <w:right w:val="none" w:sz="0" w:space="0" w:color="auto"/>
          </w:divBdr>
        </w:div>
        <w:div w:id="1235431980">
          <w:marLeft w:val="0"/>
          <w:marRight w:val="0"/>
          <w:marTop w:val="0"/>
          <w:marBottom w:val="0"/>
          <w:divBdr>
            <w:top w:val="none" w:sz="0" w:space="0" w:color="auto"/>
            <w:left w:val="none" w:sz="0" w:space="0" w:color="auto"/>
            <w:bottom w:val="none" w:sz="0" w:space="0" w:color="auto"/>
            <w:right w:val="none" w:sz="0" w:space="0" w:color="auto"/>
          </w:divBdr>
        </w:div>
        <w:div w:id="1311835479">
          <w:marLeft w:val="0"/>
          <w:marRight w:val="0"/>
          <w:marTop w:val="0"/>
          <w:marBottom w:val="0"/>
          <w:divBdr>
            <w:top w:val="none" w:sz="0" w:space="0" w:color="auto"/>
            <w:left w:val="none" w:sz="0" w:space="0" w:color="auto"/>
            <w:bottom w:val="none" w:sz="0" w:space="0" w:color="auto"/>
            <w:right w:val="none" w:sz="0" w:space="0" w:color="auto"/>
          </w:divBdr>
        </w:div>
        <w:div w:id="1844317058">
          <w:marLeft w:val="0"/>
          <w:marRight w:val="0"/>
          <w:marTop w:val="0"/>
          <w:marBottom w:val="0"/>
          <w:divBdr>
            <w:top w:val="none" w:sz="0" w:space="0" w:color="auto"/>
            <w:left w:val="none" w:sz="0" w:space="0" w:color="auto"/>
            <w:bottom w:val="none" w:sz="0" w:space="0" w:color="auto"/>
            <w:right w:val="none" w:sz="0" w:space="0" w:color="auto"/>
          </w:divBdr>
        </w:div>
        <w:div w:id="23754744">
          <w:marLeft w:val="0"/>
          <w:marRight w:val="0"/>
          <w:marTop w:val="0"/>
          <w:marBottom w:val="0"/>
          <w:divBdr>
            <w:top w:val="none" w:sz="0" w:space="0" w:color="auto"/>
            <w:left w:val="none" w:sz="0" w:space="0" w:color="auto"/>
            <w:bottom w:val="none" w:sz="0" w:space="0" w:color="auto"/>
            <w:right w:val="none" w:sz="0" w:space="0" w:color="auto"/>
          </w:divBdr>
        </w:div>
        <w:div w:id="308636208">
          <w:marLeft w:val="0"/>
          <w:marRight w:val="0"/>
          <w:marTop w:val="0"/>
          <w:marBottom w:val="0"/>
          <w:divBdr>
            <w:top w:val="none" w:sz="0" w:space="0" w:color="auto"/>
            <w:left w:val="none" w:sz="0" w:space="0" w:color="auto"/>
            <w:bottom w:val="none" w:sz="0" w:space="0" w:color="auto"/>
            <w:right w:val="none" w:sz="0" w:space="0" w:color="auto"/>
          </w:divBdr>
        </w:div>
      </w:divsChild>
    </w:div>
    <w:div w:id="2124153711">
      <w:bodyDiv w:val="1"/>
      <w:marLeft w:val="0"/>
      <w:marRight w:val="0"/>
      <w:marTop w:val="0"/>
      <w:marBottom w:val="0"/>
      <w:divBdr>
        <w:top w:val="none" w:sz="0" w:space="0" w:color="auto"/>
        <w:left w:val="none" w:sz="0" w:space="0" w:color="auto"/>
        <w:bottom w:val="none" w:sz="0" w:space="0" w:color="auto"/>
        <w:right w:val="none" w:sz="0" w:space="0" w:color="auto"/>
      </w:divBdr>
      <w:divsChild>
        <w:div w:id="41633987">
          <w:marLeft w:val="0"/>
          <w:marRight w:val="0"/>
          <w:marTop w:val="0"/>
          <w:marBottom w:val="0"/>
          <w:divBdr>
            <w:top w:val="none" w:sz="0" w:space="0" w:color="auto"/>
            <w:left w:val="none" w:sz="0" w:space="0" w:color="auto"/>
            <w:bottom w:val="none" w:sz="0" w:space="0" w:color="auto"/>
            <w:right w:val="none" w:sz="0" w:space="0" w:color="auto"/>
          </w:divBdr>
        </w:div>
        <w:div w:id="1972976413">
          <w:marLeft w:val="0"/>
          <w:marRight w:val="0"/>
          <w:marTop w:val="0"/>
          <w:marBottom w:val="0"/>
          <w:divBdr>
            <w:top w:val="none" w:sz="0" w:space="0" w:color="auto"/>
            <w:left w:val="none" w:sz="0" w:space="0" w:color="auto"/>
            <w:bottom w:val="none" w:sz="0" w:space="0" w:color="auto"/>
            <w:right w:val="none" w:sz="0" w:space="0" w:color="auto"/>
          </w:divBdr>
        </w:div>
        <w:div w:id="19306251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chart" Target="charts/chart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mwang@bu.edu" TargetMode="External"/><Relationship Id="rId24" Type="http://schemas.openxmlformats.org/officeDocument/2006/relationships/image" Target="media/image9.png"/><Relationship Id="rId32" Type="http://schemas.openxmlformats.org/officeDocument/2006/relationships/chart" Target="charts/chart1.xml"/><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hyperlink" Target="mailto:amivyas@bu.edu"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mailto:sutain@bu.edu" TargetMode="Externa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chart" Target="charts/chart4.xml"/><Relationship Id="rId8" Type="http://schemas.openxmlformats.org/officeDocument/2006/relationships/hyperlink" Target="mailto:methier@bu.edu" TargetMode="Externa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chart" Target="charts/chart2.xml"/><Relationship Id="rId38"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an\My%20Documents\BU%202010%20Temp\__Proposal%2009F.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localhost\Users\mikeethier\Dropbox\Senior%20Design\Testing%20Results\Fiber_Coupled_Test2_11_11_1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localhost\Users\mikeethier\Dropbox\Senior%20Design\Testing%20Results\Fiber_Coupled_Test2_11_11_1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embeddings/oleObject2.bin"/><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Laser 1 High Gain DCFB off</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665016733875094"/>
          <c:y val="0.16428434685396526"/>
          <c:w val="0.7711238586462732"/>
          <c:h val="0.66307548258417182"/>
        </c:manualLayout>
      </c:layout>
      <c:scatterChart>
        <c:scatterStyle val="smoothMarker"/>
        <c:varyColors val="0"/>
        <c:ser>
          <c:idx val="2"/>
          <c:order val="0"/>
          <c:tx>
            <c:v>Laser 1 Noisefloor</c:v>
          </c:tx>
          <c:spPr>
            <a:ln w="19050" cap="rnd">
              <a:solidFill>
                <a:schemeClr val="accent3"/>
              </a:solidFill>
              <a:round/>
            </a:ln>
            <a:effectLst/>
          </c:spPr>
          <c:marker>
            <c:symbol val="none"/>
          </c:marker>
          <c:xVal>
            <c:numRef>
              <c:f>'highgain_DCFBoff_2-1-miniLBS'!$A$21:$A$421</c:f>
              <c:numCache>
                <c:formatCode>General</c:formatCode>
                <c:ptCount val="401"/>
                <c:pt idx="0">
                  <c:v>51.122194999999998</c:v>
                </c:pt>
                <c:pt idx="1">
                  <c:v>52.244388999999998</c:v>
                </c:pt>
                <c:pt idx="2">
                  <c:v>53.366584000000003</c:v>
                </c:pt>
                <c:pt idx="3">
                  <c:v>54.488778000000003</c:v>
                </c:pt>
                <c:pt idx="4">
                  <c:v>55.610973000000001</c:v>
                </c:pt>
                <c:pt idx="5">
                  <c:v>56.733167000000002</c:v>
                </c:pt>
                <c:pt idx="6">
                  <c:v>57.855362</c:v>
                </c:pt>
                <c:pt idx="7">
                  <c:v>58.977556</c:v>
                </c:pt>
                <c:pt idx="8">
                  <c:v>60.099750999999998</c:v>
                </c:pt>
                <c:pt idx="9">
                  <c:v>61.221944999999998</c:v>
                </c:pt>
                <c:pt idx="10">
                  <c:v>62.344140000000003</c:v>
                </c:pt>
                <c:pt idx="11">
                  <c:v>63.466334000000003</c:v>
                </c:pt>
                <c:pt idx="12">
                  <c:v>64.588528999999994</c:v>
                </c:pt>
                <c:pt idx="13">
                  <c:v>65.710723000000002</c:v>
                </c:pt>
                <c:pt idx="14">
                  <c:v>66.832918000000006</c:v>
                </c:pt>
                <c:pt idx="15">
                  <c:v>67.955112</c:v>
                </c:pt>
                <c:pt idx="16">
                  <c:v>69.077307000000005</c:v>
                </c:pt>
                <c:pt idx="17">
                  <c:v>70.199500999999998</c:v>
                </c:pt>
                <c:pt idx="18">
                  <c:v>71.321696000000003</c:v>
                </c:pt>
                <c:pt idx="19">
                  <c:v>72.443889999999996</c:v>
                </c:pt>
                <c:pt idx="20">
                  <c:v>73.566085000000001</c:v>
                </c:pt>
                <c:pt idx="21">
                  <c:v>74.688278999999994</c:v>
                </c:pt>
                <c:pt idx="22">
                  <c:v>75.810473999999999</c:v>
                </c:pt>
                <c:pt idx="23">
                  <c:v>76.932668000000007</c:v>
                </c:pt>
                <c:pt idx="24">
                  <c:v>78.054862999999997</c:v>
                </c:pt>
                <c:pt idx="25">
                  <c:v>79.177057000000005</c:v>
                </c:pt>
                <c:pt idx="26">
                  <c:v>80.299251999999996</c:v>
                </c:pt>
                <c:pt idx="27">
                  <c:v>81.421446000000003</c:v>
                </c:pt>
                <c:pt idx="28">
                  <c:v>82.543640999999994</c:v>
                </c:pt>
                <c:pt idx="29">
                  <c:v>83.665835000000001</c:v>
                </c:pt>
                <c:pt idx="30">
                  <c:v>84.788030000000006</c:v>
                </c:pt>
                <c:pt idx="31">
                  <c:v>85.910223999999999</c:v>
                </c:pt>
                <c:pt idx="32">
                  <c:v>87.032419000000004</c:v>
                </c:pt>
                <c:pt idx="33">
                  <c:v>88.154612999999998</c:v>
                </c:pt>
                <c:pt idx="34">
                  <c:v>89.276808000000003</c:v>
                </c:pt>
                <c:pt idx="35">
                  <c:v>90.399001999999996</c:v>
                </c:pt>
                <c:pt idx="36">
                  <c:v>91.521197000000001</c:v>
                </c:pt>
                <c:pt idx="37">
                  <c:v>92.643392000000006</c:v>
                </c:pt>
                <c:pt idx="38">
                  <c:v>93.765585999999999</c:v>
                </c:pt>
                <c:pt idx="39">
                  <c:v>94.887781000000004</c:v>
                </c:pt>
                <c:pt idx="40">
                  <c:v>96.009974999999997</c:v>
                </c:pt>
                <c:pt idx="41">
                  <c:v>97.132170000000002</c:v>
                </c:pt>
                <c:pt idx="42">
                  <c:v>98.254363999999995</c:v>
                </c:pt>
                <c:pt idx="43">
                  <c:v>99.376559</c:v>
                </c:pt>
                <c:pt idx="44">
                  <c:v>100.49875299999999</c:v>
                </c:pt>
                <c:pt idx="45">
                  <c:v>101.620948</c:v>
                </c:pt>
                <c:pt idx="46">
                  <c:v>102.74314200000001</c:v>
                </c:pt>
                <c:pt idx="47">
                  <c:v>103.865337</c:v>
                </c:pt>
                <c:pt idx="48">
                  <c:v>104.987531</c:v>
                </c:pt>
                <c:pt idx="49">
                  <c:v>106.10972599999999</c:v>
                </c:pt>
                <c:pt idx="50">
                  <c:v>107.23192</c:v>
                </c:pt>
                <c:pt idx="51">
                  <c:v>108.35411499999999</c:v>
                </c:pt>
                <c:pt idx="52">
                  <c:v>109.476309</c:v>
                </c:pt>
                <c:pt idx="53">
                  <c:v>110.59850400000001</c:v>
                </c:pt>
                <c:pt idx="54">
                  <c:v>111.720698</c:v>
                </c:pt>
                <c:pt idx="55">
                  <c:v>112.842893</c:v>
                </c:pt>
                <c:pt idx="56">
                  <c:v>113.965087</c:v>
                </c:pt>
                <c:pt idx="57">
                  <c:v>115.087282</c:v>
                </c:pt>
                <c:pt idx="58">
                  <c:v>116.209476</c:v>
                </c:pt>
                <c:pt idx="59">
                  <c:v>117.331671</c:v>
                </c:pt>
                <c:pt idx="60">
                  <c:v>118.45386499999999</c:v>
                </c:pt>
                <c:pt idx="61">
                  <c:v>119.57606</c:v>
                </c:pt>
                <c:pt idx="62">
                  <c:v>120.69825400000001</c:v>
                </c:pt>
                <c:pt idx="63">
                  <c:v>121.820449</c:v>
                </c:pt>
                <c:pt idx="64">
                  <c:v>122.942643</c:v>
                </c:pt>
                <c:pt idx="65">
                  <c:v>124.06483799999999</c:v>
                </c:pt>
                <c:pt idx="66">
                  <c:v>125.187032</c:v>
                </c:pt>
                <c:pt idx="67">
                  <c:v>126.30922700000001</c:v>
                </c:pt>
                <c:pt idx="68">
                  <c:v>127.431421</c:v>
                </c:pt>
                <c:pt idx="69">
                  <c:v>128.55361600000001</c:v>
                </c:pt>
                <c:pt idx="70">
                  <c:v>129.67581000000001</c:v>
                </c:pt>
                <c:pt idx="71">
                  <c:v>130.79800499999999</c:v>
                </c:pt>
                <c:pt idx="72">
                  <c:v>131.92019999999999</c:v>
                </c:pt>
                <c:pt idx="73">
                  <c:v>133.042394</c:v>
                </c:pt>
                <c:pt idx="74">
                  <c:v>134.16458900000001</c:v>
                </c:pt>
                <c:pt idx="75">
                  <c:v>135.28678300000001</c:v>
                </c:pt>
                <c:pt idx="76">
                  <c:v>136.40897799999999</c:v>
                </c:pt>
                <c:pt idx="77">
                  <c:v>137.531172</c:v>
                </c:pt>
                <c:pt idx="78">
                  <c:v>138.653367</c:v>
                </c:pt>
                <c:pt idx="79">
                  <c:v>139.77556100000001</c:v>
                </c:pt>
                <c:pt idx="80">
                  <c:v>140.89775599999999</c:v>
                </c:pt>
                <c:pt idx="81">
                  <c:v>142.01994999999999</c:v>
                </c:pt>
                <c:pt idx="82">
                  <c:v>143.142145</c:v>
                </c:pt>
                <c:pt idx="83">
                  <c:v>144.26433900000001</c:v>
                </c:pt>
                <c:pt idx="84">
                  <c:v>145.38653400000001</c:v>
                </c:pt>
                <c:pt idx="85">
                  <c:v>146.50872799999999</c:v>
                </c:pt>
                <c:pt idx="86">
                  <c:v>147.630923</c:v>
                </c:pt>
                <c:pt idx="87">
                  <c:v>148.753117</c:v>
                </c:pt>
                <c:pt idx="88">
                  <c:v>149.87531200000001</c:v>
                </c:pt>
                <c:pt idx="89">
                  <c:v>150.99750599999999</c:v>
                </c:pt>
                <c:pt idx="90">
                  <c:v>152.11970099999999</c:v>
                </c:pt>
                <c:pt idx="91">
                  <c:v>153.241895</c:v>
                </c:pt>
                <c:pt idx="92">
                  <c:v>154.36409</c:v>
                </c:pt>
                <c:pt idx="93">
                  <c:v>155.48628400000001</c:v>
                </c:pt>
                <c:pt idx="94">
                  <c:v>156.60847899999999</c:v>
                </c:pt>
                <c:pt idx="95">
                  <c:v>157.730673</c:v>
                </c:pt>
                <c:pt idx="96">
                  <c:v>158.852868</c:v>
                </c:pt>
                <c:pt idx="97">
                  <c:v>159.97506200000001</c:v>
                </c:pt>
                <c:pt idx="98">
                  <c:v>161.09725700000001</c:v>
                </c:pt>
                <c:pt idx="99">
                  <c:v>162.21945099999999</c:v>
                </c:pt>
                <c:pt idx="100">
                  <c:v>163.341646</c:v>
                </c:pt>
                <c:pt idx="101">
                  <c:v>164.46384</c:v>
                </c:pt>
                <c:pt idx="102">
                  <c:v>165.58603500000001</c:v>
                </c:pt>
                <c:pt idx="103">
                  <c:v>166.70822899999999</c:v>
                </c:pt>
                <c:pt idx="104">
                  <c:v>167.83042399999999</c:v>
                </c:pt>
                <c:pt idx="105">
                  <c:v>168.952618</c:v>
                </c:pt>
                <c:pt idx="106">
                  <c:v>170.07481300000001</c:v>
                </c:pt>
                <c:pt idx="107">
                  <c:v>171.19700700000001</c:v>
                </c:pt>
                <c:pt idx="108">
                  <c:v>172.31920199999999</c:v>
                </c:pt>
                <c:pt idx="109">
                  <c:v>173.44139699999999</c:v>
                </c:pt>
                <c:pt idx="110">
                  <c:v>174.563591</c:v>
                </c:pt>
                <c:pt idx="111">
                  <c:v>175.68578600000001</c:v>
                </c:pt>
                <c:pt idx="112">
                  <c:v>176.80797999999999</c:v>
                </c:pt>
                <c:pt idx="113">
                  <c:v>177.93017499999999</c:v>
                </c:pt>
                <c:pt idx="114">
                  <c:v>179.052369</c:v>
                </c:pt>
                <c:pt idx="115">
                  <c:v>180.174564</c:v>
                </c:pt>
                <c:pt idx="116">
                  <c:v>181.29675800000001</c:v>
                </c:pt>
                <c:pt idx="117">
                  <c:v>182.41895299999999</c:v>
                </c:pt>
                <c:pt idx="118">
                  <c:v>183.541147</c:v>
                </c:pt>
                <c:pt idx="119">
                  <c:v>184.663342</c:v>
                </c:pt>
                <c:pt idx="120">
                  <c:v>185.78553600000001</c:v>
                </c:pt>
                <c:pt idx="121">
                  <c:v>186.90773100000001</c:v>
                </c:pt>
                <c:pt idx="122">
                  <c:v>188.02992499999999</c:v>
                </c:pt>
                <c:pt idx="123">
                  <c:v>189.15212</c:v>
                </c:pt>
                <c:pt idx="124">
                  <c:v>190.274314</c:v>
                </c:pt>
                <c:pt idx="125">
                  <c:v>191.39650900000001</c:v>
                </c:pt>
                <c:pt idx="126">
                  <c:v>192.51870299999999</c:v>
                </c:pt>
                <c:pt idx="127">
                  <c:v>193.64089799999999</c:v>
                </c:pt>
                <c:pt idx="128">
                  <c:v>194.763092</c:v>
                </c:pt>
                <c:pt idx="129">
                  <c:v>195.88528700000001</c:v>
                </c:pt>
                <c:pt idx="130">
                  <c:v>197.00748100000001</c:v>
                </c:pt>
                <c:pt idx="131">
                  <c:v>198.12967599999999</c:v>
                </c:pt>
                <c:pt idx="132">
                  <c:v>199.25187</c:v>
                </c:pt>
                <c:pt idx="133">
                  <c:v>200.374065</c:v>
                </c:pt>
                <c:pt idx="134">
                  <c:v>201.49625900000001</c:v>
                </c:pt>
                <c:pt idx="135">
                  <c:v>202.61845400000001</c:v>
                </c:pt>
                <c:pt idx="136">
                  <c:v>203.74064799999999</c:v>
                </c:pt>
                <c:pt idx="137">
                  <c:v>204.862843</c:v>
                </c:pt>
                <c:pt idx="138">
                  <c:v>205.98503700000001</c:v>
                </c:pt>
                <c:pt idx="139">
                  <c:v>207.10723200000001</c:v>
                </c:pt>
                <c:pt idx="140">
                  <c:v>208.22942599999999</c:v>
                </c:pt>
                <c:pt idx="141">
                  <c:v>209.35162099999999</c:v>
                </c:pt>
                <c:pt idx="142">
                  <c:v>210.473815</c:v>
                </c:pt>
                <c:pt idx="143">
                  <c:v>211.59601000000001</c:v>
                </c:pt>
                <c:pt idx="144">
                  <c:v>212.71820399999999</c:v>
                </c:pt>
                <c:pt idx="145">
                  <c:v>213.84039899999999</c:v>
                </c:pt>
                <c:pt idx="146">
                  <c:v>214.962594</c:v>
                </c:pt>
                <c:pt idx="147">
                  <c:v>216.084788</c:v>
                </c:pt>
                <c:pt idx="148">
                  <c:v>217.20698300000001</c:v>
                </c:pt>
                <c:pt idx="149">
                  <c:v>218.32917699999999</c:v>
                </c:pt>
                <c:pt idx="150">
                  <c:v>219.45137199999999</c:v>
                </c:pt>
                <c:pt idx="151">
                  <c:v>220.573566</c:v>
                </c:pt>
                <c:pt idx="152">
                  <c:v>221.695761</c:v>
                </c:pt>
                <c:pt idx="153">
                  <c:v>222.81795500000001</c:v>
                </c:pt>
                <c:pt idx="154">
                  <c:v>223.94014999999999</c:v>
                </c:pt>
                <c:pt idx="155">
                  <c:v>225.062344</c:v>
                </c:pt>
                <c:pt idx="156">
                  <c:v>226.184539</c:v>
                </c:pt>
                <c:pt idx="157">
                  <c:v>227.30673300000001</c:v>
                </c:pt>
                <c:pt idx="158">
                  <c:v>228.42892800000001</c:v>
                </c:pt>
                <c:pt idx="159">
                  <c:v>229.55112199999999</c:v>
                </c:pt>
                <c:pt idx="160">
                  <c:v>230.673317</c:v>
                </c:pt>
                <c:pt idx="161">
                  <c:v>231.795511</c:v>
                </c:pt>
                <c:pt idx="162">
                  <c:v>232.91770600000001</c:v>
                </c:pt>
                <c:pt idx="163">
                  <c:v>234.03989999999999</c:v>
                </c:pt>
                <c:pt idx="164">
                  <c:v>235.16209499999999</c:v>
                </c:pt>
                <c:pt idx="165">
                  <c:v>236.284289</c:v>
                </c:pt>
                <c:pt idx="166">
                  <c:v>237.40648400000001</c:v>
                </c:pt>
                <c:pt idx="167">
                  <c:v>238.52867800000001</c:v>
                </c:pt>
                <c:pt idx="168">
                  <c:v>239.65087299999999</c:v>
                </c:pt>
                <c:pt idx="169">
                  <c:v>240.773067</c:v>
                </c:pt>
                <c:pt idx="170">
                  <c:v>241.895262</c:v>
                </c:pt>
                <c:pt idx="171">
                  <c:v>243.01745600000001</c:v>
                </c:pt>
                <c:pt idx="172">
                  <c:v>244.13965099999999</c:v>
                </c:pt>
                <c:pt idx="173">
                  <c:v>245.26184499999999</c:v>
                </c:pt>
                <c:pt idx="174">
                  <c:v>246.38404</c:v>
                </c:pt>
                <c:pt idx="175">
                  <c:v>247.50623400000001</c:v>
                </c:pt>
                <c:pt idx="176">
                  <c:v>248.62842900000001</c:v>
                </c:pt>
                <c:pt idx="177">
                  <c:v>249.75062299999999</c:v>
                </c:pt>
                <c:pt idx="178">
                  <c:v>250.872818</c:v>
                </c:pt>
                <c:pt idx="179">
                  <c:v>251.995012</c:v>
                </c:pt>
                <c:pt idx="180">
                  <c:v>253.11720700000001</c:v>
                </c:pt>
                <c:pt idx="181">
                  <c:v>254.23940099999999</c:v>
                </c:pt>
                <c:pt idx="182">
                  <c:v>255.36159599999999</c:v>
                </c:pt>
                <c:pt idx="183">
                  <c:v>256.483791</c:v>
                </c:pt>
                <c:pt idx="184">
                  <c:v>257.60598499999998</c:v>
                </c:pt>
                <c:pt idx="185">
                  <c:v>258.72818000000001</c:v>
                </c:pt>
                <c:pt idx="186">
                  <c:v>259.85037399999999</c:v>
                </c:pt>
                <c:pt idx="187">
                  <c:v>260.97256900000002</c:v>
                </c:pt>
                <c:pt idx="188">
                  <c:v>262.094763</c:v>
                </c:pt>
                <c:pt idx="189">
                  <c:v>263.21695799999998</c:v>
                </c:pt>
                <c:pt idx="190">
                  <c:v>264.33915200000001</c:v>
                </c:pt>
                <c:pt idx="191">
                  <c:v>265.46134699999999</c:v>
                </c:pt>
                <c:pt idx="192">
                  <c:v>266.58354100000003</c:v>
                </c:pt>
                <c:pt idx="193">
                  <c:v>267.705736</c:v>
                </c:pt>
                <c:pt idx="194">
                  <c:v>268.82792999999998</c:v>
                </c:pt>
                <c:pt idx="195">
                  <c:v>269.95012500000001</c:v>
                </c:pt>
                <c:pt idx="196">
                  <c:v>271.07231899999999</c:v>
                </c:pt>
                <c:pt idx="197">
                  <c:v>272.19451400000003</c:v>
                </c:pt>
                <c:pt idx="198">
                  <c:v>273.31670800000001</c:v>
                </c:pt>
                <c:pt idx="199">
                  <c:v>274.43890299999998</c:v>
                </c:pt>
                <c:pt idx="200">
                  <c:v>275.56109700000002</c:v>
                </c:pt>
                <c:pt idx="201">
                  <c:v>276.68329199999999</c:v>
                </c:pt>
                <c:pt idx="202">
                  <c:v>277.80548599999997</c:v>
                </c:pt>
                <c:pt idx="203">
                  <c:v>278.92768100000001</c:v>
                </c:pt>
                <c:pt idx="204">
                  <c:v>280.04987499999999</c:v>
                </c:pt>
                <c:pt idx="205">
                  <c:v>281.17207000000002</c:v>
                </c:pt>
                <c:pt idx="206">
                  <c:v>282.294264</c:v>
                </c:pt>
                <c:pt idx="207">
                  <c:v>283.41645899999997</c:v>
                </c:pt>
                <c:pt idx="208">
                  <c:v>284.53865300000001</c:v>
                </c:pt>
                <c:pt idx="209">
                  <c:v>285.66084799999999</c:v>
                </c:pt>
                <c:pt idx="210">
                  <c:v>286.78304200000002</c:v>
                </c:pt>
                <c:pt idx="211">
                  <c:v>287.905237</c:v>
                </c:pt>
                <c:pt idx="212">
                  <c:v>289.02743099999998</c:v>
                </c:pt>
                <c:pt idx="213">
                  <c:v>290.14962600000001</c:v>
                </c:pt>
                <c:pt idx="214">
                  <c:v>291.27181999999999</c:v>
                </c:pt>
                <c:pt idx="215">
                  <c:v>292.39401500000002</c:v>
                </c:pt>
                <c:pt idx="216">
                  <c:v>293.516209</c:v>
                </c:pt>
                <c:pt idx="217">
                  <c:v>294.63840399999998</c:v>
                </c:pt>
                <c:pt idx="218">
                  <c:v>295.76059900000001</c:v>
                </c:pt>
                <c:pt idx="219">
                  <c:v>296.88279299999999</c:v>
                </c:pt>
                <c:pt idx="220">
                  <c:v>298.00498800000003</c:v>
                </c:pt>
                <c:pt idx="221">
                  <c:v>299.127182</c:v>
                </c:pt>
                <c:pt idx="222">
                  <c:v>300.24937699999998</c:v>
                </c:pt>
                <c:pt idx="223">
                  <c:v>301.37157100000002</c:v>
                </c:pt>
                <c:pt idx="224">
                  <c:v>302.49376599999999</c:v>
                </c:pt>
                <c:pt idx="225">
                  <c:v>303.61595999999997</c:v>
                </c:pt>
                <c:pt idx="226">
                  <c:v>304.73815500000001</c:v>
                </c:pt>
                <c:pt idx="227">
                  <c:v>305.86034899999999</c:v>
                </c:pt>
                <c:pt idx="228">
                  <c:v>306.98254400000002</c:v>
                </c:pt>
                <c:pt idx="229">
                  <c:v>308.104738</c:v>
                </c:pt>
                <c:pt idx="230">
                  <c:v>309.22693299999997</c:v>
                </c:pt>
                <c:pt idx="231">
                  <c:v>310.34912700000001</c:v>
                </c:pt>
                <c:pt idx="232">
                  <c:v>311.47132199999999</c:v>
                </c:pt>
                <c:pt idx="233">
                  <c:v>312.59351600000002</c:v>
                </c:pt>
                <c:pt idx="234">
                  <c:v>313.715711</c:v>
                </c:pt>
                <c:pt idx="235">
                  <c:v>314.83790499999998</c:v>
                </c:pt>
                <c:pt idx="236">
                  <c:v>315.96010000000001</c:v>
                </c:pt>
                <c:pt idx="237">
                  <c:v>317.08229399999999</c:v>
                </c:pt>
                <c:pt idx="238">
                  <c:v>318.20448900000002</c:v>
                </c:pt>
                <c:pt idx="239">
                  <c:v>319.326683</c:v>
                </c:pt>
                <c:pt idx="240">
                  <c:v>320.44887799999998</c:v>
                </c:pt>
                <c:pt idx="241">
                  <c:v>321.57107200000002</c:v>
                </c:pt>
                <c:pt idx="242">
                  <c:v>322.69326699999999</c:v>
                </c:pt>
                <c:pt idx="243">
                  <c:v>323.81546100000003</c:v>
                </c:pt>
                <c:pt idx="244">
                  <c:v>324.937656</c:v>
                </c:pt>
                <c:pt idx="245">
                  <c:v>326.05984999999998</c:v>
                </c:pt>
                <c:pt idx="246">
                  <c:v>327.18204500000002</c:v>
                </c:pt>
                <c:pt idx="247">
                  <c:v>328.304239</c:v>
                </c:pt>
                <c:pt idx="248">
                  <c:v>329.42643399999997</c:v>
                </c:pt>
                <c:pt idx="249">
                  <c:v>330.54862800000001</c:v>
                </c:pt>
                <c:pt idx="250">
                  <c:v>331.67082299999998</c:v>
                </c:pt>
                <c:pt idx="251">
                  <c:v>332.79301700000002</c:v>
                </c:pt>
                <c:pt idx="252">
                  <c:v>333.915212</c:v>
                </c:pt>
                <c:pt idx="253">
                  <c:v>335.03740599999998</c:v>
                </c:pt>
                <c:pt idx="254">
                  <c:v>336.15960100000001</c:v>
                </c:pt>
                <c:pt idx="255">
                  <c:v>337.28179599999999</c:v>
                </c:pt>
                <c:pt idx="256">
                  <c:v>338.40399000000002</c:v>
                </c:pt>
                <c:pt idx="257">
                  <c:v>339.526185</c:v>
                </c:pt>
                <c:pt idx="258">
                  <c:v>340.64837899999998</c:v>
                </c:pt>
                <c:pt idx="259">
                  <c:v>341.77057400000001</c:v>
                </c:pt>
                <c:pt idx="260">
                  <c:v>342.89276799999999</c:v>
                </c:pt>
                <c:pt idx="261">
                  <c:v>344.01496300000002</c:v>
                </c:pt>
                <c:pt idx="262">
                  <c:v>345.137157</c:v>
                </c:pt>
                <c:pt idx="263">
                  <c:v>346.25935199999998</c:v>
                </c:pt>
                <c:pt idx="264">
                  <c:v>347.38154600000001</c:v>
                </c:pt>
                <c:pt idx="265">
                  <c:v>348.50374099999999</c:v>
                </c:pt>
                <c:pt idx="266">
                  <c:v>349.62593500000003</c:v>
                </c:pt>
                <c:pt idx="267">
                  <c:v>350.74813</c:v>
                </c:pt>
                <c:pt idx="268">
                  <c:v>351.87032399999998</c:v>
                </c:pt>
                <c:pt idx="269">
                  <c:v>352.99251900000002</c:v>
                </c:pt>
                <c:pt idx="270">
                  <c:v>354.11471299999999</c:v>
                </c:pt>
                <c:pt idx="271">
                  <c:v>355.23690800000003</c:v>
                </c:pt>
                <c:pt idx="272">
                  <c:v>356.35910200000001</c:v>
                </c:pt>
                <c:pt idx="273">
                  <c:v>357.48129699999998</c:v>
                </c:pt>
                <c:pt idx="274">
                  <c:v>358.60349100000002</c:v>
                </c:pt>
                <c:pt idx="275">
                  <c:v>359.725686</c:v>
                </c:pt>
                <c:pt idx="276">
                  <c:v>360.84787999999998</c:v>
                </c:pt>
                <c:pt idx="277">
                  <c:v>361.97007500000001</c:v>
                </c:pt>
                <c:pt idx="278">
                  <c:v>363.09226899999999</c:v>
                </c:pt>
                <c:pt idx="279">
                  <c:v>364.21446400000002</c:v>
                </c:pt>
                <c:pt idx="280">
                  <c:v>365.336658</c:v>
                </c:pt>
                <c:pt idx="281">
                  <c:v>366.45885299999998</c:v>
                </c:pt>
                <c:pt idx="282">
                  <c:v>367.58104700000001</c:v>
                </c:pt>
                <c:pt idx="283">
                  <c:v>368.70324199999999</c:v>
                </c:pt>
                <c:pt idx="284">
                  <c:v>369.82543600000002</c:v>
                </c:pt>
                <c:pt idx="285">
                  <c:v>370.947631</c:v>
                </c:pt>
                <c:pt idx="286">
                  <c:v>372.06982499999998</c:v>
                </c:pt>
                <c:pt idx="287">
                  <c:v>373.19202000000001</c:v>
                </c:pt>
                <c:pt idx="288">
                  <c:v>374.31421399999999</c:v>
                </c:pt>
                <c:pt idx="289">
                  <c:v>375.43640900000003</c:v>
                </c:pt>
                <c:pt idx="290">
                  <c:v>376.55860300000001</c:v>
                </c:pt>
                <c:pt idx="291">
                  <c:v>377.68079799999998</c:v>
                </c:pt>
                <c:pt idx="292">
                  <c:v>378.80299300000001</c:v>
                </c:pt>
                <c:pt idx="293">
                  <c:v>379.92518699999999</c:v>
                </c:pt>
                <c:pt idx="294">
                  <c:v>381.04738200000003</c:v>
                </c:pt>
                <c:pt idx="295">
                  <c:v>382.16957600000001</c:v>
                </c:pt>
                <c:pt idx="296">
                  <c:v>383.29177099999998</c:v>
                </c:pt>
                <c:pt idx="297">
                  <c:v>384.41396500000002</c:v>
                </c:pt>
                <c:pt idx="298">
                  <c:v>385.53616</c:v>
                </c:pt>
                <c:pt idx="299">
                  <c:v>386.65835399999997</c:v>
                </c:pt>
                <c:pt idx="300">
                  <c:v>387.78054900000001</c:v>
                </c:pt>
                <c:pt idx="301">
                  <c:v>388.90274299999999</c:v>
                </c:pt>
                <c:pt idx="302">
                  <c:v>390.02493800000002</c:v>
                </c:pt>
                <c:pt idx="303">
                  <c:v>391.147132</c:v>
                </c:pt>
                <c:pt idx="304">
                  <c:v>392.26932699999998</c:v>
                </c:pt>
                <c:pt idx="305">
                  <c:v>393.39152100000001</c:v>
                </c:pt>
                <c:pt idx="306">
                  <c:v>394.51371599999999</c:v>
                </c:pt>
                <c:pt idx="307">
                  <c:v>395.63591000000002</c:v>
                </c:pt>
                <c:pt idx="308">
                  <c:v>396.758105</c:v>
                </c:pt>
                <c:pt idx="309">
                  <c:v>397.88029899999998</c:v>
                </c:pt>
                <c:pt idx="310">
                  <c:v>399.00249400000001</c:v>
                </c:pt>
                <c:pt idx="311">
                  <c:v>400.12468799999999</c:v>
                </c:pt>
                <c:pt idx="312">
                  <c:v>401.24688300000003</c:v>
                </c:pt>
                <c:pt idx="313">
                  <c:v>402.369077</c:v>
                </c:pt>
                <c:pt idx="314">
                  <c:v>403.49127199999998</c:v>
                </c:pt>
                <c:pt idx="315">
                  <c:v>404.61346600000002</c:v>
                </c:pt>
                <c:pt idx="316">
                  <c:v>405.73566099999999</c:v>
                </c:pt>
                <c:pt idx="317">
                  <c:v>406.85785499999997</c:v>
                </c:pt>
                <c:pt idx="318">
                  <c:v>407.98005000000001</c:v>
                </c:pt>
                <c:pt idx="319">
                  <c:v>409.10224399999998</c:v>
                </c:pt>
                <c:pt idx="320">
                  <c:v>410.22443900000002</c:v>
                </c:pt>
                <c:pt idx="321">
                  <c:v>411.346633</c:v>
                </c:pt>
                <c:pt idx="322">
                  <c:v>412.46882799999997</c:v>
                </c:pt>
                <c:pt idx="323">
                  <c:v>413.59102200000001</c:v>
                </c:pt>
                <c:pt idx="324">
                  <c:v>414.71321699999999</c:v>
                </c:pt>
                <c:pt idx="325">
                  <c:v>415.83541100000002</c:v>
                </c:pt>
                <c:pt idx="326">
                  <c:v>416.957606</c:v>
                </c:pt>
                <c:pt idx="327">
                  <c:v>418.07979999999998</c:v>
                </c:pt>
                <c:pt idx="328">
                  <c:v>419.20199500000001</c:v>
                </c:pt>
                <c:pt idx="329">
                  <c:v>420.32418999999999</c:v>
                </c:pt>
                <c:pt idx="330">
                  <c:v>421.44638400000002</c:v>
                </c:pt>
                <c:pt idx="331">
                  <c:v>422.568579</c:v>
                </c:pt>
                <c:pt idx="332">
                  <c:v>423.69077299999998</c:v>
                </c:pt>
                <c:pt idx="333">
                  <c:v>424.81296800000001</c:v>
                </c:pt>
                <c:pt idx="334">
                  <c:v>425.93516199999999</c:v>
                </c:pt>
                <c:pt idx="335">
                  <c:v>427.05735700000002</c:v>
                </c:pt>
                <c:pt idx="336">
                  <c:v>428.179551</c:v>
                </c:pt>
                <c:pt idx="337">
                  <c:v>429.30174599999998</c:v>
                </c:pt>
                <c:pt idx="338">
                  <c:v>430.42394000000002</c:v>
                </c:pt>
                <c:pt idx="339">
                  <c:v>431.54613499999999</c:v>
                </c:pt>
                <c:pt idx="340">
                  <c:v>432.66832900000003</c:v>
                </c:pt>
                <c:pt idx="341">
                  <c:v>433.790524</c:v>
                </c:pt>
                <c:pt idx="342">
                  <c:v>434.91271799999998</c:v>
                </c:pt>
                <c:pt idx="343">
                  <c:v>436.03491300000002</c:v>
                </c:pt>
                <c:pt idx="344">
                  <c:v>437.157107</c:v>
                </c:pt>
                <c:pt idx="345">
                  <c:v>438.27930199999997</c:v>
                </c:pt>
                <c:pt idx="346">
                  <c:v>439.40149600000001</c:v>
                </c:pt>
                <c:pt idx="347">
                  <c:v>440.52369099999999</c:v>
                </c:pt>
                <c:pt idx="348">
                  <c:v>441.64588500000002</c:v>
                </c:pt>
                <c:pt idx="349">
                  <c:v>442.76808</c:v>
                </c:pt>
                <c:pt idx="350">
                  <c:v>443.89027399999998</c:v>
                </c:pt>
                <c:pt idx="351">
                  <c:v>445.01246900000001</c:v>
                </c:pt>
                <c:pt idx="352">
                  <c:v>446.13466299999999</c:v>
                </c:pt>
                <c:pt idx="353">
                  <c:v>447.25685800000002</c:v>
                </c:pt>
                <c:pt idx="354">
                  <c:v>448.379052</c:v>
                </c:pt>
                <c:pt idx="355">
                  <c:v>449.50124699999998</c:v>
                </c:pt>
                <c:pt idx="356">
                  <c:v>450.62344100000001</c:v>
                </c:pt>
                <c:pt idx="357">
                  <c:v>451.74563599999999</c:v>
                </c:pt>
                <c:pt idx="358">
                  <c:v>452.86783000000003</c:v>
                </c:pt>
                <c:pt idx="359">
                  <c:v>453.990025</c:v>
                </c:pt>
                <c:pt idx="360">
                  <c:v>455.11221899999998</c:v>
                </c:pt>
                <c:pt idx="361">
                  <c:v>456.23441400000002</c:v>
                </c:pt>
                <c:pt idx="362">
                  <c:v>457.35660799999999</c:v>
                </c:pt>
                <c:pt idx="363">
                  <c:v>458.47880300000003</c:v>
                </c:pt>
                <c:pt idx="364">
                  <c:v>459.600998</c:v>
                </c:pt>
                <c:pt idx="365">
                  <c:v>460.72319199999998</c:v>
                </c:pt>
                <c:pt idx="366">
                  <c:v>461.84538700000002</c:v>
                </c:pt>
                <c:pt idx="367">
                  <c:v>462.967581</c:v>
                </c:pt>
                <c:pt idx="368">
                  <c:v>464.08977599999997</c:v>
                </c:pt>
                <c:pt idx="369">
                  <c:v>465.21197000000001</c:v>
                </c:pt>
                <c:pt idx="370">
                  <c:v>466.33416499999998</c:v>
                </c:pt>
                <c:pt idx="371">
                  <c:v>467.45635900000002</c:v>
                </c:pt>
                <c:pt idx="372">
                  <c:v>468.578554</c:v>
                </c:pt>
                <c:pt idx="373">
                  <c:v>469.70074799999998</c:v>
                </c:pt>
                <c:pt idx="374">
                  <c:v>470.82294300000001</c:v>
                </c:pt>
                <c:pt idx="375">
                  <c:v>471.94513699999999</c:v>
                </c:pt>
                <c:pt idx="376">
                  <c:v>473.06733200000002</c:v>
                </c:pt>
                <c:pt idx="377">
                  <c:v>474.189526</c:v>
                </c:pt>
                <c:pt idx="378">
                  <c:v>475.31172099999998</c:v>
                </c:pt>
                <c:pt idx="379">
                  <c:v>476.43391500000001</c:v>
                </c:pt>
                <c:pt idx="380">
                  <c:v>477.55610999999999</c:v>
                </c:pt>
                <c:pt idx="381">
                  <c:v>478.67830400000003</c:v>
                </c:pt>
                <c:pt idx="382">
                  <c:v>479.800499</c:v>
                </c:pt>
                <c:pt idx="383">
                  <c:v>480.92269299999998</c:v>
                </c:pt>
                <c:pt idx="384">
                  <c:v>482.04488800000001</c:v>
                </c:pt>
                <c:pt idx="385">
                  <c:v>483.16708199999999</c:v>
                </c:pt>
                <c:pt idx="386">
                  <c:v>484.28927700000003</c:v>
                </c:pt>
                <c:pt idx="387">
                  <c:v>485.41147100000001</c:v>
                </c:pt>
                <c:pt idx="388">
                  <c:v>486.53366599999998</c:v>
                </c:pt>
                <c:pt idx="389">
                  <c:v>487.65586000000002</c:v>
                </c:pt>
                <c:pt idx="390">
                  <c:v>488.77805499999999</c:v>
                </c:pt>
                <c:pt idx="391">
                  <c:v>489.90024899999997</c:v>
                </c:pt>
                <c:pt idx="392">
                  <c:v>491.02244400000001</c:v>
                </c:pt>
                <c:pt idx="393">
                  <c:v>492.14463799999999</c:v>
                </c:pt>
                <c:pt idx="394">
                  <c:v>493.26683300000002</c:v>
                </c:pt>
                <c:pt idx="395">
                  <c:v>494.389027</c:v>
                </c:pt>
                <c:pt idx="396">
                  <c:v>495.51122199999998</c:v>
                </c:pt>
                <c:pt idx="397">
                  <c:v>496.63341600000001</c:v>
                </c:pt>
                <c:pt idx="398">
                  <c:v>497.75561099999999</c:v>
                </c:pt>
                <c:pt idx="399">
                  <c:v>498.87780500000002</c:v>
                </c:pt>
                <c:pt idx="400">
                  <c:v>500</c:v>
                </c:pt>
              </c:numCache>
            </c:numRef>
          </c:xVal>
          <c:yVal>
            <c:numRef>
              <c:f>'highgain_DCFBoff_2-1-miniLBS'!$M$21:$M$421</c:f>
              <c:numCache>
                <c:formatCode>General</c:formatCode>
                <c:ptCount val="401"/>
                <c:pt idx="0">
                  <c:v>-77.588521375883005</c:v>
                </c:pt>
                <c:pt idx="1">
                  <c:v>-80.087296108049003</c:v>
                </c:pt>
                <c:pt idx="2">
                  <c:v>-85.848596478041244</c:v>
                </c:pt>
                <c:pt idx="3">
                  <c:v>-78.061799739838875</c:v>
                </c:pt>
                <c:pt idx="4">
                  <c:v>-73.638733300744775</c:v>
                </c:pt>
                <c:pt idx="5">
                  <c:v>-77.721132953863261</c:v>
                </c:pt>
                <c:pt idx="6">
                  <c:v>-77.721132953863261</c:v>
                </c:pt>
                <c:pt idx="7">
                  <c:v>-74.379332655045445</c:v>
                </c:pt>
                <c:pt idx="8">
                  <c:v>-75.189015034348003</c:v>
                </c:pt>
                <c:pt idx="9">
                  <c:v>-75.289431061849015</c:v>
                </c:pt>
                <c:pt idx="10">
                  <c:v>-81.411621485714093</c:v>
                </c:pt>
                <c:pt idx="11">
                  <c:v>-70.200830411503304</c:v>
                </c:pt>
                <c:pt idx="12">
                  <c:v>-81.310030975128655</c:v>
                </c:pt>
                <c:pt idx="13">
                  <c:v>-86.935749724493121</c:v>
                </c:pt>
                <c:pt idx="14">
                  <c:v>-84.882502886550171</c:v>
                </c:pt>
                <c:pt idx="15">
                  <c:v>-73.722655592616931</c:v>
                </c:pt>
                <c:pt idx="16">
                  <c:v>-87.130946470276257</c:v>
                </c:pt>
                <c:pt idx="17">
                  <c:v>-81.012199867101756</c:v>
                </c:pt>
                <c:pt idx="18">
                  <c:v>-89.629721202442255</c:v>
                </c:pt>
                <c:pt idx="19">
                  <c:v>-81.310030975128655</c:v>
                </c:pt>
                <c:pt idx="20">
                  <c:v>-84.582959767157121</c:v>
                </c:pt>
                <c:pt idx="21">
                  <c:v>-100</c:v>
                </c:pt>
                <c:pt idx="22">
                  <c:v>-80.915149811213496</c:v>
                </c:pt>
                <c:pt idx="23">
                  <c:v>-85.352124803540633</c:v>
                </c:pt>
                <c:pt idx="24">
                  <c:v>-82.615365605380475</c:v>
                </c:pt>
                <c:pt idx="25">
                  <c:v>-77.588521375883005</c:v>
                </c:pt>
                <c:pt idx="26">
                  <c:v>-87.744322865605284</c:v>
                </c:pt>
                <c:pt idx="27">
                  <c:v>-79.493882694704595</c:v>
                </c:pt>
                <c:pt idx="28">
                  <c:v>-90.172766123314545</c:v>
                </c:pt>
                <c:pt idx="29">
                  <c:v>-83.87640052032225</c:v>
                </c:pt>
                <c:pt idx="30">
                  <c:v>-84.436974992327123</c:v>
                </c:pt>
                <c:pt idx="31">
                  <c:v>-88.178707859470009</c:v>
                </c:pt>
                <c:pt idx="32">
                  <c:v>-97.721132953863261</c:v>
                </c:pt>
                <c:pt idx="33">
                  <c:v>-87.535014192041984</c:v>
                </c:pt>
                <c:pt idx="34">
                  <c:v>-86.196078399429723</c:v>
                </c:pt>
                <c:pt idx="35">
                  <c:v>-81.209614947627642</c:v>
                </c:pt>
                <c:pt idx="36">
                  <c:v>-85.192746210115118</c:v>
                </c:pt>
                <c:pt idx="37">
                  <c:v>-83.223018185254887</c:v>
                </c:pt>
                <c:pt idx="38">
                  <c:v>-85.192746210115118</c:v>
                </c:pt>
                <c:pt idx="39">
                  <c:v>-83.609121289162616</c:v>
                </c:pt>
                <c:pt idx="40">
                  <c:v>-86.196078399429723</c:v>
                </c:pt>
                <c:pt idx="41">
                  <c:v>-81.411621485714093</c:v>
                </c:pt>
                <c:pt idx="42">
                  <c:v>-84.436974992327123</c:v>
                </c:pt>
                <c:pt idx="43">
                  <c:v>-82.615365605380475</c:v>
                </c:pt>
                <c:pt idx="44">
                  <c:v>-87.130946470276257</c:v>
                </c:pt>
                <c:pt idx="45">
                  <c:v>-80.53744292800603</c:v>
                </c:pt>
                <c:pt idx="46">
                  <c:v>-85.679933127304011</c:v>
                </c:pt>
                <c:pt idx="47">
                  <c:v>-85.036239459875986</c:v>
                </c:pt>
                <c:pt idx="48">
                  <c:v>-99.172146296835493</c:v>
                </c:pt>
                <c:pt idx="49">
                  <c:v>-86.935749724493121</c:v>
                </c:pt>
                <c:pt idx="50">
                  <c:v>-90.457574905606734</c:v>
                </c:pt>
                <c:pt idx="51">
                  <c:v>-107.95880017344069</c:v>
                </c:pt>
                <c:pt idx="52">
                  <c:v>-103.0980391997149</c:v>
                </c:pt>
                <c:pt idx="53">
                  <c:v>-95.9176003468815</c:v>
                </c:pt>
                <c:pt idx="54">
                  <c:v>-87.95880017344075</c:v>
                </c:pt>
                <c:pt idx="55">
                  <c:v>-87.744322865605284</c:v>
                </c:pt>
                <c:pt idx="56">
                  <c:v>-90.172766123314545</c:v>
                </c:pt>
                <c:pt idx="57">
                  <c:v>-95.391021572434511</c:v>
                </c:pt>
                <c:pt idx="58">
                  <c:v>-86.375175252488248</c:v>
                </c:pt>
                <c:pt idx="59">
                  <c:v>-87.33063088840828</c:v>
                </c:pt>
                <c:pt idx="60">
                  <c:v>-83.741732867142886</c:v>
                </c:pt>
                <c:pt idx="61">
                  <c:v>-88.873949984654246</c:v>
                </c:pt>
                <c:pt idx="62">
                  <c:v>-85.352124803540633</c:v>
                </c:pt>
                <c:pt idx="63">
                  <c:v>-86.935749724493121</c:v>
                </c:pt>
                <c:pt idx="64">
                  <c:v>-93.979400086720375</c:v>
                </c:pt>
                <c:pt idx="65">
                  <c:v>-85.51448260798422</c:v>
                </c:pt>
                <c:pt idx="66">
                  <c:v>-94.894549897933871</c:v>
                </c:pt>
                <c:pt idx="67">
                  <c:v>-88.178707859470009</c:v>
                </c:pt>
                <c:pt idx="68">
                  <c:v>-87.744322865605284</c:v>
                </c:pt>
                <c:pt idx="69">
                  <c:v>-89.897000433601875</c:v>
                </c:pt>
                <c:pt idx="70">
                  <c:v>-87.95880017344075</c:v>
                </c:pt>
                <c:pt idx="71">
                  <c:v>-97.077439286435236</c:v>
                </c:pt>
                <c:pt idx="72">
                  <c:v>-97.721132953863261</c:v>
                </c:pt>
                <c:pt idx="73">
                  <c:v>-82.733542797590886</c:v>
                </c:pt>
                <c:pt idx="74">
                  <c:v>-104.43697499232709</c:v>
                </c:pt>
                <c:pt idx="75">
                  <c:v>-85.352124803540633</c:v>
                </c:pt>
                <c:pt idx="76">
                  <c:v>-92.04119982655925</c:v>
                </c:pt>
                <c:pt idx="77">
                  <c:v>-103.0980391997149</c:v>
                </c:pt>
                <c:pt idx="78">
                  <c:v>-91.700533040583636</c:v>
                </c:pt>
                <c:pt idx="79">
                  <c:v>-90.752040042020866</c:v>
                </c:pt>
                <c:pt idx="80">
                  <c:v>-95.9176003468815</c:v>
                </c:pt>
                <c:pt idx="81">
                  <c:v>-90.457574905606734</c:v>
                </c:pt>
                <c:pt idx="82">
                  <c:v>-93.151546383555868</c:v>
                </c:pt>
                <c:pt idx="83">
                  <c:v>-93.555614105321609</c:v>
                </c:pt>
                <c:pt idx="84">
                  <c:v>-100</c:v>
                </c:pt>
                <c:pt idx="85">
                  <c:v>-100</c:v>
                </c:pt>
                <c:pt idx="86">
                  <c:v>-88.6359655186601</c:v>
                </c:pt>
                <c:pt idx="87">
                  <c:v>-91.372724716820258</c:v>
                </c:pt>
                <c:pt idx="88">
                  <c:v>-93.151546383555868</c:v>
                </c:pt>
                <c:pt idx="89">
                  <c:v>-89.897000433601875</c:v>
                </c:pt>
                <c:pt idx="90">
                  <c:v>-99.172146296835493</c:v>
                </c:pt>
                <c:pt idx="91">
                  <c:v>-94.424927980943394</c:v>
                </c:pt>
                <c:pt idx="92">
                  <c:v>-87.33063088840828</c:v>
                </c:pt>
                <c:pt idx="93">
                  <c:v>-89.897000433601875</c:v>
                </c:pt>
                <c:pt idx="94">
                  <c:v>-101.9382002601611</c:v>
                </c:pt>
                <c:pt idx="95">
                  <c:v>-96.478174818886373</c:v>
                </c:pt>
                <c:pt idx="96">
                  <c:v>-98.416375079047498</c:v>
                </c:pt>
                <c:pt idx="97">
                  <c:v>-96.478174818886373</c:v>
                </c:pt>
                <c:pt idx="98">
                  <c:v>-99.172146296835493</c:v>
                </c:pt>
                <c:pt idx="99">
                  <c:v>-98.416375079047498</c:v>
                </c:pt>
                <c:pt idx="100">
                  <c:v>-90.172766123314545</c:v>
                </c:pt>
                <c:pt idx="101">
                  <c:v>-95.391021572434511</c:v>
                </c:pt>
                <c:pt idx="102">
                  <c:v>-97.077439286435236</c:v>
                </c:pt>
                <c:pt idx="103">
                  <c:v>-90.172766123314545</c:v>
                </c:pt>
                <c:pt idx="104">
                  <c:v>-93.555614105321609</c:v>
                </c:pt>
                <c:pt idx="105">
                  <c:v>-90.752040042020866</c:v>
                </c:pt>
                <c:pt idx="106">
                  <c:v>-100</c:v>
                </c:pt>
                <c:pt idx="107">
                  <c:v>-92.765443279648125</c:v>
                </c:pt>
                <c:pt idx="108">
                  <c:v>-90.457574905606734</c:v>
                </c:pt>
                <c:pt idx="109">
                  <c:v>-93.555614105321609</c:v>
                </c:pt>
                <c:pt idx="110">
                  <c:v>-90.752040042020866</c:v>
                </c:pt>
                <c:pt idx="111">
                  <c:v>-90.172766123314545</c:v>
                </c:pt>
                <c:pt idx="112">
                  <c:v>-97.077439286435236</c:v>
                </c:pt>
                <c:pt idx="113">
                  <c:v>-96.478174818886373</c:v>
                </c:pt>
                <c:pt idx="114">
                  <c:v>-107.95880017344069</c:v>
                </c:pt>
                <c:pt idx="115">
                  <c:v>-87.95880017344075</c:v>
                </c:pt>
                <c:pt idx="116">
                  <c:v>-95.391021572434511</c:v>
                </c:pt>
                <c:pt idx="117">
                  <c:v>-92.04119982655925</c:v>
                </c:pt>
                <c:pt idx="118">
                  <c:v>-92.395775165767873</c:v>
                </c:pt>
                <c:pt idx="119">
                  <c:v>-90.752040042020866</c:v>
                </c:pt>
                <c:pt idx="120">
                  <c:v>-94.894549897933871</c:v>
                </c:pt>
                <c:pt idx="121">
                  <c:v>-97.077439286435236</c:v>
                </c:pt>
                <c:pt idx="122">
                  <c:v>-93.979400086720375</c:v>
                </c:pt>
                <c:pt idx="123">
                  <c:v>-91.056839373155611</c:v>
                </c:pt>
                <c:pt idx="124">
                  <c:v>-88.178707859470009</c:v>
                </c:pt>
                <c:pt idx="125">
                  <c:v>-95.9176003468815</c:v>
                </c:pt>
                <c:pt idx="126">
                  <c:v>-94.894549897933871</c:v>
                </c:pt>
                <c:pt idx="127">
                  <c:v>-93.979400086720375</c:v>
                </c:pt>
                <c:pt idx="128">
                  <c:v>-88.6359655186601</c:v>
                </c:pt>
                <c:pt idx="129">
                  <c:v>-94.424927980943394</c:v>
                </c:pt>
                <c:pt idx="130">
                  <c:v>-97.721132953863261</c:v>
                </c:pt>
                <c:pt idx="131">
                  <c:v>-88.873949984654246</c:v>
                </c:pt>
                <c:pt idx="132">
                  <c:v>-97.721132953863261</c:v>
                </c:pt>
                <c:pt idx="133">
                  <c:v>-89.629721202442255</c:v>
                </c:pt>
                <c:pt idx="134">
                  <c:v>-101.9382002601611</c:v>
                </c:pt>
                <c:pt idx="135">
                  <c:v>-94.894549897933871</c:v>
                </c:pt>
                <c:pt idx="136">
                  <c:v>-90.172766123314545</c:v>
                </c:pt>
                <c:pt idx="137">
                  <c:v>-97.721132953863261</c:v>
                </c:pt>
                <c:pt idx="138">
                  <c:v>-91.372724716820258</c:v>
                </c:pt>
                <c:pt idx="139">
                  <c:v>-92.04119982655925</c:v>
                </c:pt>
                <c:pt idx="140">
                  <c:v>-98.416375079047498</c:v>
                </c:pt>
                <c:pt idx="141">
                  <c:v>-91.700533040583636</c:v>
                </c:pt>
                <c:pt idx="142">
                  <c:v>-95.9176003468815</c:v>
                </c:pt>
                <c:pt idx="143">
                  <c:v>-100</c:v>
                </c:pt>
                <c:pt idx="144">
                  <c:v>-90.172766123314545</c:v>
                </c:pt>
                <c:pt idx="145">
                  <c:v>-104.43697499232709</c:v>
                </c:pt>
                <c:pt idx="146">
                  <c:v>-89.897000433601875</c:v>
                </c:pt>
                <c:pt idx="147">
                  <c:v>-97.077439286435236</c:v>
                </c:pt>
                <c:pt idx="148">
                  <c:v>-98.416375079047498</c:v>
                </c:pt>
                <c:pt idx="149">
                  <c:v>-100.9151498112135</c:v>
                </c:pt>
                <c:pt idx="150">
                  <c:v>-100</c:v>
                </c:pt>
                <c:pt idx="151">
                  <c:v>-98.416375079047498</c:v>
                </c:pt>
                <c:pt idx="152">
                  <c:v>-113.9794000867204</c:v>
                </c:pt>
                <c:pt idx="153">
                  <c:v>-94.894549897933871</c:v>
                </c:pt>
                <c:pt idx="154">
                  <c:v>-89.629721202442255</c:v>
                </c:pt>
                <c:pt idx="155">
                  <c:v>-93.151546383555868</c:v>
                </c:pt>
                <c:pt idx="156">
                  <c:v>-96.478174818886373</c:v>
                </c:pt>
                <c:pt idx="157">
                  <c:v>-106.0205999132796</c:v>
                </c:pt>
                <c:pt idx="158">
                  <c:v>-96.478174818886373</c:v>
                </c:pt>
                <c:pt idx="159">
                  <c:v>-95.391021572434511</c:v>
                </c:pt>
                <c:pt idx="160">
                  <c:v>-94.894549897933871</c:v>
                </c:pt>
                <c:pt idx="161">
                  <c:v>-94.424927980943394</c:v>
                </c:pt>
                <c:pt idx="162">
                  <c:v>-93.555614105321609</c:v>
                </c:pt>
                <c:pt idx="163">
                  <c:v>-97.721132953863261</c:v>
                </c:pt>
                <c:pt idx="164">
                  <c:v>-97.077439286435236</c:v>
                </c:pt>
                <c:pt idx="165">
                  <c:v>-100</c:v>
                </c:pt>
                <c:pt idx="166">
                  <c:v>-96.478174818886373</c:v>
                </c:pt>
                <c:pt idx="167">
                  <c:v>-92.04119982655925</c:v>
                </c:pt>
                <c:pt idx="168">
                  <c:v>-97.721132953863261</c:v>
                </c:pt>
                <c:pt idx="169">
                  <c:v>-95.9176003468815</c:v>
                </c:pt>
                <c:pt idx="170">
                  <c:v>-97.721132953863261</c:v>
                </c:pt>
                <c:pt idx="171">
                  <c:v>-107.95880017344069</c:v>
                </c:pt>
                <c:pt idx="172">
                  <c:v>-91.700533040583636</c:v>
                </c:pt>
                <c:pt idx="173">
                  <c:v>-98.416375079047498</c:v>
                </c:pt>
                <c:pt idx="174">
                  <c:v>-90.752040042020866</c:v>
                </c:pt>
                <c:pt idx="175">
                  <c:v>-100.9151498112135</c:v>
                </c:pt>
                <c:pt idx="176">
                  <c:v>-89.118639112994487</c:v>
                </c:pt>
                <c:pt idx="177">
                  <c:v>-95.9176003468815</c:v>
                </c:pt>
                <c:pt idx="178">
                  <c:v>-91.700533040583636</c:v>
                </c:pt>
                <c:pt idx="179">
                  <c:v>-100.9151498112135</c:v>
                </c:pt>
                <c:pt idx="180">
                  <c:v>-94.894549897933871</c:v>
                </c:pt>
                <c:pt idx="181">
                  <c:v>-97.077439286435236</c:v>
                </c:pt>
                <c:pt idx="182">
                  <c:v>-103.0980391997149</c:v>
                </c:pt>
                <c:pt idx="183">
                  <c:v>-97.721132953863261</c:v>
                </c:pt>
                <c:pt idx="184">
                  <c:v>-92.765443279648125</c:v>
                </c:pt>
                <c:pt idx="185">
                  <c:v>-95.391021572434511</c:v>
                </c:pt>
                <c:pt idx="186">
                  <c:v>-92.395775165767873</c:v>
                </c:pt>
                <c:pt idx="187">
                  <c:v>-96.478174818886373</c:v>
                </c:pt>
                <c:pt idx="188">
                  <c:v>-93.555614105321609</c:v>
                </c:pt>
                <c:pt idx="189">
                  <c:v>-89.897000433601875</c:v>
                </c:pt>
                <c:pt idx="190">
                  <c:v>-96.478174818886373</c:v>
                </c:pt>
                <c:pt idx="191">
                  <c:v>-103.0980391997149</c:v>
                </c:pt>
                <c:pt idx="192">
                  <c:v>-90.172766123314545</c:v>
                </c:pt>
                <c:pt idx="193">
                  <c:v>-90.752040042020866</c:v>
                </c:pt>
                <c:pt idx="194">
                  <c:v>-91.056839373155611</c:v>
                </c:pt>
                <c:pt idx="195">
                  <c:v>-88.404328067663798</c:v>
                </c:pt>
                <c:pt idx="196">
                  <c:v>-86.935749724493121</c:v>
                </c:pt>
                <c:pt idx="197">
                  <c:v>-100</c:v>
                </c:pt>
                <c:pt idx="198">
                  <c:v>-96.478174818886373</c:v>
                </c:pt>
                <c:pt idx="199">
                  <c:v>-93.151546383555868</c:v>
                </c:pt>
                <c:pt idx="200">
                  <c:v>-93.555614105321609</c:v>
                </c:pt>
                <c:pt idx="201">
                  <c:v>-91.700533040583636</c:v>
                </c:pt>
                <c:pt idx="202">
                  <c:v>-95.9176003468815</c:v>
                </c:pt>
                <c:pt idx="203">
                  <c:v>-100.9151498112135</c:v>
                </c:pt>
                <c:pt idx="204">
                  <c:v>-95.9176003468815</c:v>
                </c:pt>
                <c:pt idx="205">
                  <c:v>-98.416375079047498</c:v>
                </c:pt>
                <c:pt idx="206">
                  <c:v>-88.873949984654246</c:v>
                </c:pt>
                <c:pt idx="207">
                  <c:v>-99.172146296835493</c:v>
                </c:pt>
                <c:pt idx="208">
                  <c:v>-107.95880017344069</c:v>
                </c:pt>
                <c:pt idx="209">
                  <c:v>-89.897000433601875</c:v>
                </c:pt>
                <c:pt idx="210">
                  <c:v>-100.9151498112135</c:v>
                </c:pt>
                <c:pt idx="211">
                  <c:v>-99.172146296835493</c:v>
                </c:pt>
                <c:pt idx="212">
                  <c:v>-95.9176003468815</c:v>
                </c:pt>
                <c:pt idx="213">
                  <c:v>-90.457574905606734</c:v>
                </c:pt>
                <c:pt idx="214">
                  <c:v>-93.979400086720375</c:v>
                </c:pt>
                <c:pt idx="215">
                  <c:v>-97.721132953863261</c:v>
                </c:pt>
                <c:pt idx="216">
                  <c:v>-96.478174818886373</c:v>
                </c:pt>
                <c:pt idx="217">
                  <c:v>-97.077439286435236</c:v>
                </c:pt>
                <c:pt idx="218">
                  <c:v>-95.9176003468815</c:v>
                </c:pt>
                <c:pt idx="219">
                  <c:v>-93.979400086720375</c:v>
                </c:pt>
                <c:pt idx="220">
                  <c:v>-100</c:v>
                </c:pt>
                <c:pt idx="221">
                  <c:v>-100.9151498112135</c:v>
                </c:pt>
                <c:pt idx="222">
                  <c:v>-93.979400086720375</c:v>
                </c:pt>
                <c:pt idx="223">
                  <c:v>-95.9176003468815</c:v>
                </c:pt>
                <c:pt idx="224">
                  <c:v>-94.894549897933871</c:v>
                </c:pt>
                <c:pt idx="225">
                  <c:v>-93.151546383555868</c:v>
                </c:pt>
                <c:pt idx="226">
                  <c:v>-90.457574905606734</c:v>
                </c:pt>
                <c:pt idx="227">
                  <c:v>-95.9176003468815</c:v>
                </c:pt>
                <c:pt idx="228">
                  <c:v>-104.43697499232709</c:v>
                </c:pt>
                <c:pt idx="229">
                  <c:v>-100</c:v>
                </c:pt>
                <c:pt idx="230">
                  <c:v>-94.894549897933871</c:v>
                </c:pt>
                <c:pt idx="231">
                  <c:v>-90.172766123314545</c:v>
                </c:pt>
                <c:pt idx="232">
                  <c:v>-90.752040042020866</c:v>
                </c:pt>
                <c:pt idx="233">
                  <c:v>-104.43697499232709</c:v>
                </c:pt>
                <c:pt idx="234">
                  <c:v>-91.372724716820258</c:v>
                </c:pt>
                <c:pt idx="235">
                  <c:v>-96.478174818886373</c:v>
                </c:pt>
                <c:pt idx="236">
                  <c:v>-91.372724716820258</c:v>
                </c:pt>
                <c:pt idx="237">
                  <c:v>-107.95880017344069</c:v>
                </c:pt>
                <c:pt idx="238">
                  <c:v>-91.056839373155611</c:v>
                </c:pt>
                <c:pt idx="239">
                  <c:v>-90.457574905606734</c:v>
                </c:pt>
                <c:pt idx="240">
                  <c:v>-101.9382002601611</c:v>
                </c:pt>
                <c:pt idx="241">
                  <c:v>-101.9382002601611</c:v>
                </c:pt>
                <c:pt idx="242">
                  <c:v>-93.555614105321609</c:v>
                </c:pt>
                <c:pt idx="243">
                  <c:v>-95.391021572434511</c:v>
                </c:pt>
                <c:pt idx="244">
                  <c:v>-95.9176003468815</c:v>
                </c:pt>
                <c:pt idx="245">
                  <c:v>-93.979400086720375</c:v>
                </c:pt>
                <c:pt idx="246">
                  <c:v>-93.151546383555868</c:v>
                </c:pt>
                <c:pt idx="247">
                  <c:v>-89.370421659154886</c:v>
                </c:pt>
                <c:pt idx="248">
                  <c:v>-93.151546383555868</c:v>
                </c:pt>
                <c:pt idx="249">
                  <c:v>-99.172146296835493</c:v>
                </c:pt>
                <c:pt idx="250">
                  <c:v>-90.752040042020866</c:v>
                </c:pt>
                <c:pt idx="251">
                  <c:v>-96.478174818886373</c:v>
                </c:pt>
                <c:pt idx="252">
                  <c:v>-100</c:v>
                </c:pt>
                <c:pt idx="253">
                  <c:v>-94.894549897933871</c:v>
                </c:pt>
                <c:pt idx="254">
                  <c:v>-93.555614105321609</c:v>
                </c:pt>
                <c:pt idx="255">
                  <c:v>-100.9151498112135</c:v>
                </c:pt>
                <c:pt idx="256">
                  <c:v>-90.457574905606734</c:v>
                </c:pt>
                <c:pt idx="257">
                  <c:v>-110.45757490560671</c:v>
                </c:pt>
                <c:pt idx="258">
                  <c:v>-98.416375079047498</c:v>
                </c:pt>
                <c:pt idx="259">
                  <c:v>-93.555614105321609</c:v>
                </c:pt>
                <c:pt idx="260">
                  <c:v>-97.721132953863261</c:v>
                </c:pt>
                <c:pt idx="261">
                  <c:v>-92.765443279648125</c:v>
                </c:pt>
                <c:pt idx="262">
                  <c:v>-88.873949984654246</c:v>
                </c:pt>
                <c:pt idx="263">
                  <c:v>-89.370421659154886</c:v>
                </c:pt>
                <c:pt idx="264">
                  <c:v>-93.555614105321609</c:v>
                </c:pt>
                <c:pt idx="265">
                  <c:v>-89.370421659154886</c:v>
                </c:pt>
                <c:pt idx="266">
                  <c:v>-83.349821745875261</c:v>
                </c:pt>
                <c:pt idx="267">
                  <c:v>-87.744322865605284</c:v>
                </c:pt>
                <c:pt idx="268">
                  <c:v>-94.424927980943394</c:v>
                </c:pt>
                <c:pt idx="269">
                  <c:v>-97.077439286435236</c:v>
                </c:pt>
                <c:pt idx="270">
                  <c:v>-100</c:v>
                </c:pt>
                <c:pt idx="271">
                  <c:v>-84.731440128741269</c:v>
                </c:pt>
                <c:pt idx="272">
                  <c:v>-86.558042841285655</c:v>
                </c:pt>
                <c:pt idx="273">
                  <c:v>-87.535014192041984</c:v>
                </c:pt>
                <c:pt idx="274">
                  <c:v>-90.457574905606734</c:v>
                </c:pt>
                <c:pt idx="275">
                  <c:v>-87.130946470276257</c:v>
                </c:pt>
                <c:pt idx="276">
                  <c:v>-92.765443279648125</c:v>
                </c:pt>
                <c:pt idx="277">
                  <c:v>-94.894549897933871</c:v>
                </c:pt>
                <c:pt idx="278">
                  <c:v>-96.478174818886373</c:v>
                </c:pt>
                <c:pt idx="279">
                  <c:v>-97.077439286435236</c:v>
                </c:pt>
                <c:pt idx="280">
                  <c:v>-104.43697499232709</c:v>
                </c:pt>
                <c:pt idx="281">
                  <c:v>-103.0980391997149</c:v>
                </c:pt>
                <c:pt idx="282">
                  <c:v>-94.894549897933871</c:v>
                </c:pt>
                <c:pt idx="283">
                  <c:v>-120</c:v>
                </c:pt>
                <c:pt idx="284">
                  <c:v>-103.0980391997149</c:v>
                </c:pt>
                <c:pt idx="285">
                  <c:v>-103.0980391997149</c:v>
                </c:pt>
                <c:pt idx="286">
                  <c:v>-92.395775165767873</c:v>
                </c:pt>
                <c:pt idx="287">
                  <c:v>-103.0980391997149</c:v>
                </c:pt>
                <c:pt idx="288">
                  <c:v>-104.43697499232709</c:v>
                </c:pt>
                <c:pt idx="289">
                  <c:v>-92.04119982655925</c:v>
                </c:pt>
                <c:pt idx="290">
                  <c:v>-99.172146296835493</c:v>
                </c:pt>
                <c:pt idx="291">
                  <c:v>-96.478174818886373</c:v>
                </c:pt>
                <c:pt idx="292">
                  <c:v>-104.43697499232709</c:v>
                </c:pt>
                <c:pt idx="293">
                  <c:v>-97.721132953863261</c:v>
                </c:pt>
                <c:pt idx="294">
                  <c:v>-104.43697499232709</c:v>
                </c:pt>
                <c:pt idx="295">
                  <c:v>-93.979400086720375</c:v>
                </c:pt>
                <c:pt idx="296">
                  <c:v>-107.95880017344069</c:v>
                </c:pt>
                <c:pt idx="297">
                  <c:v>-100.9151498112135</c:v>
                </c:pt>
                <c:pt idx="298">
                  <c:v>-96.478174818886373</c:v>
                </c:pt>
                <c:pt idx="299">
                  <c:v>-106.0205999132796</c:v>
                </c:pt>
                <c:pt idx="300">
                  <c:v>-100.9151498112135</c:v>
                </c:pt>
                <c:pt idx="301">
                  <c:v>-110.45757490560671</c:v>
                </c:pt>
                <c:pt idx="302">
                  <c:v>-106.0205999132796</c:v>
                </c:pt>
                <c:pt idx="303">
                  <c:v>-106.0205999132796</c:v>
                </c:pt>
                <c:pt idx="304">
                  <c:v>-97.077439286435236</c:v>
                </c:pt>
                <c:pt idx="305">
                  <c:v>-97.077439286435236</c:v>
                </c:pt>
                <c:pt idx="306">
                  <c:v>-95.9176003468815</c:v>
                </c:pt>
                <c:pt idx="307">
                  <c:v>-100.9151498112135</c:v>
                </c:pt>
                <c:pt idx="308">
                  <c:v>-99.172146296835493</c:v>
                </c:pt>
                <c:pt idx="309">
                  <c:v>-100</c:v>
                </c:pt>
                <c:pt idx="310">
                  <c:v>-100.9151498112135</c:v>
                </c:pt>
                <c:pt idx="311">
                  <c:v>-104.43697499232709</c:v>
                </c:pt>
                <c:pt idx="312">
                  <c:v>-99.172146296835493</c:v>
                </c:pt>
                <c:pt idx="313">
                  <c:v>-97.721132953863261</c:v>
                </c:pt>
                <c:pt idx="314">
                  <c:v>-103.0980391997149</c:v>
                </c:pt>
                <c:pt idx="315">
                  <c:v>-100.9151498112135</c:v>
                </c:pt>
                <c:pt idx="316">
                  <c:v>-96.478174818886373</c:v>
                </c:pt>
                <c:pt idx="317">
                  <c:v>-100.9151498112135</c:v>
                </c:pt>
                <c:pt idx="318">
                  <c:v>-100</c:v>
                </c:pt>
                <c:pt idx="319">
                  <c:v>-101.9382002601611</c:v>
                </c:pt>
                <c:pt idx="320">
                  <c:v>-94.894549897933871</c:v>
                </c:pt>
                <c:pt idx="321">
                  <c:v>-103.0980391997149</c:v>
                </c:pt>
                <c:pt idx="322">
                  <c:v>-100</c:v>
                </c:pt>
                <c:pt idx="323">
                  <c:v>-100.9151498112135</c:v>
                </c:pt>
                <c:pt idx="324">
                  <c:v>-113.9794000867204</c:v>
                </c:pt>
                <c:pt idx="325">
                  <c:v>-94.894549897933871</c:v>
                </c:pt>
                <c:pt idx="326">
                  <c:v>-97.721132953863261</c:v>
                </c:pt>
                <c:pt idx="327">
                  <c:v>-92.395775165767873</c:v>
                </c:pt>
                <c:pt idx="328">
                  <c:v>-97.077439286435236</c:v>
                </c:pt>
                <c:pt idx="329">
                  <c:v>-95.391021572434511</c:v>
                </c:pt>
                <c:pt idx="330">
                  <c:v>-93.979400086720375</c:v>
                </c:pt>
                <c:pt idx="331">
                  <c:v>-92.04119982655925</c:v>
                </c:pt>
                <c:pt idx="332">
                  <c:v>-96.478174818886373</c:v>
                </c:pt>
                <c:pt idx="333">
                  <c:v>-97.077439286435236</c:v>
                </c:pt>
                <c:pt idx="334">
                  <c:v>-92.395775165767873</c:v>
                </c:pt>
                <c:pt idx="335">
                  <c:v>-98.416375079047498</c:v>
                </c:pt>
                <c:pt idx="336">
                  <c:v>-92.04119982655925</c:v>
                </c:pt>
                <c:pt idx="337">
                  <c:v>-89.370421659154886</c:v>
                </c:pt>
                <c:pt idx="338">
                  <c:v>-95.391021572434511</c:v>
                </c:pt>
                <c:pt idx="339">
                  <c:v>-91.700533040583636</c:v>
                </c:pt>
                <c:pt idx="340">
                  <c:v>-98.416375079047498</c:v>
                </c:pt>
                <c:pt idx="341">
                  <c:v>-95.391021572434511</c:v>
                </c:pt>
                <c:pt idx="342">
                  <c:v>-91.700533040583636</c:v>
                </c:pt>
                <c:pt idx="343">
                  <c:v>-92.765443279648125</c:v>
                </c:pt>
                <c:pt idx="344">
                  <c:v>-93.555614105321609</c:v>
                </c:pt>
                <c:pt idx="345">
                  <c:v>-92.395775165767873</c:v>
                </c:pt>
                <c:pt idx="346">
                  <c:v>-89.118639112994487</c:v>
                </c:pt>
                <c:pt idx="347">
                  <c:v>-93.979400086720375</c:v>
                </c:pt>
                <c:pt idx="348">
                  <c:v>-92.04119982655925</c:v>
                </c:pt>
                <c:pt idx="349">
                  <c:v>-89.897000433601875</c:v>
                </c:pt>
                <c:pt idx="350">
                  <c:v>-95.9176003468815</c:v>
                </c:pt>
                <c:pt idx="351">
                  <c:v>-96.478174818886373</c:v>
                </c:pt>
                <c:pt idx="352">
                  <c:v>-94.894549897933871</c:v>
                </c:pt>
                <c:pt idx="353">
                  <c:v>-94.894549897933871</c:v>
                </c:pt>
                <c:pt idx="354">
                  <c:v>-90.752040042020866</c:v>
                </c:pt>
                <c:pt idx="355">
                  <c:v>-90.172766123314545</c:v>
                </c:pt>
                <c:pt idx="356">
                  <c:v>-94.424927980943394</c:v>
                </c:pt>
                <c:pt idx="357">
                  <c:v>-87.744322865605284</c:v>
                </c:pt>
                <c:pt idx="358">
                  <c:v>-87.535014192041984</c:v>
                </c:pt>
                <c:pt idx="359">
                  <c:v>-88.6359655186601</c:v>
                </c:pt>
                <c:pt idx="360">
                  <c:v>-87.95880017344075</c:v>
                </c:pt>
                <c:pt idx="361">
                  <c:v>-89.118639112994487</c:v>
                </c:pt>
                <c:pt idx="362">
                  <c:v>-90.172766123314545</c:v>
                </c:pt>
                <c:pt idx="363">
                  <c:v>-90.457574905606734</c:v>
                </c:pt>
                <c:pt idx="364">
                  <c:v>-90.457574905606734</c:v>
                </c:pt>
                <c:pt idx="365">
                  <c:v>-92.395775165767873</c:v>
                </c:pt>
                <c:pt idx="366">
                  <c:v>-91.700533040583636</c:v>
                </c:pt>
                <c:pt idx="367">
                  <c:v>-93.979400086720375</c:v>
                </c:pt>
                <c:pt idx="368">
                  <c:v>-88.6359655186601</c:v>
                </c:pt>
                <c:pt idx="369">
                  <c:v>-104.43697499232709</c:v>
                </c:pt>
                <c:pt idx="370">
                  <c:v>-90.752040042020866</c:v>
                </c:pt>
                <c:pt idx="371">
                  <c:v>-89.897000433601875</c:v>
                </c:pt>
                <c:pt idx="372">
                  <c:v>-91.056839373155611</c:v>
                </c:pt>
                <c:pt idx="373">
                  <c:v>-86.558042841285655</c:v>
                </c:pt>
                <c:pt idx="374">
                  <c:v>-87.535014192041984</c:v>
                </c:pt>
                <c:pt idx="375">
                  <c:v>-90.172766123314545</c:v>
                </c:pt>
                <c:pt idx="376">
                  <c:v>-91.056839373155611</c:v>
                </c:pt>
                <c:pt idx="377">
                  <c:v>-90.172766123314545</c:v>
                </c:pt>
                <c:pt idx="378">
                  <c:v>-87.744322865605284</c:v>
                </c:pt>
                <c:pt idx="379">
                  <c:v>-90.752040042020866</c:v>
                </c:pt>
                <c:pt idx="380">
                  <c:v>-91.056839373155611</c:v>
                </c:pt>
                <c:pt idx="381">
                  <c:v>-89.629721202442255</c:v>
                </c:pt>
                <c:pt idx="382">
                  <c:v>-88.873949984654246</c:v>
                </c:pt>
                <c:pt idx="383">
                  <c:v>-86.020599913279625</c:v>
                </c:pt>
                <c:pt idx="384">
                  <c:v>-87.33063088840828</c:v>
                </c:pt>
                <c:pt idx="385">
                  <c:v>-86.375175252488248</c:v>
                </c:pt>
                <c:pt idx="386">
                  <c:v>-85.036239459875986</c:v>
                </c:pt>
                <c:pt idx="387">
                  <c:v>-87.95880017344075</c:v>
                </c:pt>
                <c:pt idx="388">
                  <c:v>-87.744322865605284</c:v>
                </c:pt>
                <c:pt idx="389">
                  <c:v>-88.404328067663798</c:v>
                </c:pt>
                <c:pt idx="390">
                  <c:v>-89.897000433601875</c:v>
                </c:pt>
                <c:pt idx="391">
                  <c:v>-88.6359655186601</c:v>
                </c:pt>
                <c:pt idx="392">
                  <c:v>-87.130946470276257</c:v>
                </c:pt>
                <c:pt idx="393">
                  <c:v>-87.535014192041984</c:v>
                </c:pt>
                <c:pt idx="394">
                  <c:v>-88.178707859470009</c:v>
                </c:pt>
                <c:pt idx="395">
                  <c:v>-87.130946470276257</c:v>
                </c:pt>
                <c:pt idx="396">
                  <c:v>-85.679933127304011</c:v>
                </c:pt>
                <c:pt idx="397">
                  <c:v>-87.130946470276257</c:v>
                </c:pt>
                <c:pt idx="398">
                  <c:v>-86.196078399429723</c:v>
                </c:pt>
                <c:pt idx="399">
                  <c:v>-85.192746210115118</c:v>
                </c:pt>
                <c:pt idx="400">
                  <c:v>-86.375175252488248</c:v>
                </c:pt>
              </c:numCache>
            </c:numRef>
          </c:yVal>
          <c:smooth val="1"/>
          <c:extLst xmlns:c16r2="http://schemas.microsoft.com/office/drawing/2015/06/chart">
            <c:ext xmlns:c16="http://schemas.microsoft.com/office/drawing/2014/chart" uri="{C3380CC4-5D6E-409C-BE32-E72D297353CC}">
              <c16:uniqueId val="{00000000-D11A-4991-A1F4-E9E06E4D4F4C}"/>
            </c:ext>
          </c:extLst>
        </c:ser>
        <c:ser>
          <c:idx val="0"/>
          <c:order val="1"/>
          <c:tx>
            <c:v>Laser 1</c:v>
          </c:tx>
          <c:spPr>
            <a:ln w="19050" cap="rnd">
              <a:solidFill>
                <a:schemeClr val="accent1"/>
              </a:solidFill>
              <a:round/>
            </a:ln>
            <a:effectLst/>
          </c:spPr>
          <c:marker>
            <c:symbol val="none"/>
          </c:marker>
          <c:xVal>
            <c:numRef>
              <c:f>'highgain_DCFBoff_2-1-miniLBS'!$A$21:$A$421</c:f>
              <c:numCache>
                <c:formatCode>General</c:formatCode>
                <c:ptCount val="401"/>
                <c:pt idx="0">
                  <c:v>51.122194999999998</c:v>
                </c:pt>
                <c:pt idx="1">
                  <c:v>52.244388999999998</c:v>
                </c:pt>
                <c:pt idx="2">
                  <c:v>53.366584000000003</c:v>
                </c:pt>
                <c:pt idx="3">
                  <c:v>54.488778000000003</c:v>
                </c:pt>
                <c:pt idx="4">
                  <c:v>55.610973000000001</c:v>
                </c:pt>
                <c:pt idx="5">
                  <c:v>56.733167000000002</c:v>
                </c:pt>
                <c:pt idx="6">
                  <c:v>57.855362</c:v>
                </c:pt>
                <c:pt idx="7">
                  <c:v>58.977556</c:v>
                </c:pt>
                <c:pt idx="8">
                  <c:v>60.099750999999998</c:v>
                </c:pt>
                <c:pt idx="9">
                  <c:v>61.221944999999998</c:v>
                </c:pt>
                <c:pt idx="10">
                  <c:v>62.344140000000003</c:v>
                </c:pt>
                <c:pt idx="11">
                  <c:v>63.466334000000003</c:v>
                </c:pt>
                <c:pt idx="12">
                  <c:v>64.588528999999994</c:v>
                </c:pt>
                <c:pt idx="13">
                  <c:v>65.710723000000002</c:v>
                </c:pt>
                <c:pt idx="14">
                  <c:v>66.832918000000006</c:v>
                </c:pt>
                <c:pt idx="15">
                  <c:v>67.955112</c:v>
                </c:pt>
                <c:pt idx="16">
                  <c:v>69.077307000000005</c:v>
                </c:pt>
                <c:pt idx="17">
                  <c:v>70.199500999999998</c:v>
                </c:pt>
                <c:pt idx="18">
                  <c:v>71.321696000000003</c:v>
                </c:pt>
                <c:pt idx="19">
                  <c:v>72.443889999999996</c:v>
                </c:pt>
                <c:pt idx="20">
                  <c:v>73.566085000000001</c:v>
                </c:pt>
                <c:pt idx="21">
                  <c:v>74.688278999999994</c:v>
                </c:pt>
                <c:pt idx="22">
                  <c:v>75.810473999999999</c:v>
                </c:pt>
                <c:pt idx="23">
                  <c:v>76.932668000000007</c:v>
                </c:pt>
                <c:pt idx="24">
                  <c:v>78.054862999999997</c:v>
                </c:pt>
                <c:pt idx="25">
                  <c:v>79.177057000000005</c:v>
                </c:pt>
                <c:pt idx="26">
                  <c:v>80.299251999999996</c:v>
                </c:pt>
                <c:pt idx="27">
                  <c:v>81.421446000000003</c:v>
                </c:pt>
                <c:pt idx="28">
                  <c:v>82.543640999999994</c:v>
                </c:pt>
                <c:pt idx="29">
                  <c:v>83.665835000000001</c:v>
                </c:pt>
                <c:pt idx="30">
                  <c:v>84.788030000000006</c:v>
                </c:pt>
                <c:pt idx="31">
                  <c:v>85.910223999999999</c:v>
                </c:pt>
                <c:pt idx="32">
                  <c:v>87.032419000000004</c:v>
                </c:pt>
                <c:pt idx="33">
                  <c:v>88.154612999999998</c:v>
                </c:pt>
                <c:pt idx="34">
                  <c:v>89.276808000000003</c:v>
                </c:pt>
                <c:pt idx="35">
                  <c:v>90.399001999999996</c:v>
                </c:pt>
                <c:pt idx="36">
                  <c:v>91.521197000000001</c:v>
                </c:pt>
                <c:pt idx="37">
                  <c:v>92.643392000000006</c:v>
                </c:pt>
                <c:pt idx="38">
                  <c:v>93.765585999999999</c:v>
                </c:pt>
                <c:pt idx="39">
                  <c:v>94.887781000000004</c:v>
                </c:pt>
                <c:pt idx="40">
                  <c:v>96.009974999999997</c:v>
                </c:pt>
                <c:pt idx="41">
                  <c:v>97.132170000000002</c:v>
                </c:pt>
                <c:pt idx="42">
                  <c:v>98.254363999999995</c:v>
                </c:pt>
                <c:pt idx="43">
                  <c:v>99.376559</c:v>
                </c:pt>
                <c:pt idx="44">
                  <c:v>100.49875299999999</c:v>
                </c:pt>
                <c:pt idx="45">
                  <c:v>101.620948</c:v>
                </c:pt>
                <c:pt idx="46">
                  <c:v>102.74314200000001</c:v>
                </c:pt>
                <c:pt idx="47">
                  <c:v>103.865337</c:v>
                </c:pt>
                <c:pt idx="48">
                  <c:v>104.987531</c:v>
                </c:pt>
                <c:pt idx="49">
                  <c:v>106.10972599999999</c:v>
                </c:pt>
                <c:pt idx="50">
                  <c:v>107.23192</c:v>
                </c:pt>
                <c:pt idx="51">
                  <c:v>108.35411499999999</c:v>
                </c:pt>
                <c:pt idx="52">
                  <c:v>109.476309</c:v>
                </c:pt>
                <c:pt idx="53">
                  <c:v>110.59850400000001</c:v>
                </c:pt>
                <c:pt idx="54">
                  <c:v>111.720698</c:v>
                </c:pt>
                <c:pt idx="55">
                  <c:v>112.842893</c:v>
                </c:pt>
                <c:pt idx="56">
                  <c:v>113.965087</c:v>
                </c:pt>
                <c:pt idx="57">
                  <c:v>115.087282</c:v>
                </c:pt>
                <c:pt idx="58">
                  <c:v>116.209476</c:v>
                </c:pt>
                <c:pt idx="59">
                  <c:v>117.331671</c:v>
                </c:pt>
                <c:pt idx="60">
                  <c:v>118.45386499999999</c:v>
                </c:pt>
                <c:pt idx="61">
                  <c:v>119.57606</c:v>
                </c:pt>
                <c:pt idx="62">
                  <c:v>120.69825400000001</c:v>
                </c:pt>
                <c:pt idx="63">
                  <c:v>121.820449</c:v>
                </c:pt>
                <c:pt idx="64">
                  <c:v>122.942643</c:v>
                </c:pt>
                <c:pt idx="65">
                  <c:v>124.06483799999999</c:v>
                </c:pt>
                <c:pt idx="66">
                  <c:v>125.187032</c:v>
                </c:pt>
                <c:pt idx="67">
                  <c:v>126.30922700000001</c:v>
                </c:pt>
                <c:pt idx="68">
                  <c:v>127.431421</c:v>
                </c:pt>
                <c:pt idx="69">
                  <c:v>128.55361600000001</c:v>
                </c:pt>
                <c:pt idx="70">
                  <c:v>129.67581000000001</c:v>
                </c:pt>
                <c:pt idx="71">
                  <c:v>130.79800499999999</c:v>
                </c:pt>
                <c:pt idx="72">
                  <c:v>131.92019999999999</c:v>
                </c:pt>
                <c:pt idx="73">
                  <c:v>133.042394</c:v>
                </c:pt>
                <c:pt idx="74">
                  <c:v>134.16458900000001</c:v>
                </c:pt>
                <c:pt idx="75">
                  <c:v>135.28678300000001</c:v>
                </c:pt>
                <c:pt idx="76">
                  <c:v>136.40897799999999</c:v>
                </c:pt>
                <c:pt idx="77">
                  <c:v>137.531172</c:v>
                </c:pt>
                <c:pt idx="78">
                  <c:v>138.653367</c:v>
                </c:pt>
                <c:pt idx="79">
                  <c:v>139.77556100000001</c:v>
                </c:pt>
                <c:pt idx="80">
                  <c:v>140.89775599999999</c:v>
                </c:pt>
                <c:pt idx="81">
                  <c:v>142.01994999999999</c:v>
                </c:pt>
                <c:pt idx="82">
                  <c:v>143.142145</c:v>
                </c:pt>
                <c:pt idx="83">
                  <c:v>144.26433900000001</c:v>
                </c:pt>
                <c:pt idx="84">
                  <c:v>145.38653400000001</c:v>
                </c:pt>
                <c:pt idx="85">
                  <c:v>146.50872799999999</c:v>
                </c:pt>
                <c:pt idx="86">
                  <c:v>147.630923</c:v>
                </c:pt>
                <c:pt idx="87">
                  <c:v>148.753117</c:v>
                </c:pt>
                <c:pt idx="88">
                  <c:v>149.87531200000001</c:v>
                </c:pt>
                <c:pt idx="89">
                  <c:v>150.99750599999999</c:v>
                </c:pt>
                <c:pt idx="90">
                  <c:v>152.11970099999999</c:v>
                </c:pt>
                <c:pt idx="91">
                  <c:v>153.241895</c:v>
                </c:pt>
                <c:pt idx="92">
                  <c:v>154.36409</c:v>
                </c:pt>
                <c:pt idx="93">
                  <c:v>155.48628400000001</c:v>
                </c:pt>
                <c:pt idx="94">
                  <c:v>156.60847899999999</c:v>
                </c:pt>
                <c:pt idx="95">
                  <c:v>157.730673</c:v>
                </c:pt>
                <c:pt idx="96">
                  <c:v>158.852868</c:v>
                </c:pt>
                <c:pt idx="97">
                  <c:v>159.97506200000001</c:v>
                </c:pt>
                <c:pt idx="98">
                  <c:v>161.09725700000001</c:v>
                </c:pt>
                <c:pt idx="99">
                  <c:v>162.21945099999999</c:v>
                </c:pt>
                <c:pt idx="100">
                  <c:v>163.341646</c:v>
                </c:pt>
                <c:pt idx="101">
                  <c:v>164.46384</c:v>
                </c:pt>
                <c:pt idx="102">
                  <c:v>165.58603500000001</c:v>
                </c:pt>
                <c:pt idx="103">
                  <c:v>166.70822899999999</c:v>
                </c:pt>
                <c:pt idx="104">
                  <c:v>167.83042399999999</c:v>
                </c:pt>
                <c:pt idx="105">
                  <c:v>168.952618</c:v>
                </c:pt>
                <c:pt idx="106">
                  <c:v>170.07481300000001</c:v>
                </c:pt>
                <c:pt idx="107">
                  <c:v>171.19700700000001</c:v>
                </c:pt>
                <c:pt idx="108">
                  <c:v>172.31920199999999</c:v>
                </c:pt>
                <c:pt idx="109">
                  <c:v>173.44139699999999</c:v>
                </c:pt>
                <c:pt idx="110">
                  <c:v>174.563591</c:v>
                </c:pt>
                <c:pt idx="111">
                  <c:v>175.68578600000001</c:v>
                </c:pt>
                <c:pt idx="112">
                  <c:v>176.80797999999999</c:v>
                </c:pt>
                <c:pt idx="113">
                  <c:v>177.93017499999999</c:v>
                </c:pt>
                <c:pt idx="114">
                  <c:v>179.052369</c:v>
                </c:pt>
                <c:pt idx="115">
                  <c:v>180.174564</c:v>
                </c:pt>
                <c:pt idx="116">
                  <c:v>181.29675800000001</c:v>
                </c:pt>
                <c:pt idx="117">
                  <c:v>182.41895299999999</c:v>
                </c:pt>
                <c:pt idx="118">
                  <c:v>183.541147</c:v>
                </c:pt>
                <c:pt idx="119">
                  <c:v>184.663342</c:v>
                </c:pt>
                <c:pt idx="120">
                  <c:v>185.78553600000001</c:v>
                </c:pt>
                <c:pt idx="121">
                  <c:v>186.90773100000001</c:v>
                </c:pt>
                <c:pt idx="122">
                  <c:v>188.02992499999999</c:v>
                </c:pt>
                <c:pt idx="123">
                  <c:v>189.15212</c:v>
                </c:pt>
                <c:pt idx="124">
                  <c:v>190.274314</c:v>
                </c:pt>
                <c:pt idx="125">
                  <c:v>191.39650900000001</c:v>
                </c:pt>
                <c:pt idx="126">
                  <c:v>192.51870299999999</c:v>
                </c:pt>
                <c:pt idx="127">
                  <c:v>193.64089799999999</c:v>
                </c:pt>
                <c:pt idx="128">
                  <c:v>194.763092</c:v>
                </c:pt>
                <c:pt idx="129">
                  <c:v>195.88528700000001</c:v>
                </c:pt>
                <c:pt idx="130">
                  <c:v>197.00748100000001</c:v>
                </c:pt>
                <c:pt idx="131">
                  <c:v>198.12967599999999</c:v>
                </c:pt>
                <c:pt idx="132">
                  <c:v>199.25187</c:v>
                </c:pt>
                <c:pt idx="133">
                  <c:v>200.374065</c:v>
                </c:pt>
                <c:pt idx="134">
                  <c:v>201.49625900000001</c:v>
                </c:pt>
                <c:pt idx="135">
                  <c:v>202.61845400000001</c:v>
                </c:pt>
                <c:pt idx="136">
                  <c:v>203.74064799999999</c:v>
                </c:pt>
                <c:pt idx="137">
                  <c:v>204.862843</c:v>
                </c:pt>
                <c:pt idx="138">
                  <c:v>205.98503700000001</c:v>
                </c:pt>
                <c:pt idx="139">
                  <c:v>207.10723200000001</c:v>
                </c:pt>
                <c:pt idx="140">
                  <c:v>208.22942599999999</c:v>
                </c:pt>
                <c:pt idx="141">
                  <c:v>209.35162099999999</c:v>
                </c:pt>
                <c:pt idx="142">
                  <c:v>210.473815</c:v>
                </c:pt>
                <c:pt idx="143">
                  <c:v>211.59601000000001</c:v>
                </c:pt>
                <c:pt idx="144">
                  <c:v>212.71820399999999</c:v>
                </c:pt>
                <c:pt idx="145">
                  <c:v>213.84039899999999</c:v>
                </c:pt>
                <c:pt idx="146">
                  <c:v>214.962594</c:v>
                </c:pt>
                <c:pt idx="147">
                  <c:v>216.084788</c:v>
                </c:pt>
                <c:pt idx="148">
                  <c:v>217.20698300000001</c:v>
                </c:pt>
                <c:pt idx="149">
                  <c:v>218.32917699999999</c:v>
                </c:pt>
                <c:pt idx="150">
                  <c:v>219.45137199999999</c:v>
                </c:pt>
                <c:pt idx="151">
                  <c:v>220.573566</c:v>
                </c:pt>
                <c:pt idx="152">
                  <c:v>221.695761</c:v>
                </c:pt>
                <c:pt idx="153">
                  <c:v>222.81795500000001</c:v>
                </c:pt>
                <c:pt idx="154">
                  <c:v>223.94014999999999</c:v>
                </c:pt>
                <c:pt idx="155">
                  <c:v>225.062344</c:v>
                </c:pt>
                <c:pt idx="156">
                  <c:v>226.184539</c:v>
                </c:pt>
                <c:pt idx="157">
                  <c:v>227.30673300000001</c:v>
                </c:pt>
                <c:pt idx="158">
                  <c:v>228.42892800000001</c:v>
                </c:pt>
                <c:pt idx="159">
                  <c:v>229.55112199999999</c:v>
                </c:pt>
                <c:pt idx="160">
                  <c:v>230.673317</c:v>
                </c:pt>
                <c:pt idx="161">
                  <c:v>231.795511</c:v>
                </c:pt>
                <c:pt idx="162">
                  <c:v>232.91770600000001</c:v>
                </c:pt>
                <c:pt idx="163">
                  <c:v>234.03989999999999</c:v>
                </c:pt>
                <c:pt idx="164">
                  <c:v>235.16209499999999</c:v>
                </c:pt>
                <c:pt idx="165">
                  <c:v>236.284289</c:v>
                </c:pt>
                <c:pt idx="166">
                  <c:v>237.40648400000001</c:v>
                </c:pt>
                <c:pt idx="167">
                  <c:v>238.52867800000001</c:v>
                </c:pt>
                <c:pt idx="168">
                  <c:v>239.65087299999999</c:v>
                </c:pt>
                <c:pt idx="169">
                  <c:v>240.773067</c:v>
                </c:pt>
                <c:pt idx="170">
                  <c:v>241.895262</c:v>
                </c:pt>
                <c:pt idx="171">
                  <c:v>243.01745600000001</c:v>
                </c:pt>
                <c:pt idx="172">
                  <c:v>244.13965099999999</c:v>
                </c:pt>
                <c:pt idx="173">
                  <c:v>245.26184499999999</c:v>
                </c:pt>
                <c:pt idx="174">
                  <c:v>246.38404</c:v>
                </c:pt>
                <c:pt idx="175">
                  <c:v>247.50623400000001</c:v>
                </c:pt>
                <c:pt idx="176">
                  <c:v>248.62842900000001</c:v>
                </c:pt>
                <c:pt idx="177">
                  <c:v>249.75062299999999</c:v>
                </c:pt>
                <c:pt idx="178">
                  <c:v>250.872818</c:v>
                </c:pt>
                <c:pt idx="179">
                  <c:v>251.995012</c:v>
                </c:pt>
                <c:pt idx="180">
                  <c:v>253.11720700000001</c:v>
                </c:pt>
                <c:pt idx="181">
                  <c:v>254.23940099999999</c:v>
                </c:pt>
                <c:pt idx="182">
                  <c:v>255.36159599999999</c:v>
                </c:pt>
                <c:pt idx="183">
                  <c:v>256.483791</c:v>
                </c:pt>
                <c:pt idx="184">
                  <c:v>257.60598499999998</c:v>
                </c:pt>
                <c:pt idx="185">
                  <c:v>258.72818000000001</c:v>
                </c:pt>
                <c:pt idx="186">
                  <c:v>259.85037399999999</c:v>
                </c:pt>
                <c:pt idx="187">
                  <c:v>260.97256900000002</c:v>
                </c:pt>
                <c:pt idx="188">
                  <c:v>262.094763</c:v>
                </c:pt>
                <c:pt idx="189">
                  <c:v>263.21695799999998</c:v>
                </c:pt>
                <c:pt idx="190">
                  <c:v>264.33915200000001</c:v>
                </c:pt>
                <c:pt idx="191">
                  <c:v>265.46134699999999</c:v>
                </c:pt>
                <c:pt idx="192">
                  <c:v>266.58354100000003</c:v>
                </c:pt>
                <c:pt idx="193">
                  <c:v>267.705736</c:v>
                </c:pt>
                <c:pt idx="194">
                  <c:v>268.82792999999998</c:v>
                </c:pt>
                <c:pt idx="195">
                  <c:v>269.95012500000001</c:v>
                </c:pt>
                <c:pt idx="196">
                  <c:v>271.07231899999999</c:v>
                </c:pt>
                <c:pt idx="197">
                  <c:v>272.19451400000003</c:v>
                </c:pt>
                <c:pt idx="198">
                  <c:v>273.31670800000001</c:v>
                </c:pt>
                <c:pt idx="199">
                  <c:v>274.43890299999998</c:v>
                </c:pt>
                <c:pt idx="200">
                  <c:v>275.56109700000002</c:v>
                </c:pt>
                <c:pt idx="201">
                  <c:v>276.68329199999999</c:v>
                </c:pt>
                <c:pt idx="202">
                  <c:v>277.80548599999997</c:v>
                </c:pt>
                <c:pt idx="203">
                  <c:v>278.92768100000001</c:v>
                </c:pt>
                <c:pt idx="204">
                  <c:v>280.04987499999999</c:v>
                </c:pt>
                <c:pt idx="205">
                  <c:v>281.17207000000002</c:v>
                </c:pt>
                <c:pt idx="206">
                  <c:v>282.294264</c:v>
                </c:pt>
                <c:pt idx="207">
                  <c:v>283.41645899999997</c:v>
                </c:pt>
                <c:pt idx="208">
                  <c:v>284.53865300000001</c:v>
                </c:pt>
                <c:pt idx="209">
                  <c:v>285.66084799999999</c:v>
                </c:pt>
                <c:pt idx="210">
                  <c:v>286.78304200000002</c:v>
                </c:pt>
                <c:pt idx="211">
                  <c:v>287.905237</c:v>
                </c:pt>
                <c:pt idx="212">
                  <c:v>289.02743099999998</c:v>
                </c:pt>
                <c:pt idx="213">
                  <c:v>290.14962600000001</c:v>
                </c:pt>
                <c:pt idx="214">
                  <c:v>291.27181999999999</c:v>
                </c:pt>
                <c:pt idx="215">
                  <c:v>292.39401500000002</c:v>
                </c:pt>
                <c:pt idx="216">
                  <c:v>293.516209</c:v>
                </c:pt>
                <c:pt idx="217">
                  <c:v>294.63840399999998</c:v>
                </c:pt>
                <c:pt idx="218">
                  <c:v>295.76059900000001</c:v>
                </c:pt>
                <c:pt idx="219">
                  <c:v>296.88279299999999</c:v>
                </c:pt>
                <c:pt idx="220">
                  <c:v>298.00498800000003</c:v>
                </c:pt>
                <c:pt idx="221">
                  <c:v>299.127182</c:v>
                </c:pt>
                <c:pt idx="222">
                  <c:v>300.24937699999998</c:v>
                </c:pt>
                <c:pt idx="223">
                  <c:v>301.37157100000002</c:v>
                </c:pt>
                <c:pt idx="224">
                  <c:v>302.49376599999999</c:v>
                </c:pt>
                <c:pt idx="225">
                  <c:v>303.61595999999997</c:v>
                </c:pt>
                <c:pt idx="226">
                  <c:v>304.73815500000001</c:v>
                </c:pt>
                <c:pt idx="227">
                  <c:v>305.86034899999999</c:v>
                </c:pt>
                <c:pt idx="228">
                  <c:v>306.98254400000002</c:v>
                </c:pt>
                <c:pt idx="229">
                  <c:v>308.104738</c:v>
                </c:pt>
                <c:pt idx="230">
                  <c:v>309.22693299999997</c:v>
                </c:pt>
                <c:pt idx="231">
                  <c:v>310.34912700000001</c:v>
                </c:pt>
                <c:pt idx="232">
                  <c:v>311.47132199999999</c:v>
                </c:pt>
                <c:pt idx="233">
                  <c:v>312.59351600000002</c:v>
                </c:pt>
                <c:pt idx="234">
                  <c:v>313.715711</c:v>
                </c:pt>
                <c:pt idx="235">
                  <c:v>314.83790499999998</c:v>
                </c:pt>
                <c:pt idx="236">
                  <c:v>315.96010000000001</c:v>
                </c:pt>
                <c:pt idx="237">
                  <c:v>317.08229399999999</c:v>
                </c:pt>
                <c:pt idx="238">
                  <c:v>318.20448900000002</c:v>
                </c:pt>
                <c:pt idx="239">
                  <c:v>319.326683</c:v>
                </c:pt>
                <c:pt idx="240">
                  <c:v>320.44887799999998</c:v>
                </c:pt>
                <c:pt idx="241">
                  <c:v>321.57107200000002</c:v>
                </c:pt>
                <c:pt idx="242">
                  <c:v>322.69326699999999</c:v>
                </c:pt>
                <c:pt idx="243">
                  <c:v>323.81546100000003</c:v>
                </c:pt>
                <c:pt idx="244">
                  <c:v>324.937656</c:v>
                </c:pt>
                <c:pt idx="245">
                  <c:v>326.05984999999998</c:v>
                </c:pt>
                <c:pt idx="246">
                  <c:v>327.18204500000002</c:v>
                </c:pt>
                <c:pt idx="247">
                  <c:v>328.304239</c:v>
                </c:pt>
                <c:pt idx="248">
                  <c:v>329.42643399999997</c:v>
                </c:pt>
                <c:pt idx="249">
                  <c:v>330.54862800000001</c:v>
                </c:pt>
                <c:pt idx="250">
                  <c:v>331.67082299999998</c:v>
                </c:pt>
                <c:pt idx="251">
                  <c:v>332.79301700000002</c:v>
                </c:pt>
                <c:pt idx="252">
                  <c:v>333.915212</c:v>
                </c:pt>
                <c:pt idx="253">
                  <c:v>335.03740599999998</c:v>
                </c:pt>
                <c:pt idx="254">
                  <c:v>336.15960100000001</c:v>
                </c:pt>
                <c:pt idx="255">
                  <c:v>337.28179599999999</c:v>
                </c:pt>
                <c:pt idx="256">
                  <c:v>338.40399000000002</c:v>
                </c:pt>
                <c:pt idx="257">
                  <c:v>339.526185</c:v>
                </c:pt>
                <c:pt idx="258">
                  <c:v>340.64837899999998</c:v>
                </c:pt>
                <c:pt idx="259">
                  <c:v>341.77057400000001</c:v>
                </c:pt>
                <c:pt idx="260">
                  <c:v>342.89276799999999</c:v>
                </c:pt>
                <c:pt idx="261">
                  <c:v>344.01496300000002</c:v>
                </c:pt>
                <c:pt idx="262">
                  <c:v>345.137157</c:v>
                </c:pt>
                <c:pt idx="263">
                  <c:v>346.25935199999998</c:v>
                </c:pt>
                <c:pt idx="264">
                  <c:v>347.38154600000001</c:v>
                </c:pt>
                <c:pt idx="265">
                  <c:v>348.50374099999999</c:v>
                </c:pt>
                <c:pt idx="266">
                  <c:v>349.62593500000003</c:v>
                </c:pt>
                <c:pt idx="267">
                  <c:v>350.74813</c:v>
                </c:pt>
                <c:pt idx="268">
                  <c:v>351.87032399999998</c:v>
                </c:pt>
                <c:pt idx="269">
                  <c:v>352.99251900000002</c:v>
                </c:pt>
                <c:pt idx="270">
                  <c:v>354.11471299999999</c:v>
                </c:pt>
                <c:pt idx="271">
                  <c:v>355.23690800000003</c:v>
                </c:pt>
                <c:pt idx="272">
                  <c:v>356.35910200000001</c:v>
                </c:pt>
                <c:pt idx="273">
                  <c:v>357.48129699999998</c:v>
                </c:pt>
                <c:pt idx="274">
                  <c:v>358.60349100000002</c:v>
                </c:pt>
                <c:pt idx="275">
                  <c:v>359.725686</c:v>
                </c:pt>
                <c:pt idx="276">
                  <c:v>360.84787999999998</c:v>
                </c:pt>
                <c:pt idx="277">
                  <c:v>361.97007500000001</c:v>
                </c:pt>
                <c:pt idx="278">
                  <c:v>363.09226899999999</c:v>
                </c:pt>
                <c:pt idx="279">
                  <c:v>364.21446400000002</c:v>
                </c:pt>
                <c:pt idx="280">
                  <c:v>365.336658</c:v>
                </c:pt>
                <c:pt idx="281">
                  <c:v>366.45885299999998</c:v>
                </c:pt>
                <c:pt idx="282">
                  <c:v>367.58104700000001</c:v>
                </c:pt>
                <c:pt idx="283">
                  <c:v>368.70324199999999</c:v>
                </c:pt>
                <c:pt idx="284">
                  <c:v>369.82543600000002</c:v>
                </c:pt>
                <c:pt idx="285">
                  <c:v>370.947631</c:v>
                </c:pt>
                <c:pt idx="286">
                  <c:v>372.06982499999998</c:v>
                </c:pt>
                <c:pt idx="287">
                  <c:v>373.19202000000001</c:v>
                </c:pt>
                <c:pt idx="288">
                  <c:v>374.31421399999999</c:v>
                </c:pt>
                <c:pt idx="289">
                  <c:v>375.43640900000003</c:v>
                </c:pt>
                <c:pt idx="290">
                  <c:v>376.55860300000001</c:v>
                </c:pt>
                <c:pt idx="291">
                  <c:v>377.68079799999998</c:v>
                </c:pt>
                <c:pt idx="292">
                  <c:v>378.80299300000001</c:v>
                </c:pt>
                <c:pt idx="293">
                  <c:v>379.92518699999999</c:v>
                </c:pt>
                <c:pt idx="294">
                  <c:v>381.04738200000003</c:v>
                </c:pt>
                <c:pt idx="295">
                  <c:v>382.16957600000001</c:v>
                </c:pt>
                <c:pt idx="296">
                  <c:v>383.29177099999998</c:v>
                </c:pt>
                <c:pt idx="297">
                  <c:v>384.41396500000002</c:v>
                </c:pt>
                <c:pt idx="298">
                  <c:v>385.53616</c:v>
                </c:pt>
                <c:pt idx="299">
                  <c:v>386.65835399999997</c:v>
                </c:pt>
                <c:pt idx="300">
                  <c:v>387.78054900000001</c:v>
                </c:pt>
                <c:pt idx="301">
                  <c:v>388.90274299999999</c:v>
                </c:pt>
                <c:pt idx="302">
                  <c:v>390.02493800000002</c:v>
                </c:pt>
                <c:pt idx="303">
                  <c:v>391.147132</c:v>
                </c:pt>
                <c:pt idx="304">
                  <c:v>392.26932699999998</c:v>
                </c:pt>
                <c:pt idx="305">
                  <c:v>393.39152100000001</c:v>
                </c:pt>
                <c:pt idx="306">
                  <c:v>394.51371599999999</c:v>
                </c:pt>
                <c:pt idx="307">
                  <c:v>395.63591000000002</c:v>
                </c:pt>
                <c:pt idx="308">
                  <c:v>396.758105</c:v>
                </c:pt>
                <c:pt idx="309">
                  <c:v>397.88029899999998</c:v>
                </c:pt>
                <c:pt idx="310">
                  <c:v>399.00249400000001</c:v>
                </c:pt>
                <c:pt idx="311">
                  <c:v>400.12468799999999</c:v>
                </c:pt>
                <c:pt idx="312">
                  <c:v>401.24688300000003</c:v>
                </c:pt>
                <c:pt idx="313">
                  <c:v>402.369077</c:v>
                </c:pt>
                <c:pt idx="314">
                  <c:v>403.49127199999998</c:v>
                </c:pt>
                <c:pt idx="315">
                  <c:v>404.61346600000002</c:v>
                </c:pt>
                <c:pt idx="316">
                  <c:v>405.73566099999999</c:v>
                </c:pt>
                <c:pt idx="317">
                  <c:v>406.85785499999997</c:v>
                </c:pt>
                <c:pt idx="318">
                  <c:v>407.98005000000001</c:v>
                </c:pt>
                <c:pt idx="319">
                  <c:v>409.10224399999998</c:v>
                </c:pt>
                <c:pt idx="320">
                  <c:v>410.22443900000002</c:v>
                </c:pt>
                <c:pt idx="321">
                  <c:v>411.346633</c:v>
                </c:pt>
                <c:pt idx="322">
                  <c:v>412.46882799999997</c:v>
                </c:pt>
                <c:pt idx="323">
                  <c:v>413.59102200000001</c:v>
                </c:pt>
                <c:pt idx="324">
                  <c:v>414.71321699999999</c:v>
                </c:pt>
                <c:pt idx="325">
                  <c:v>415.83541100000002</c:v>
                </c:pt>
                <c:pt idx="326">
                  <c:v>416.957606</c:v>
                </c:pt>
                <c:pt idx="327">
                  <c:v>418.07979999999998</c:v>
                </c:pt>
                <c:pt idx="328">
                  <c:v>419.20199500000001</c:v>
                </c:pt>
                <c:pt idx="329">
                  <c:v>420.32418999999999</c:v>
                </c:pt>
                <c:pt idx="330">
                  <c:v>421.44638400000002</c:v>
                </c:pt>
                <c:pt idx="331">
                  <c:v>422.568579</c:v>
                </c:pt>
                <c:pt idx="332">
                  <c:v>423.69077299999998</c:v>
                </c:pt>
                <c:pt idx="333">
                  <c:v>424.81296800000001</c:v>
                </c:pt>
                <c:pt idx="334">
                  <c:v>425.93516199999999</c:v>
                </c:pt>
                <c:pt idx="335">
                  <c:v>427.05735700000002</c:v>
                </c:pt>
                <c:pt idx="336">
                  <c:v>428.179551</c:v>
                </c:pt>
                <c:pt idx="337">
                  <c:v>429.30174599999998</c:v>
                </c:pt>
                <c:pt idx="338">
                  <c:v>430.42394000000002</c:v>
                </c:pt>
                <c:pt idx="339">
                  <c:v>431.54613499999999</c:v>
                </c:pt>
                <c:pt idx="340">
                  <c:v>432.66832900000003</c:v>
                </c:pt>
                <c:pt idx="341">
                  <c:v>433.790524</c:v>
                </c:pt>
                <c:pt idx="342">
                  <c:v>434.91271799999998</c:v>
                </c:pt>
                <c:pt idx="343">
                  <c:v>436.03491300000002</c:v>
                </c:pt>
                <c:pt idx="344">
                  <c:v>437.157107</c:v>
                </c:pt>
                <c:pt idx="345">
                  <c:v>438.27930199999997</c:v>
                </c:pt>
                <c:pt idx="346">
                  <c:v>439.40149600000001</c:v>
                </c:pt>
                <c:pt idx="347">
                  <c:v>440.52369099999999</c:v>
                </c:pt>
                <c:pt idx="348">
                  <c:v>441.64588500000002</c:v>
                </c:pt>
                <c:pt idx="349">
                  <c:v>442.76808</c:v>
                </c:pt>
                <c:pt idx="350">
                  <c:v>443.89027399999998</c:v>
                </c:pt>
                <c:pt idx="351">
                  <c:v>445.01246900000001</c:v>
                </c:pt>
                <c:pt idx="352">
                  <c:v>446.13466299999999</c:v>
                </c:pt>
                <c:pt idx="353">
                  <c:v>447.25685800000002</c:v>
                </c:pt>
                <c:pt idx="354">
                  <c:v>448.379052</c:v>
                </c:pt>
                <c:pt idx="355">
                  <c:v>449.50124699999998</c:v>
                </c:pt>
                <c:pt idx="356">
                  <c:v>450.62344100000001</c:v>
                </c:pt>
                <c:pt idx="357">
                  <c:v>451.74563599999999</c:v>
                </c:pt>
                <c:pt idx="358">
                  <c:v>452.86783000000003</c:v>
                </c:pt>
                <c:pt idx="359">
                  <c:v>453.990025</c:v>
                </c:pt>
                <c:pt idx="360">
                  <c:v>455.11221899999998</c:v>
                </c:pt>
                <c:pt idx="361">
                  <c:v>456.23441400000002</c:v>
                </c:pt>
                <c:pt idx="362">
                  <c:v>457.35660799999999</c:v>
                </c:pt>
                <c:pt idx="363">
                  <c:v>458.47880300000003</c:v>
                </c:pt>
                <c:pt idx="364">
                  <c:v>459.600998</c:v>
                </c:pt>
                <c:pt idx="365">
                  <c:v>460.72319199999998</c:v>
                </c:pt>
                <c:pt idx="366">
                  <c:v>461.84538700000002</c:v>
                </c:pt>
                <c:pt idx="367">
                  <c:v>462.967581</c:v>
                </c:pt>
                <c:pt idx="368">
                  <c:v>464.08977599999997</c:v>
                </c:pt>
                <c:pt idx="369">
                  <c:v>465.21197000000001</c:v>
                </c:pt>
                <c:pt idx="370">
                  <c:v>466.33416499999998</c:v>
                </c:pt>
                <c:pt idx="371">
                  <c:v>467.45635900000002</c:v>
                </c:pt>
                <c:pt idx="372">
                  <c:v>468.578554</c:v>
                </c:pt>
                <c:pt idx="373">
                  <c:v>469.70074799999998</c:v>
                </c:pt>
                <c:pt idx="374">
                  <c:v>470.82294300000001</c:v>
                </c:pt>
                <c:pt idx="375">
                  <c:v>471.94513699999999</c:v>
                </c:pt>
                <c:pt idx="376">
                  <c:v>473.06733200000002</c:v>
                </c:pt>
                <c:pt idx="377">
                  <c:v>474.189526</c:v>
                </c:pt>
                <c:pt idx="378">
                  <c:v>475.31172099999998</c:v>
                </c:pt>
                <c:pt idx="379">
                  <c:v>476.43391500000001</c:v>
                </c:pt>
                <c:pt idx="380">
                  <c:v>477.55610999999999</c:v>
                </c:pt>
                <c:pt idx="381">
                  <c:v>478.67830400000003</c:v>
                </c:pt>
                <c:pt idx="382">
                  <c:v>479.800499</c:v>
                </c:pt>
                <c:pt idx="383">
                  <c:v>480.92269299999998</c:v>
                </c:pt>
                <c:pt idx="384">
                  <c:v>482.04488800000001</c:v>
                </c:pt>
                <c:pt idx="385">
                  <c:v>483.16708199999999</c:v>
                </c:pt>
                <c:pt idx="386">
                  <c:v>484.28927700000003</c:v>
                </c:pt>
                <c:pt idx="387">
                  <c:v>485.41147100000001</c:v>
                </c:pt>
                <c:pt idx="388">
                  <c:v>486.53366599999998</c:v>
                </c:pt>
                <c:pt idx="389">
                  <c:v>487.65586000000002</c:v>
                </c:pt>
                <c:pt idx="390">
                  <c:v>488.77805499999999</c:v>
                </c:pt>
                <c:pt idx="391">
                  <c:v>489.90024899999997</c:v>
                </c:pt>
                <c:pt idx="392">
                  <c:v>491.02244400000001</c:v>
                </c:pt>
                <c:pt idx="393">
                  <c:v>492.14463799999999</c:v>
                </c:pt>
                <c:pt idx="394">
                  <c:v>493.26683300000002</c:v>
                </c:pt>
                <c:pt idx="395">
                  <c:v>494.389027</c:v>
                </c:pt>
                <c:pt idx="396">
                  <c:v>495.51122199999998</c:v>
                </c:pt>
                <c:pt idx="397">
                  <c:v>496.63341600000001</c:v>
                </c:pt>
                <c:pt idx="398">
                  <c:v>497.75561099999999</c:v>
                </c:pt>
                <c:pt idx="399">
                  <c:v>498.87780500000002</c:v>
                </c:pt>
                <c:pt idx="400">
                  <c:v>500</c:v>
                </c:pt>
              </c:numCache>
            </c:numRef>
          </c:xVal>
          <c:yVal>
            <c:numRef>
              <c:f>'highgain_DCFBoff_2-1-miniLBS'!$F$21:$F$421</c:f>
              <c:numCache>
                <c:formatCode>General</c:formatCode>
                <c:ptCount val="401"/>
                <c:pt idx="0">
                  <c:v>-61.681455766057681</c:v>
                </c:pt>
                <c:pt idx="1">
                  <c:v>-59.625990026675133</c:v>
                </c:pt>
                <c:pt idx="2">
                  <c:v>-61.566270490327959</c:v>
                </c:pt>
                <c:pt idx="3">
                  <c:v>-62.383728154384173</c:v>
                </c:pt>
                <c:pt idx="4">
                  <c:v>-60.924806165335433</c:v>
                </c:pt>
                <c:pt idx="5">
                  <c:v>-62.650650242818969</c:v>
                </c:pt>
                <c:pt idx="6">
                  <c:v>-63.622291708119803</c:v>
                </c:pt>
                <c:pt idx="7">
                  <c:v>-62.938209402962677</c:v>
                </c:pt>
                <c:pt idx="8">
                  <c:v>-62.069475650208901</c:v>
                </c:pt>
                <c:pt idx="9">
                  <c:v>-61.992657426870601</c:v>
                </c:pt>
                <c:pt idx="10">
                  <c:v>-64.082399653118486</c:v>
                </c:pt>
                <c:pt idx="11">
                  <c:v>-65.384354486672194</c:v>
                </c:pt>
                <c:pt idx="12">
                  <c:v>-63.741732867142893</c:v>
                </c:pt>
                <c:pt idx="13">
                  <c:v>-65.481767354099034</c:v>
                </c:pt>
                <c:pt idx="14">
                  <c:v>-63.889982836831997</c:v>
                </c:pt>
                <c:pt idx="15">
                  <c:v>-67.013302825757165</c:v>
                </c:pt>
                <c:pt idx="16">
                  <c:v>-66.763746289254783</c:v>
                </c:pt>
                <c:pt idx="17">
                  <c:v>-63.985658434352302</c:v>
                </c:pt>
                <c:pt idx="18">
                  <c:v>-66.125461021527059</c:v>
                </c:pt>
                <c:pt idx="19">
                  <c:v>-67.270242072932689</c:v>
                </c:pt>
                <c:pt idx="20">
                  <c:v>-67.702055679337306</c:v>
                </c:pt>
                <c:pt idx="21">
                  <c:v>-65.882725754321612</c:v>
                </c:pt>
                <c:pt idx="22">
                  <c:v>-67.829479328456117</c:v>
                </c:pt>
                <c:pt idx="23">
                  <c:v>-65.831581997305733</c:v>
                </c:pt>
                <c:pt idx="24">
                  <c:v>-66.447860945590136</c:v>
                </c:pt>
                <c:pt idx="25">
                  <c:v>-67.170517789917994</c:v>
                </c:pt>
                <c:pt idx="26">
                  <c:v>-67.95880017344075</c:v>
                </c:pt>
                <c:pt idx="27">
                  <c:v>-67.150709595157579</c:v>
                </c:pt>
                <c:pt idx="28">
                  <c:v>-68.35873274176582</c:v>
                </c:pt>
                <c:pt idx="29">
                  <c:v>-68.290785409829994</c:v>
                </c:pt>
                <c:pt idx="30">
                  <c:v>-70.257232490456275</c:v>
                </c:pt>
                <c:pt idx="31">
                  <c:v>-69.019934759484244</c:v>
                </c:pt>
                <c:pt idx="32">
                  <c:v>-70.314003213064282</c:v>
                </c:pt>
                <c:pt idx="33">
                  <c:v>-68.801867499277733</c:v>
                </c:pt>
                <c:pt idx="34">
                  <c:v>-72.287874528033754</c:v>
                </c:pt>
                <c:pt idx="35">
                  <c:v>-69.319477878877308</c:v>
                </c:pt>
                <c:pt idx="36">
                  <c:v>-70.285571470368396</c:v>
                </c:pt>
                <c:pt idx="37">
                  <c:v>-70.061407038535705</c:v>
                </c:pt>
                <c:pt idx="38">
                  <c:v>-70.722140220281858</c:v>
                </c:pt>
                <c:pt idx="39">
                  <c:v>-71.372724716820258</c:v>
                </c:pt>
                <c:pt idx="40">
                  <c:v>-73.270805323029407</c:v>
                </c:pt>
                <c:pt idx="41">
                  <c:v>-73.072940510987223</c:v>
                </c:pt>
                <c:pt idx="42">
                  <c:v>-72.99503963331675</c:v>
                </c:pt>
                <c:pt idx="43">
                  <c:v>-72.216678312709348</c:v>
                </c:pt>
                <c:pt idx="44">
                  <c:v>-72.95634963777276</c:v>
                </c:pt>
                <c:pt idx="45">
                  <c:v>-74.47076391653512</c:v>
                </c:pt>
                <c:pt idx="46">
                  <c:v>-72.287874528033754</c:v>
                </c:pt>
                <c:pt idx="47">
                  <c:v>-75.139239026274112</c:v>
                </c:pt>
                <c:pt idx="48">
                  <c:v>-75.756247911920852</c:v>
                </c:pt>
                <c:pt idx="49">
                  <c:v>-76.249585583270743</c:v>
                </c:pt>
                <c:pt idx="50">
                  <c:v>-76.653653305036485</c:v>
                </c:pt>
                <c:pt idx="51">
                  <c:v>-75.493814365482734</c:v>
                </c:pt>
                <c:pt idx="52">
                  <c:v>-76.363128241104533</c:v>
                </c:pt>
                <c:pt idx="53">
                  <c:v>-76.83275015809501</c:v>
                </c:pt>
                <c:pt idx="54">
                  <c:v>-78.636282765076771</c:v>
                </c:pt>
                <c:pt idx="55">
                  <c:v>-75.289431061849015</c:v>
                </c:pt>
                <c:pt idx="56">
                  <c:v>-81.012199867101756</c:v>
                </c:pt>
                <c:pt idx="57">
                  <c:v>-76.59476569210085</c:v>
                </c:pt>
                <c:pt idx="58">
                  <c:v>-78.061799739838875</c:v>
                </c:pt>
                <c:pt idx="59">
                  <c:v>-75.493814365482734</c:v>
                </c:pt>
                <c:pt idx="60">
                  <c:v>-76.420461054136609</c:v>
                </c:pt>
                <c:pt idx="61">
                  <c:v>-78.344292593671</c:v>
                </c:pt>
                <c:pt idx="62">
                  <c:v>-76.893279250698768</c:v>
                </c:pt>
                <c:pt idx="63">
                  <c:v>-78.636282765076771</c:v>
                </c:pt>
                <c:pt idx="64">
                  <c:v>-81.830299622427006</c:v>
                </c:pt>
                <c:pt idx="65">
                  <c:v>-81.830299622427006</c:v>
                </c:pt>
                <c:pt idx="66">
                  <c:v>-78.131566296755295</c:v>
                </c:pt>
                <c:pt idx="67">
                  <c:v>-77.654574086884708</c:v>
                </c:pt>
                <c:pt idx="68">
                  <c:v>-79.913572524347146</c:v>
                </c:pt>
                <c:pt idx="69">
                  <c:v>-78.938431130331608</c:v>
                </c:pt>
                <c:pt idx="70">
                  <c:v>-80.53744292800603</c:v>
                </c:pt>
                <c:pt idx="71">
                  <c:v>-78.562359853877496</c:v>
                </c:pt>
                <c:pt idx="72">
                  <c:v>-81.110346556996632</c:v>
                </c:pt>
                <c:pt idx="73">
                  <c:v>-79.913572524347146</c:v>
                </c:pt>
                <c:pt idx="74">
                  <c:v>-81.209614947627642</c:v>
                </c:pt>
                <c:pt idx="75">
                  <c:v>-82.853350071374635</c:v>
                </c:pt>
                <c:pt idx="76">
                  <c:v>-78.489060772149386</c:v>
                </c:pt>
                <c:pt idx="77">
                  <c:v>-80.630341028921308</c:v>
                </c:pt>
                <c:pt idx="78">
                  <c:v>-79.412324446295798</c:v>
                </c:pt>
                <c:pt idx="79">
                  <c:v>-80</c:v>
                </c:pt>
                <c:pt idx="80">
                  <c:v>-83.098039199714862</c:v>
                </c:pt>
                <c:pt idx="81">
                  <c:v>-79.827996564761648</c:v>
                </c:pt>
                <c:pt idx="82">
                  <c:v>-85.848596478041244</c:v>
                </c:pt>
                <c:pt idx="83">
                  <c:v>-88.873949984654246</c:v>
                </c:pt>
                <c:pt idx="84">
                  <c:v>-82.158107946190384</c:v>
                </c:pt>
                <c:pt idx="85">
                  <c:v>-80.087296108049003</c:v>
                </c:pt>
                <c:pt idx="86">
                  <c:v>-81.514414278762345</c:v>
                </c:pt>
                <c:pt idx="87">
                  <c:v>-85.192746210115118</c:v>
                </c:pt>
                <c:pt idx="88">
                  <c:v>-85.352124803540633</c:v>
                </c:pt>
                <c:pt idx="89">
                  <c:v>-85.352124803540633</c:v>
                </c:pt>
                <c:pt idx="90">
                  <c:v>-88.404328067663798</c:v>
                </c:pt>
                <c:pt idx="91">
                  <c:v>-82.615365605380475</c:v>
                </c:pt>
                <c:pt idx="92">
                  <c:v>-84.15216621003492</c:v>
                </c:pt>
                <c:pt idx="93">
                  <c:v>-89.897000433601875</c:v>
                </c:pt>
                <c:pt idx="94">
                  <c:v>-87.95880017344075</c:v>
                </c:pt>
                <c:pt idx="95">
                  <c:v>-81.723722952325659</c:v>
                </c:pt>
                <c:pt idx="96">
                  <c:v>-89.118639112994487</c:v>
                </c:pt>
                <c:pt idx="97">
                  <c:v>-86.375175252488248</c:v>
                </c:pt>
                <c:pt idx="98">
                  <c:v>-87.744322865605284</c:v>
                </c:pt>
                <c:pt idx="99">
                  <c:v>-81.938200260161125</c:v>
                </c:pt>
                <c:pt idx="100">
                  <c:v>-83.223018185254887</c:v>
                </c:pt>
                <c:pt idx="101">
                  <c:v>-84.436974992327123</c:v>
                </c:pt>
                <c:pt idx="102">
                  <c:v>-88.178707859470009</c:v>
                </c:pt>
                <c:pt idx="103">
                  <c:v>-85.192746210115118</c:v>
                </c:pt>
                <c:pt idx="104">
                  <c:v>-91.056839373155611</c:v>
                </c:pt>
                <c:pt idx="105">
                  <c:v>-83.609121289162616</c:v>
                </c:pt>
                <c:pt idx="106">
                  <c:v>-89.118639112994487</c:v>
                </c:pt>
                <c:pt idx="107">
                  <c:v>-87.130946470276257</c:v>
                </c:pt>
                <c:pt idx="108">
                  <c:v>-86.558042841285655</c:v>
                </c:pt>
                <c:pt idx="109">
                  <c:v>-90.457574905606734</c:v>
                </c:pt>
                <c:pt idx="110">
                  <c:v>-89.118639112994487</c:v>
                </c:pt>
                <c:pt idx="111">
                  <c:v>-86.020599913279625</c:v>
                </c:pt>
                <c:pt idx="112">
                  <c:v>-87.130946470276257</c:v>
                </c:pt>
                <c:pt idx="113">
                  <c:v>-89.370421659154886</c:v>
                </c:pt>
                <c:pt idx="114">
                  <c:v>-90.172766123314545</c:v>
                </c:pt>
                <c:pt idx="115">
                  <c:v>-93.979400086720375</c:v>
                </c:pt>
                <c:pt idx="116">
                  <c:v>-87.33063088840828</c:v>
                </c:pt>
                <c:pt idx="117">
                  <c:v>-84.882502886550171</c:v>
                </c:pt>
                <c:pt idx="118">
                  <c:v>-94.894549897933871</c:v>
                </c:pt>
                <c:pt idx="119">
                  <c:v>-87.33063088840828</c:v>
                </c:pt>
                <c:pt idx="120">
                  <c:v>-88.6359655186601</c:v>
                </c:pt>
                <c:pt idx="121">
                  <c:v>-93.555614105321609</c:v>
                </c:pt>
                <c:pt idx="122">
                  <c:v>-90.457574905606734</c:v>
                </c:pt>
                <c:pt idx="123">
                  <c:v>-90.752040042020866</c:v>
                </c:pt>
                <c:pt idx="124">
                  <c:v>-88.6359655186601</c:v>
                </c:pt>
                <c:pt idx="125">
                  <c:v>-94.894549897933871</c:v>
                </c:pt>
                <c:pt idx="126">
                  <c:v>-87.535014192041984</c:v>
                </c:pt>
                <c:pt idx="127">
                  <c:v>-92.04119982655925</c:v>
                </c:pt>
                <c:pt idx="128">
                  <c:v>-93.555614105321609</c:v>
                </c:pt>
                <c:pt idx="129">
                  <c:v>-97.077439286435236</c:v>
                </c:pt>
                <c:pt idx="130">
                  <c:v>-93.555614105321609</c:v>
                </c:pt>
                <c:pt idx="131">
                  <c:v>-94.424927980943394</c:v>
                </c:pt>
                <c:pt idx="132">
                  <c:v>-99.172146296835493</c:v>
                </c:pt>
                <c:pt idx="133">
                  <c:v>-100</c:v>
                </c:pt>
                <c:pt idx="134">
                  <c:v>-103.0980391997149</c:v>
                </c:pt>
                <c:pt idx="135">
                  <c:v>-90.457574905606734</c:v>
                </c:pt>
                <c:pt idx="136">
                  <c:v>-96.478174818886373</c:v>
                </c:pt>
                <c:pt idx="137">
                  <c:v>-88.873949984654246</c:v>
                </c:pt>
                <c:pt idx="138">
                  <c:v>-91.700533040583636</c:v>
                </c:pt>
                <c:pt idx="139">
                  <c:v>-94.424927980943394</c:v>
                </c:pt>
                <c:pt idx="140">
                  <c:v>-92.04119982655925</c:v>
                </c:pt>
                <c:pt idx="141">
                  <c:v>-88.404328067663798</c:v>
                </c:pt>
                <c:pt idx="142">
                  <c:v>-89.118639112994487</c:v>
                </c:pt>
                <c:pt idx="143">
                  <c:v>-106.0205999132796</c:v>
                </c:pt>
                <c:pt idx="144">
                  <c:v>-95.391021572434511</c:v>
                </c:pt>
                <c:pt idx="145">
                  <c:v>-94.894549897933871</c:v>
                </c:pt>
                <c:pt idx="146">
                  <c:v>-95.9176003468815</c:v>
                </c:pt>
                <c:pt idx="147">
                  <c:v>-93.151546383555868</c:v>
                </c:pt>
                <c:pt idx="148">
                  <c:v>-93.555614105321609</c:v>
                </c:pt>
                <c:pt idx="149">
                  <c:v>-96.478174818886373</c:v>
                </c:pt>
                <c:pt idx="150">
                  <c:v>-92.395775165767873</c:v>
                </c:pt>
                <c:pt idx="151">
                  <c:v>-92.04119982655925</c:v>
                </c:pt>
                <c:pt idx="152">
                  <c:v>-93.979400086720375</c:v>
                </c:pt>
                <c:pt idx="153">
                  <c:v>-98.416375079047498</c:v>
                </c:pt>
                <c:pt idx="154">
                  <c:v>-94.894549897933871</c:v>
                </c:pt>
                <c:pt idx="155">
                  <c:v>-93.151546383555868</c:v>
                </c:pt>
                <c:pt idx="156">
                  <c:v>-97.077439286435236</c:v>
                </c:pt>
                <c:pt idx="157">
                  <c:v>-93.151546383555868</c:v>
                </c:pt>
                <c:pt idx="158">
                  <c:v>-101.9382002601611</c:v>
                </c:pt>
                <c:pt idx="159">
                  <c:v>-97.721132953863261</c:v>
                </c:pt>
                <c:pt idx="160">
                  <c:v>-97.721132953863261</c:v>
                </c:pt>
                <c:pt idx="161">
                  <c:v>-107.95880017344069</c:v>
                </c:pt>
                <c:pt idx="162">
                  <c:v>-97.077439286435236</c:v>
                </c:pt>
                <c:pt idx="163">
                  <c:v>-97.077439286435236</c:v>
                </c:pt>
                <c:pt idx="164">
                  <c:v>-88.178707859470009</c:v>
                </c:pt>
                <c:pt idx="165">
                  <c:v>-103.0980391997149</c:v>
                </c:pt>
                <c:pt idx="166">
                  <c:v>-96.478174818886373</c:v>
                </c:pt>
                <c:pt idx="167">
                  <c:v>-93.555614105321609</c:v>
                </c:pt>
                <c:pt idx="168">
                  <c:v>-96.478174818886373</c:v>
                </c:pt>
                <c:pt idx="169">
                  <c:v>-103.0980391997149</c:v>
                </c:pt>
                <c:pt idx="170">
                  <c:v>-93.979400086720375</c:v>
                </c:pt>
                <c:pt idx="171">
                  <c:v>-96.478174818886373</c:v>
                </c:pt>
                <c:pt idx="172">
                  <c:v>-100</c:v>
                </c:pt>
                <c:pt idx="173">
                  <c:v>-94.424927980943394</c:v>
                </c:pt>
                <c:pt idx="174">
                  <c:v>-100</c:v>
                </c:pt>
                <c:pt idx="175">
                  <c:v>-101.9382002601611</c:v>
                </c:pt>
                <c:pt idx="176">
                  <c:v>-92.395775165767873</c:v>
                </c:pt>
                <c:pt idx="177">
                  <c:v>-90.457574905606734</c:v>
                </c:pt>
                <c:pt idx="178">
                  <c:v>-92.395775165767873</c:v>
                </c:pt>
                <c:pt idx="179">
                  <c:v>-95.9176003468815</c:v>
                </c:pt>
                <c:pt idx="180">
                  <c:v>-95.9176003468815</c:v>
                </c:pt>
                <c:pt idx="181">
                  <c:v>-100</c:v>
                </c:pt>
                <c:pt idx="182">
                  <c:v>-104.43697499232709</c:v>
                </c:pt>
                <c:pt idx="183">
                  <c:v>-92.04119982655925</c:v>
                </c:pt>
                <c:pt idx="184">
                  <c:v>-97.721132953863261</c:v>
                </c:pt>
                <c:pt idx="185">
                  <c:v>-97.721132953863261</c:v>
                </c:pt>
                <c:pt idx="186">
                  <c:v>-100</c:v>
                </c:pt>
                <c:pt idx="187">
                  <c:v>-90.457574905606734</c:v>
                </c:pt>
                <c:pt idx="188">
                  <c:v>-88.873949984654246</c:v>
                </c:pt>
                <c:pt idx="189">
                  <c:v>-87.33063088840828</c:v>
                </c:pt>
                <c:pt idx="190">
                  <c:v>-120</c:v>
                </c:pt>
                <c:pt idx="191">
                  <c:v>-95.391021572434511</c:v>
                </c:pt>
                <c:pt idx="192">
                  <c:v>-94.424927980943394</c:v>
                </c:pt>
                <c:pt idx="193">
                  <c:v>-98.416375079047498</c:v>
                </c:pt>
                <c:pt idx="194">
                  <c:v>-98.416375079047498</c:v>
                </c:pt>
                <c:pt idx="195">
                  <c:v>-97.077439286435236</c:v>
                </c:pt>
                <c:pt idx="196">
                  <c:v>-90.457574905606734</c:v>
                </c:pt>
                <c:pt idx="197">
                  <c:v>-97.077439286435236</c:v>
                </c:pt>
                <c:pt idx="198">
                  <c:v>-94.424927980943394</c:v>
                </c:pt>
                <c:pt idx="199">
                  <c:v>-100.9151498112135</c:v>
                </c:pt>
                <c:pt idx="200">
                  <c:v>-90.752040042020866</c:v>
                </c:pt>
                <c:pt idx="201">
                  <c:v>-95.391021572434511</c:v>
                </c:pt>
                <c:pt idx="202">
                  <c:v>-88.178707859470009</c:v>
                </c:pt>
                <c:pt idx="203">
                  <c:v>-98.416375079047498</c:v>
                </c:pt>
                <c:pt idx="204">
                  <c:v>-106.0205999132796</c:v>
                </c:pt>
                <c:pt idx="205">
                  <c:v>-90.752040042020866</c:v>
                </c:pt>
                <c:pt idx="206">
                  <c:v>-103.0980391997149</c:v>
                </c:pt>
                <c:pt idx="207">
                  <c:v>-99.172146296835493</c:v>
                </c:pt>
                <c:pt idx="208">
                  <c:v>-95.9176003468815</c:v>
                </c:pt>
                <c:pt idx="209">
                  <c:v>-92.04119982655925</c:v>
                </c:pt>
                <c:pt idx="210">
                  <c:v>-107.95880017344069</c:v>
                </c:pt>
                <c:pt idx="211">
                  <c:v>-104.43697499232709</c:v>
                </c:pt>
                <c:pt idx="212">
                  <c:v>-93.979400086720375</c:v>
                </c:pt>
                <c:pt idx="213">
                  <c:v>-97.721132953863261</c:v>
                </c:pt>
                <c:pt idx="214">
                  <c:v>-95.391021572434511</c:v>
                </c:pt>
                <c:pt idx="215">
                  <c:v>-92.765443279648125</c:v>
                </c:pt>
                <c:pt idx="216">
                  <c:v>-98.416375079047498</c:v>
                </c:pt>
                <c:pt idx="217">
                  <c:v>-92.765443279648125</c:v>
                </c:pt>
                <c:pt idx="218">
                  <c:v>-93.979400086720375</c:v>
                </c:pt>
                <c:pt idx="219">
                  <c:v>-110.45757490560671</c:v>
                </c:pt>
                <c:pt idx="220">
                  <c:v>-103.0980391997149</c:v>
                </c:pt>
                <c:pt idx="221">
                  <c:v>-95.391021572434511</c:v>
                </c:pt>
                <c:pt idx="222">
                  <c:v>-107.95880017344069</c:v>
                </c:pt>
                <c:pt idx="223">
                  <c:v>-95.9176003468815</c:v>
                </c:pt>
                <c:pt idx="224">
                  <c:v>-86.744843366368499</c:v>
                </c:pt>
                <c:pt idx="225">
                  <c:v>-92.04119982655925</c:v>
                </c:pt>
                <c:pt idx="226">
                  <c:v>-92.395775165767873</c:v>
                </c:pt>
                <c:pt idx="227">
                  <c:v>-96.478174818886373</c:v>
                </c:pt>
                <c:pt idx="228">
                  <c:v>-95.391021572434511</c:v>
                </c:pt>
                <c:pt idx="229">
                  <c:v>-96.478174818886373</c:v>
                </c:pt>
                <c:pt idx="230">
                  <c:v>-106.0205999132796</c:v>
                </c:pt>
                <c:pt idx="231">
                  <c:v>-94.894549897933871</c:v>
                </c:pt>
                <c:pt idx="232">
                  <c:v>-95.391021572434511</c:v>
                </c:pt>
                <c:pt idx="233">
                  <c:v>-95.391021572434511</c:v>
                </c:pt>
                <c:pt idx="234">
                  <c:v>-92.765443279648125</c:v>
                </c:pt>
                <c:pt idx="235">
                  <c:v>-91.700533040583636</c:v>
                </c:pt>
                <c:pt idx="236">
                  <c:v>-94.894549897933871</c:v>
                </c:pt>
                <c:pt idx="237">
                  <c:v>-100</c:v>
                </c:pt>
                <c:pt idx="238">
                  <c:v>-99.172146296835493</c:v>
                </c:pt>
                <c:pt idx="239">
                  <c:v>-100</c:v>
                </c:pt>
                <c:pt idx="240">
                  <c:v>-96.478174818886373</c:v>
                </c:pt>
                <c:pt idx="241">
                  <c:v>-97.077439286435236</c:v>
                </c:pt>
                <c:pt idx="242">
                  <c:v>-94.894549897933871</c:v>
                </c:pt>
                <c:pt idx="243">
                  <c:v>-113.9794000867204</c:v>
                </c:pt>
                <c:pt idx="244">
                  <c:v>-98.416375079047498</c:v>
                </c:pt>
                <c:pt idx="245">
                  <c:v>-95.9176003468815</c:v>
                </c:pt>
                <c:pt idx="246">
                  <c:v>-104.43697499232709</c:v>
                </c:pt>
                <c:pt idx="247">
                  <c:v>-106.0205999132796</c:v>
                </c:pt>
                <c:pt idx="248">
                  <c:v>-100</c:v>
                </c:pt>
                <c:pt idx="249">
                  <c:v>-97.077439286435236</c:v>
                </c:pt>
                <c:pt idx="250">
                  <c:v>-91.372724716820258</c:v>
                </c:pt>
                <c:pt idx="251">
                  <c:v>-103.0980391997149</c:v>
                </c:pt>
                <c:pt idx="252">
                  <c:v>-94.894549897933871</c:v>
                </c:pt>
                <c:pt idx="253">
                  <c:v>-90.752040042020866</c:v>
                </c:pt>
                <c:pt idx="254">
                  <c:v>-99.172146296835493</c:v>
                </c:pt>
                <c:pt idx="255">
                  <c:v>-100.9151498112135</c:v>
                </c:pt>
                <c:pt idx="256">
                  <c:v>-92.765443279648125</c:v>
                </c:pt>
                <c:pt idx="257">
                  <c:v>-93.555614105321609</c:v>
                </c:pt>
                <c:pt idx="258">
                  <c:v>-103.0980391997149</c:v>
                </c:pt>
                <c:pt idx="259">
                  <c:v>-107.95880017344069</c:v>
                </c:pt>
                <c:pt idx="260">
                  <c:v>-103.0980391997149</c:v>
                </c:pt>
                <c:pt idx="261">
                  <c:v>-95.391021572434511</c:v>
                </c:pt>
                <c:pt idx="262">
                  <c:v>-92.765443279648125</c:v>
                </c:pt>
                <c:pt idx="263">
                  <c:v>-101.9382002601611</c:v>
                </c:pt>
                <c:pt idx="264">
                  <c:v>-100.9151498112135</c:v>
                </c:pt>
                <c:pt idx="265">
                  <c:v>-96.478174818886373</c:v>
                </c:pt>
                <c:pt idx="266">
                  <c:v>-98.416375079047498</c:v>
                </c:pt>
                <c:pt idx="267">
                  <c:v>-98.416375079047498</c:v>
                </c:pt>
                <c:pt idx="268">
                  <c:v>-92.04119982655925</c:v>
                </c:pt>
                <c:pt idx="269">
                  <c:v>-99.172146296835493</c:v>
                </c:pt>
                <c:pt idx="270">
                  <c:v>-87.95880017344075</c:v>
                </c:pt>
                <c:pt idx="271">
                  <c:v>-91.056839373155611</c:v>
                </c:pt>
                <c:pt idx="272">
                  <c:v>-95.9176003468815</c:v>
                </c:pt>
                <c:pt idx="273">
                  <c:v>-87.535014192041984</c:v>
                </c:pt>
                <c:pt idx="274">
                  <c:v>-106.0205999132796</c:v>
                </c:pt>
                <c:pt idx="275">
                  <c:v>-97.077439286435236</c:v>
                </c:pt>
                <c:pt idx="276">
                  <c:v>-89.629721202442255</c:v>
                </c:pt>
                <c:pt idx="277">
                  <c:v>-104.43697499232709</c:v>
                </c:pt>
                <c:pt idx="278">
                  <c:v>-101.9382002601611</c:v>
                </c:pt>
                <c:pt idx="279">
                  <c:v>-97.721132953863261</c:v>
                </c:pt>
                <c:pt idx="280">
                  <c:v>-97.721132953863261</c:v>
                </c:pt>
                <c:pt idx="281">
                  <c:v>-95.391021572434511</c:v>
                </c:pt>
                <c:pt idx="282">
                  <c:v>-101.9382002601611</c:v>
                </c:pt>
                <c:pt idx="283">
                  <c:v>-107.95880017344069</c:v>
                </c:pt>
                <c:pt idx="284">
                  <c:v>-95.391021572434511</c:v>
                </c:pt>
                <c:pt idx="285">
                  <c:v>-91.700533040583636</c:v>
                </c:pt>
                <c:pt idx="286">
                  <c:v>-99.172146296835493</c:v>
                </c:pt>
                <c:pt idx="287">
                  <c:v>-97.721132953863261</c:v>
                </c:pt>
                <c:pt idx="288">
                  <c:v>-110.45757490560671</c:v>
                </c:pt>
                <c:pt idx="289">
                  <c:v>-98.416375079047498</c:v>
                </c:pt>
                <c:pt idx="290">
                  <c:v>-110.45757490560671</c:v>
                </c:pt>
                <c:pt idx="291">
                  <c:v>-100</c:v>
                </c:pt>
                <c:pt idx="292">
                  <c:v>-100</c:v>
                </c:pt>
                <c:pt idx="293">
                  <c:v>-99.172146296835493</c:v>
                </c:pt>
                <c:pt idx="294">
                  <c:v>-107.95880017344069</c:v>
                </c:pt>
                <c:pt idx="295">
                  <c:v>-93.979400086720375</c:v>
                </c:pt>
                <c:pt idx="296">
                  <c:v>-110.45757490560671</c:v>
                </c:pt>
                <c:pt idx="297">
                  <c:v>-100.9151498112135</c:v>
                </c:pt>
                <c:pt idx="298">
                  <c:v>-92.765443279648125</c:v>
                </c:pt>
                <c:pt idx="299">
                  <c:v>-99.172146296835493</c:v>
                </c:pt>
                <c:pt idx="300">
                  <c:v>-120</c:v>
                </c:pt>
                <c:pt idx="301">
                  <c:v>-100.9151498112135</c:v>
                </c:pt>
                <c:pt idx="302">
                  <c:v>-106.0205999132796</c:v>
                </c:pt>
                <c:pt idx="303">
                  <c:v>-95.391021572434511</c:v>
                </c:pt>
                <c:pt idx="304">
                  <c:v>-104.43697499232709</c:v>
                </c:pt>
                <c:pt idx="305">
                  <c:v>-93.555614105321609</c:v>
                </c:pt>
                <c:pt idx="306">
                  <c:v>-98.416375079047498</c:v>
                </c:pt>
                <c:pt idx="307">
                  <c:v>-93.151546383555868</c:v>
                </c:pt>
                <c:pt idx="308">
                  <c:v>-110.45757490560671</c:v>
                </c:pt>
                <c:pt idx="309">
                  <c:v>-97.721132953863261</c:v>
                </c:pt>
                <c:pt idx="310">
                  <c:v>-94.894549897933871</c:v>
                </c:pt>
                <c:pt idx="311">
                  <c:v>-100.9151498112135</c:v>
                </c:pt>
                <c:pt idx="312">
                  <c:v>-97.721132953863261</c:v>
                </c:pt>
                <c:pt idx="313">
                  <c:v>-104.43697499232709</c:v>
                </c:pt>
                <c:pt idx="314">
                  <c:v>-97.721132953863261</c:v>
                </c:pt>
                <c:pt idx="315">
                  <c:v>-100</c:v>
                </c:pt>
                <c:pt idx="316">
                  <c:v>-100.9151498112135</c:v>
                </c:pt>
                <c:pt idx="317">
                  <c:v>-104.43697499232709</c:v>
                </c:pt>
                <c:pt idx="318">
                  <c:v>-97.077439286435236</c:v>
                </c:pt>
                <c:pt idx="319">
                  <c:v>-93.979400086720375</c:v>
                </c:pt>
                <c:pt idx="320">
                  <c:v>-97.077439286435236</c:v>
                </c:pt>
                <c:pt idx="321">
                  <c:v>-113.9794000867204</c:v>
                </c:pt>
                <c:pt idx="322">
                  <c:v>-90.752040042020866</c:v>
                </c:pt>
                <c:pt idx="323">
                  <c:v>-104.43697499232709</c:v>
                </c:pt>
                <c:pt idx="324">
                  <c:v>-99.172146296835493</c:v>
                </c:pt>
                <c:pt idx="325">
                  <c:v>-107.95880017344069</c:v>
                </c:pt>
                <c:pt idx="326">
                  <c:v>-95.9176003468815</c:v>
                </c:pt>
                <c:pt idx="327">
                  <c:v>-100.9151498112135</c:v>
                </c:pt>
                <c:pt idx="328">
                  <c:v>-93.979400086720375</c:v>
                </c:pt>
                <c:pt idx="329">
                  <c:v>-100</c:v>
                </c:pt>
                <c:pt idx="330">
                  <c:v>-91.372724716820258</c:v>
                </c:pt>
                <c:pt idx="331">
                  <c:v>-100</c:v>
                </c:pt>
                <c:pt idx="332">
                  <c:v>-100.9151498112135</c:v>
                </c:pt>
                <c:pt idx="333">
                  <c:v>-97.721132953863261</c:v>
                </c:pt>
                <c:pt idx="334">
                  <c:v>-107.95880017344069</c:v>
                </c:pt>
                <c:pt idx="335">
                  <c:v>-103.0980391997149</c:v>
                </c:pt>
                <c:pt idx="336">
                  <c:v>-100</c:v>
                </c:pt>
                <c:pt idx="337">
                  <c:v>-110.45757490560671</c:v>
                </c:pt>
                <c:pt idx="338">
                  <c:v>-100</c:v>
                </c:pt>
                <c:pt idx="339">
                  <c:v>-97.721132953863261</c:v>
                </c:pt>
                <c:pt idx="340">
                  <c:v>-101.9382002601611</c:v>
                </c:pt>
                <c:pt idx="341">
                  <c:v>-103.0980391997149</c:v>
                </c:pt>
                <c:pt idx="342">
                  <c:v>-113.9794000867204</c:v>
                </c:pt>
                <c:pt idx="343">
                  <c:v>-98.416375079047498</c:v>
                </c:pt>
                <c:pt idx="344">
                  <c:v>-92.765443279648125</c:v>
                </c:pt>
                <c:pt idx="345">
                  <c:v>-97.721132953863261</c:v>
                </c:pt>
                <c:pt idx="346">
                  <c:v>-103.0980391997149</c:v>
                </c:pt>
                <c:pt idx="347">
                  <c:v>-94.424927980943394</c:v>
                </c:pt>
                <c:pt idx="348">
                  <c:v>-104.43697499232709</c:v>
                </c:pt>
                <c:pt idx="349">
                  <c:v>-92.765443279648125</c:v>
                </c:pt>
                <c:pt idx="350">
                  <c:v>-95.391021572434511</c:v>
                </c:pt>
                <c:pt idx="351">
                  <c:v>-93.555614105321609</c:v>
                </c:pt>
                <c:pt idx="352">
                  <c:v>-91.700533040583636</c:v>
                </c:pt>
                <c:pt idx="353">
                  <c:v>-94.894549897933871</c:v>
                </c:pt>
                <c:pt idx="354">
                  <c:v>-97.721132953863261</c:v>
                </c:pt>
                <c:pt idx="355">
                  <c:v>-97.077439286435236</c:v>
                </c:pt>
                <c:pt idx="356">
                  <c:v>-94.424927980943394</c:v>
                </c:pt>
                <c:pt idx="357">
                  <c:v>-100.9151498112135</c:v>
                </c:pt>
                <c:pt idx="358">
                  <c:v>-95.9176003468815</c:v>
                </c:pt>
                <c:pt idx="359">
                  <c:v>-95.9176003468815</c:v>
                </c:pt>
                <c:pt idx="360">
                  <c:v>-93.979400086720375</c:v>
                </c:pt>
                <c:pt idx="361">
                  <c:v>-92.04119982655925</c:v>
                </c:pt>
                <c:pt idx="362">
                  <c:v>-96.478174818886373</c:v>
                </c:pt>
                <c:pt idx="363">
                  <c:v>-97.721132953863261</c:v>
                </c:pt>
                <c:pt idx="364">
                  <c:v>-92.395775165767873</c:v>
                </c:pt>
                <c:pt idx="365">
                  <c:v>-92.04119982655925</c:v>
                </c:pt>
                <c:pt idx="366">
                  <c:v>-91.700533040583636</c:v>
                </c:pt>
                <c:pt idx="367">
                  <c:v>-99.172146296835493</c:v>
                </c:pt>
                <c:pt idx="368">
                  <c:v>-94.424927980943394</c:v>
                </c:pt>
                <c:pt idx="369">
                  <c:v>-92.765443279648125</c:v>
                </c:pt>
                <c:pt idx="370">
                  <c:v>-91.700533040583636</c:v>
                </c:pt>
                <c:pt idx="371">
                  <c:v>-93.151546383555868</c:v>
                </c:pt>
                <c:pt idx="372">
                  <c:v>-90.172766123314545</c:v>
                </c:pt>
                <c:pt idx="373">
                  <c:v>-92.765443279648125</c:v>
                </c:pt>
                <c:pt idx="374">
                  <c:v>-93.555614105321609</c:v>
                </c:pt>
                <c:pt idx="375">
                  <c:v>-92.765443279648125</c:v>
                </c:pt>
                <c:pt idx="376">
                  <c:v>-89.897000433601875</c:v>
                </c:pt>
                <c:pt idx="377">
                  <c:v>-89.370421659154886</c:v>
                </c:pt>
                <c:pt idx="378">
                  <c:v>-87.130946470276257</c:v>
                </c:pt>
                <c:pt idx="379">
                  <c:v>-93.979400086720375</c:v>
                </c:pt>
                <c:pt idx="380">
                  <c:v>-93.151546383555868</c:v>
                </c:pt>
                <c:pt idx="381">
                  <c:v>-88.178707859470009</c:v>
                </c:pt>
                <c:pt idx="382">
                  <c:v>-89.118639112994487</c:v>
                </c:pt>
                <c:pt idx="383">
                  <c:v>-86.744843366368499</c:v>
                </c:pt>
                <c:pt idx="384">
                  <c:v>-89.629721202442255</c:v>
                </c:pt>
                <c:pt idx="385">
                  <c:v>-87.33063088840828</c:v>
                </c:pt>
                <c:pt idx="386">
                  <c:v>-89.629721202442255</c:v>
                </c:pt>
                <c:pt idx="387">
                  <c:v>-89.118639112994487</c:v>
                </c:pt>
                <c:pt idx="388">
                  <c:v>-87.33063088840828</c:v>
                </c:pt>
                <c:pt idx="389">
                  <c:v>-88.6359655186601</c:v>
                </c:pt>
                <c:pt idx="390">
                  <c:v>-91.056839373155611</c:v>
                </c:pt>
                <c:pt idx="391">
                  <c:v>-91.700533040583636</c:v>
                </c:pt>
                <c:pt idx="392">
                  <c:v>-90.457574905606734</c:v>
                </c:pt>
                <c:pt idx="393">
                  <c:v>-90.752040042020866</c:v>
                </c:pt>
                <c:pt idx="394">
                  <c:v>-86.375175252488248</c:v>
                </c:pt>
                <c:pt idx="395">
                  <c:v>-90.172766123314545</c:v>
                </c:pt>
                <c:pt idx="396">
                  <c:v>-88.873949984654246</c:v>
                </c:pt>
                <c:pt idx="397">
                  <c:v>-86.558042841285655</c:v>
                </c:pt>
                <c:pt idx="398">
                  <c:v>-85.51448260798422</c:v>
                </c:pt>
                <c:pt idx="399">
                  <c:v>-84.436974992327123</c:v>
                </c:pt>
                <c:pt idx="400">
                  <c:v>-86.558042841285655</c:v>
                </c:pt>
              </c:numCache>
            </c:numRef>
          </c:yVal>
          <c:smooth val="1"/>
          <c:extLst xmlns:c16r2="http://schemas.microsoft.com/office/drawing/2015/06/chart">
            <c:ext xmlns:c16="http://schemas.microsoft.com/office/drawing/2014/chart" uri="{C3380CC4-5D6E-409C-BE32-E72D297353CC}">
              <c16:uniqueId val="{00000001-D11A-4991-A1F4-E9E06E4D4F4C}"/>
            </c:ext>
          </c:extLst>
        </c:ser>
        <c:dLbls>
          <c:showLegendKey val="0"/>
          <c:showVal val="0"/>
          <c:showCatName val="0"/>
          <c:showSerName val="0"/>
          <c:showPercent val="0"/>
          <c:showBubbleSize val="0"/>
        </c:dLbls>
        <c:axId val="-1177791456"/>
        <c:axId val="-1177786016"/>
      </c:scatterChart>
      <c:valAx>
        <c:axId val="-11777914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 (MHz)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786016"/>
        <c:crosses val="autoZero"/>
        <c:crossBetween val="midCat"/>
      </c:valAx>
      <c:valAx>
        <c:axId val="-1177786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Amplitude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7914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Laser 1 High</a:t>
            </a:r>
            <a:r>
              <a:rPr lang="en-US" sz="1200" baseline="0"/>
              <a:t> Gain DCFB on</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793787379330062"/>
          <c:y val="0.16175005400804152"/>
          <c:w val="0.77760058981924973"/>
          <c:h val="0.67390280085094501"/>
        </c:manualLayout>
      </c:layout>
      <c:scatterChart>
        <c:scatterStyle val="smoothMarker"/>
        <c:varyColors val="0"/>
        <c:ser>
          <c:idx val="1"/>
          <c:order val="0"/>
          <c:tx>
            <c:v>Laser 1 Noisefloor</c:v>
          </c:tx>
          <c:spPr>
            <a:ln w="19050" cap="rnd">
              <a:solidFill>
                <a:schemeClr val="accent2"/>
              </a:solidFill>
              <a:round/>
            </a:ln>
            <a:effectLst/>
          </c:spPr>
          <c:marker>
            <c:symbol val="none"/>
          </c:marker>
          <c:xVal>
            <c:numRef>
              <c:f>'highgain_DCFBon_2-1-miniLBS'!$A$21:$A$421</c:f>
              <c:numCache>
                <c:formatCode>General</c:formatCode>
                <c:ptCount val="401"/>
                <c:pt idx="0">
                  <c:v>51.122194999999998</c:v>
                </c:pt>
                <c:pt idx="1">
                  <c:v>52.244388999999998</c:v>
                </c:pt>
                <c:pt idx="2">
                  <c:v>53.366584000000003</c:v>
                </c:pt>
                <c:pt idx="3">
                  <c:v>54.488778000000003</c:v>
                </c:pt>
                <c:pt idx="4">
                  <c:v>55.610973000000001</c:v>
                </c:pt>
                <c:pt idx="5">
                  <c:v>56.733167000000002</c:v>
                </c:pt>
                <c:pt idx="6">
                  <c:v>57.855362</c:v>
                </c:pt>
                <c:pt idx="7">
                  <c:v>58.977556</c:v>
                </c:pt>
                <c:pt idx="8">
                  <c:v>60.099750999999998</c:v>
                </c:pt>
                <c:pt idx="9">
                  <c:v>61.221944999999998</c:v>
                </c:pt>
                <c:pt idx="10">
                  <c:v>62.344140000000003</c:v>
                </c:pt>
                <c:pt idx="11">
                  <c:v>63.466334000000003</c:v>
                </c:pt>
                <c:pt idx="12">
                  <c:v>64.588528999999994</c:v>
                </c:pt>
                <c:pt idx="13">
                  <c:v>65.710723000000002</c:v>
                </c:pt>
                <c:pt idx="14">
                  <c:v>66.832918000000006</c:v>
                </c:pt>
                <c:pt idx="15">
                  <c:v>67.955112</c:v>
                </c:pt>
                <c:pt idx="16">
                  <c:v>69.077307000000005</c:v>
                </c:pt>
                <c:pt idx="17">
                  <c:v>70.199500999999998</c:v>
                </c:pt>
                <c:pt idx="18">
                  <c:v>71.321696000000003</c:v>
                </c:pt>
                <c:pt idx="19">
                  <c:v>72.443889999999996</c:v>
                </c:pt>
                <c:pt idx="20">
                  <c:v>73.566085000000001</c:v>
                </c:pt>
                <c:pt idx="21">
                  <c:v>74.688278999999994</c:v>
                </c:pt>
                <c:pt idx="22">
                  <c:v>75.810473999999999</c:v>
                </c:pt>
                <c:pt idx="23">
                  <c:v>76.932668000000007</c:v>
                </c:pt>
                <c:pt idx="24">
                  <c:v>78.054862999999997</c:v>
                </c:pt>
                <c:pt idx="25">
                  <c:v>79.177057000000005</c:v>
                </c:pt>
                <c:pt idx="26">
                  <c:v>80.299251999999996</c:v>
                </c:pt>
                <c:pt idx="27">
                  <c:v>81.421446000000003</c:v>
                </c:pt>
                <c:pt idx="28">
                  <c:v>82.543640999999994</c:v>
                </c:pt>
                <c:pt idx="29">
                  <c:v>83.665835000000001</c:v>
                </c:pt>
                <c:pt idx="30">
                  <c:v>84.788030000000006</c:v>
                </c:pt>
                <c:pt idx="31">
                  <c:v>85.910223999999999</c:v>
                </c:pt>
                <c:pt idx="32">
                  <c:v>87.032419000000004</c:v>
                </c:pt>
                <c:pt idx="33">
                  <c:v>88.154612999999998</c:v>
                </c:pt>
                <c:pt idx="34">
                  <c:v>89.276808000000003</c:v>
                </c:pt>
                <c:pt idx="35">
                  <c:v>90.399001999999996</c:v>
                </c:pt>
                <c:pt idx="36">
                  <c:v>91.521197000000001</c:v>
                </c:pt>
                <c:pt idx="37">
                  <c:v>92.643392000000006</c:v>
                </c:pt>
                <c:pt idx="38">
                  <c:v>93.765585999999999</c:v>
                </c:pt>
                <c:pt idx="39">
                  <c:v>94.887781000000004</c:v>
                </c:pt>
                <c:pt idx="40">
                  <c:v>96.009974999999997</c:v>
                </c:pt>
                <c:pt idx="41">
                  <c:v>97.132170000000002</c:v>
                </c:pt>
                <c:pt idx="42">
                  <c:v>98.254363999999995</c:v>
                </c:pt>
                <c:pt idx="43">
                  <c:v>99.376559</c:v>
                </c:pt>
                <c:pt idx="44">
                  <c:v>100.49875299999999</c:v>
                </c:pt>
                <c:pt idx="45">
                  <c:v>101.620948</c:v>
                </c:pt>
                <c:pt idx="46">
                  <c:v>102.74314200000001</c:v>
                </c:pt>
                <c:pt idx="47">
                  <c:v>103.865337</c:v>
                </c:pt>
                <c:pt idx="48">
                  <c:v>104.987531</c:v>
                </c:pt>
                <c:pt idx="49">
                  <c:v>106.10972599999999</c:v>
                </c:pt>
                <c:pt idx="50">
                  <c:v>107.23192</c:v>
                </c:pt>
                <c:pt idx="51">
                  <c:v>108.35411499999999</c:v>
                </c:pt>
                <c:pt idx="52">
                  <c:v>109.476309</c:v>
                </c:pt>
                <c:pt idx="53">
                  <c:v>110.59850400000001</c:v>
                </c:pt>
                <c:pt idx="54">
                  <c:v>111.720698</c:v>
                </c:pt>
                <c:pt idx="55">
                  <c:v>112.842893</c:v>
                </c:pt>
                <c:pt idx="56">
                  <c:v>113.965087</c:v>
                </c:pt>
                <c:pt idx="57">
                  <c:v>115.087282</c:v>
                </c:pt>
                <c:pt idx="58">
                  <c:v>116.209476</c:v>
                </c:pt>
                <c:pt idx="59">
                  <c:v>117.331671</c:v>
                </c:pt>
                <c:pt idx="60">
                  <c:v>118.45386499999999</c:v>
                </c:pt>
                <c:pt idx="61">
                  <c:v>119.57606</c:v>
                </c:pt>
                <c:pt idx="62">
                  <c:v>120.69825400000001</c:v>
                </c:pt>
                <c:pt idx="63">
                  <c:v>121.820449</c:v>
                </c:pt>
                <c:pt idx="64">
                  <c:v>122.942643</c:v>
                </c:pt>
                <c:pt idx="65">
                  <c:v>124.06483799999999</c:v>
                </c:pt>
                <c:pt idx="66">
                  <c:v>125.187032</c:v>
                </c:pt>
                <c:pt idx="67">
                  <c:v>126.30922700000001</c:v>
                </c:pt>
                <c:pt idx="68">
                  <c:v>127.431421</c:v>
                </c:pt>
                <c:pt idx="69">
                  <c:v>128.55361600000001</c:v>
                </c:pt>
                <c:pt idx="70">
                  <c:v>129.67581000000001</c:v>
                </c:pt>
                <c:pt idx="71">
                  <c:v>130.79800499999999</c:v>
                </c:pt>
                <c:pt idx="72">
                  <c:v>131.92019999999999</c:v>
                </c:pt>
                <c:pt idx="73">
                  <c:v>133.042394</c:v>
                </c:pt>
                <c:pt idx="74">
                  <c:v>134.16458900000001</c:v>
                </c:pt>
                <c:pt idx="75">
                  <c:v>135.28678300000001</c:v>
                </c:pt>
                <c:pt idx="76">
                  <c:v>136.40897799999999</c:v>
                </c:pt>
                <c:pt idx="77">
                  <c:v>137.531172</c:v>
                </c:pt>
                <c:pt idx="78">
                  <c:v>138.653367</c:v>
                </c:pt>
                <c:pt idx="79">
                  <c:v>139.77556100000001</c:v>
                </c:pt>
                <c:pt idx="80">
                  <c:v>140.89775599999999</c:v>
                </c:pt>
                <c:pt idx="81">
                  <c:v>142.01994999999999</c:v>
                </c:pt>
                <c:pt idx="82">
                  <c:v>143.142145</c:v>
                </c:pt>
                <c:pt idx="83">
                  <c:v>144.26433900000001</c:v>
                </c:pt>
                <c:pt idx="84">
                  <c:v>145.38653400000001</c:v>
                </c:pt>
                <c:pt idx="85">
                  <c:v>146.50872799999999</c:v>
                </c:pt>
                <c:pt idx="86">
                  <c:v>147.630923</c:v>
                </c:pt>
                <c:pt idx="87">
                  <c:v>148.753117</c:v>
                </c:pt>
                <c:pt idx="88">
                  <c:v>149.87531200000001</c:v>
                </c:pt>
                <c:pt idx="89">
                  <c:v>150.99750599999999</c:v>
                </c:pt>
                <c:pt idx="90">
                  <c:v>152.11970099999999</c:v>
                </c:pt>
                <c:pt idx="91">
                  <c:v>153.241895</c:v>
                </c:pt>
                <c:pt idx="92">
                  <c:v>154.36409</c:v>
                </c:pt>
                <c:pt idx="93">
                  <c:v>155.48628400000001</c:v>
                </c:pt>
                <c:pt idx="94">
                  <c:v>156.60847899999999</c:v>
                </c:pt>
                <c:pt idx="95">
                  <c:v>157.730673</c:v>
                </c:pt>
                <c:pt idx="96">
                  <c:v>158.852868</c:v>
                </c:pt>
                <c:pt idx="97">
                  <c:v>159.97506200000001</c:v>
                </c:pt>
                <c:pt idx="98">
                  <c:v>161.09725700000001</c:v>
                </c:pt>
                <c:pt idx="99">
                  <c:v>162.21945099999999</c:v>
                </c:pt>
                <c:pt idx="100">
                  <c:v>163.341646</c:v>
                </c:pt>
                <c:pt idx="101">
                  <c:v>164.46384</c:v>
                </c:pt>
                <c:pt idx="102">
                  <c:v>165.58603500000001</c:v>
                </c:pt>
                <c:pt idx="103">
                  <c:v>166.70822899999999</c:v>
                </c:pt>
                <c:pt idx="104">
                  <c:v>167.83042399999999</c:v>
                </c:pt>
                <c:pt idx="105">
                  <c:v>168.952618</c:v>
                </c:pt>
                <c:pt idx="106">
                  <c:v>170.07481300000001</c:v>
                </c:pt>
                <c:pt idx="107">
                  <c:v>171.19700700000001</c:v>
                </c:pt>
                <c:pt idx="108">
                  <c:v>172.31920199999999</c:v>
                </c:pt>
                <c:pt idx="109">
                  <c:v>173.44139699999999</c:v>
                </c:pt>
                <c:pt idx="110">
                  <c:v>174.563591</c:v>
                </c:pt>
                <c:pt idx="111">
                  <c:v>175.68578600000001</c:v>
                </c:pt>
                <c:pt idx="112">
                  <c:v>176.80797999999999</c:v>
                </c:pt>
                <c:pt idx="113">
                  <c:v>177.93017499999999</c:v>
                </c:pt>
                <c:pt idx="114">
                  <c:v>179.052369</c:v>
                </c:pt>
                <c:pt idx="115">
                  <c:v>180.174564</c:v>
                </c:pt>
                <c:pt idx="116">
                  <c:v>181.29675800000001</c:v>
                </c:pt>
                <c:pt idx="117">
                  <c:v>182.41895299999999</c:v>
                </c:pt>
                <c:pt idx="118">
                  <c:v>183.541147</c:v>
                </c:pt>
                <c:pt idx="119">
                  <c:v>184.663342</c:v>
                </c:pt>
                <c:pt idx="120">
                  <c:v>185.78553600000001</c:v>
                </c:pt>
                <c:pt idx="121">
                  <c:v>186.90773100000001</c:v>
                </c:pt>
                <c:pt idx="122">
                  <c:v>188.02992499999999</c:v>
                </c:pt>
                <c:pt idx="123">
                  <c:v>189.15212</c:v>
                </c:pt>
                <c:pt idx="124">
                  <c:v>190.274314</c:v>
                </c:pt>
                <c:pt idx="125">
                  <c:v>191.39650900000001</c:v>
                </c:pt>
                <c:pt idx="126">
                  <c:v>192.51870299999999</c:v>
                </c:pt>
                <c:pt idx="127">
                  <c:v>193.64089799999999</c:v>
                </c:pt>
                <c:pt idx="128">
                  <c:v>194.763092</c:v>
                </c:pt>
                <c:pt idx="129">
                  <c:v>195.88528700000001</c:v>
                </c:pt>
                <c:pt idx="130">
                  <c:v>197.00748100000001</c:v>
                </c:pt>
                <c:pt idx="131">
                  <c:v>198.12967599999999</c:v>
                </c:pt>
                <c:pt idx="132">
                  <c:v>199.25187</c:v>
                </c:pt>
                <c:pt idx="133">
                  <c:v>200.374065</c:v>
                </c:pt>
                <c:pt idx="134">
                  <c:v>201.49625900000001</c:v>
                </c:pt>
                <c:pt idx="135">
                  <c:v>202.61845400000001</c:v>
                </c:pt>
                <c:pt idx="136">
                  <c:v>203.74064799999999</c:v>
                </c:pt>
                <c:pt idx="137">
                  <c:v>204.862843</c:v>
                </c:pt>
                <c:pt idx="138">
                  <c:v>205.98503700000001</c:v>
                </c:pt>
                <c:pt idx="139">
                  <c:v>207.10723200000001</c:v>
                </c:pt>
                <c:pt idx="140">
                  <c:v>208.22942599999999</c:v>
                </c:pt>
                <c:pt idx="141">
                  <c:v>209.35162099999999</c:v>
                </c:pt>
                <c:pt idx="142">
                  <c:v>210.473815</c:v>
                </c:pt>
                <c:pt idx="143">
                  <c:v>211.59601000000001</c:v>
                </c:pt>
                <c:pt idx="144">
                  <c:v>212.71820399999999</c:v>
                </c:pt>
                <c:pt idx="145">
                  <c:v>213.84039899999999</c:v>
                </c:pt>
                <c:pt idx="146">
                  <c:v>214.962594</c:v>
                </c:pt>
                <c:pt idx="147">
                  <c:v>216.084788</c:v>
                </c:pt>
                <c:pt idx="148">
                  <c:v>217.20698300000001</c:v>
                </c:pt>
                <c:pt idx="149">
                  <c:v>218.32917699999999</c:v>
                </c:pt>
                <c:pt idx="150">
                  <c:v>219.45137199999999</c:v>
                </c:pt>
                <c:pt idx="151">
                  <c:v>220.573566</c:v>
                </c:pt>
                <c:pt idx="152">
                  <c:v>221.695761</c:v>
                </c:pt>
                <c:pt idx="153">
                  <c:v>222.81795500000001</c:v>
                </c:pt>
                <c:pt idx="154">
                  <c:v>223.94014999999999</c:v>
                </c:pt>
                <c:pt idx="155">
                  <c:v>225.062344</c:v>
                </c:pt>
                <c:pt idx="156">
                  <c:v>226.184539</c:v>
                </c:pt>
                <c:pt idx="157">
                  <c:v>227.30673300000001</c:v>
                </c:pt>
                <c:pt idx="158">
                  <c:v>228.42892800000001</c:v>
                </c:pt>
                <c:pt idx="159">
                  <c:v>229.55112199999999</c:v>
                </c:pt>
                <c:pt idx="160">
                  <c:v>230.673317</c:v>
                </c:pt>
                <c:pt idx="161">
                  <c:v>231.795511</c:v>
                </c:pt>
                <c:pt idx="162">
                  <c:v>232.91770600000001</c:v>
                </c:pt>
                <c:pt idx="163">
                  <c:v>234.03989999999999</c:v>
                </c:pt>
                <c:pt idx="164">
                  <c:v>235.16209499999999</c:v>
                </c:pt>
                <c:pt idx="165">
                  <c:v>236.284289</c:v>
                </c:pt>
                <c:pt idx="166">
                  <c:v>237.40648400000001</c:v>
                </c:pt>
                <c:pt idx="167">
                  <c:v>238.52867800000001</c:v>
                </c:pt>
                <c:pt idx="168">
                  <c:v>239.65087299999999</c:v>
                </c:pt>
                <c:pt idx="169">
                  <c:v>240.773067</c:v>
                </c:pt>
                <c:pt idx="170">
                  <c:v>241.895262</c:v>
                </c:pt>
                <c:pt idx="171">
                  <c:v>243.01745600000001</c:v>
                </c:pt>
                <c:pt idx="172">
                  <c:v>244.13965099999999</c:v>
                </c:pt>
                <c:pt idx="173">
                  <c:v>245.26184499999999</c:v>
                </c:pt>
                <c:pt idx="174">
                  <c:v>246.38404</c:v>
                </c:pt>
                <c:pt idx="175">
                  <c:v>247.50623400000001</c:v>
                </c:pt>
                <c:pt idx="176">
                  <c:v>248.62842900000001</c:v>
                </c:pt>
                <c:pt idx="177">
                  <c:v>249.75062299999999</c:v>
                </c:pt>
                <c:pt idx="178">
                  <c:v>250.872818</c:v>
                </c:pt>
                <c:pt idx="179">
                  <c:v>251.995012</c:v>
                </c:pt>
                <c:pt idx="180">
                  <c:v>253.11720700000001</c:v>
                </c:pt>
                <c:pt idx="181">
                  <c:v>254.23940099999999</c:v>
                </c:pt>
                <c:pt idx="182">
                  <c:v>255.36159599999999</c:v>
                </c:pt>
                <c:pt idx="183">
                  <c:v>256.483791</c:v>
                </c:pt>
                <c:pt idx="184">
                  <c:v>257.60598499999998</c:v>
                </c:pt>
                <c:pt idx="185">
                  <c:v>258.72818000000001</c:v>
                </c:pt>
                <c:pt idx="186">
                  <c:v>259.85037399999999</c:v>
                </c:pt>
                <c:pt idx="187">
                  <c:v>260.97256900000002</c:v>
                </c:pt>
                <c:pt idx="188">
                  <c:v>262.094763</c:v>
                </c:pt>
                <c:pt idx="189">
                  <c:v>263.21695799999998</c:v>
                </c:pt>
                <c:pt idx="190">
                  <c:v>264.33915200000001</c:v>
                </c:pt>
                <c:pt idx="191">
                  <c:v>265.46134699999999</c:v>
                </c:pt>
                <c:pt idx="192">
                  <c:v>266.58354100000003</c:v>
                </c:pt>
                <c:pt idx="193">
                  <c:v>267.705736</c:v>
                </c:pt>
                <c:pt idx="194">
                  <c:v>268.82792999999998</c:v>
                </c:pt>
                <c:pt idx="195">
                  <c:v>269.95012500000001</c:v>
                </c:pt>
                <c:pt idx="196">
                  <c:v>271.07231899999999</c:v>
                </c:pt>
                <c:pt idx="197">
                  <c:v>272.19451400000003</c:v>
                </c:pt>
                <c:pt idx="198">
                  <c:v>273.31670800000001</c:v>
                </c:pt>
                <c:pt idx="199">
                  <c:v>274.43890299999998</c:v>
                </c:pt>
                <c:pt idx="200">
                  <c:v>275.56109700000002</c:v>
                </c:pt>
                <c:pt idx="201">
                  <c:v>276.68329199999999</c:v>
                </c:pt>
                <c:pt idx="202">
                  <c:v>277.80548599999997</c:v>
                </c:pt>
                <c:pt idx="203">
                  <c:v>278.92768100000001</c:v>
                </c:pt>
                <c:pt idx="204">
                  <c:v>280.04987499999999</c:v>
                </c:pt>
                <c:pt idx="205">
                  <c:v>281.17207000000002</c:v>
                </c:pt>
                <c:pt idx="206">
                  <c:v>282.294264</c:v>
                </c:pt>
                <c:pt idx="207">
                  <c:v>283.41645899999997</c:v>
                </c:pt>
                <c:pt idx="208">
                  <c:v>284.53865300000001</c:v>
                </c:pt>
                <c:pt idx="209">
                  <c:v>285.66084799999999</c:v>
                </c:pt>
                <c:pt idx="210">
                  <c:v>286.78304200000002</c:v>
                </c:pt>
                <c:pt idx="211">
                  <c:v>287.905237</c:v>
                </c:pt>
                <c:pt idx="212">
                  <c:v>289.02743099999998</c:v>
                </c:pt>
                <c:pt idx="213">
                  <c:v>290.14962600000001</c:v>
                </c:pt>
                <c:pt idx="214">
                  <c:v>291.27181999999999</c:v>
                </c:pt>
                <c:pt idx="215">
                  <c:v>292.39401500000002</c:v>
                </c:pt>
                <c:pt idx="216">
                  <c:v>293.516209</c:v>
                </c:pt>
                <c:pt idx="217">
                  <c:v>294.63840399999998</c:v>
                </c:pt>
                <c:pt idx="218">
                  <c:v>295.76059900000001</c:v>
                </c:pt>
                <c:pt idx="219">
                  <c:v>296.88279299999999</c:v>
                </c:pt>
                <c:pt idx="220">
                  <c:v>298.00498800000003</c:v>
                </c:pt>
                <c:pt idx="221">
                  <c:v>299.127182</c:v>
                </c:pt>
                <c:pt idx="222">
                  <c:v>300.24937699999998</c:v>
                </c:pt>
                <c:pt idx="223">
                  <c:v>301.37157100000002</c:v>
                </c:pt>
                <c:pt idx="224">
                  <c:v>302.49376599999999</c:v>
                </c:pt>
                <c:pt idx="225">
                  <c:v>303.61595999999997</c:v>
                </c:pt>
                <c:pt idx="226">
                  <c:v>304.73815500000001</c:v>
                </c:pt>
                <c:pt idx="227">
                  <c:v>305.86034899999999</c:v>
                </c:pt>
                <c:pt idx="228">
                  <c:v>306.98254400000002</c:v>
                </c:pt>
                <c:pt idx="229">
                  <c:v>308.104738</c:v>
                </c:pt>
                <c:pt idx="230">
                  <c:v>309.22693299999997</c:v>
                </c:pt>
                <c:pt idx="231">
                  <c:v>310.34912700000001</c:v>
                </c:pt>
                <c:pt idx="232">
                  <c:v>311.47132199999999</c:v>
                </c:pt>
                <c:pt idx="233">
                  <c:v>312.59351600000002</c:v>
                </c:pt>
                <c:pt idx="234">
                  <c:v>313.715711</c:v>
                </c:pt>
                <c:pt idx="235">
                  <c:v>314.83790499999998</c:v>
                </c:pt>
                <c:pt idx="236">
                  <c:v>315.96010000000001</c:v>
                </c:pt>
                <c:pt idx="237">
                  <c:v>317.08229399999999</c:v>
                </c:pt>
                <c:pt idx="238">
                  <c:v>318.20448900000002</c:v>
                </c:pt>
                <c:pt idx="239">
                  <c:v>319.326683</c:v>
                </c:pt>
                <c:pt idx="240">
                  <c:v>320.44887799999998</c:v>
                </c:pt>
                <c:pt idx="241">
                  <c:v>321.57107200000002</c:v>
                </c:pt>
                <c:pt idx="242">
                  <c:v>322.69326699999999</c:v>
                </c:pt>
                <c:pt idx="243">
                  <c:v>323.81546100000003</c:v>
                </c:pt>
                <c:pt idx="244">
                  <c:v>324.937656</c:v>
                </c:pt>
                <c:pt idx="245">
                  <c:v>326.05984999999998</c:v>
                </c:pt>
                <c:pt idx="246">
                  <c:v>327.18204500000002</c:v>
                </c:pt>
                <c:pt idx="247">
                  <c:v>328.304239</c:v>
                </c:pt>
                <c:pt idx="248">
                  <c:v>329.42643399999997</c:v>
                </c:pt>
                <c:pt idx="249">
                  <c:v>330.54862800000001</c:v>
                </c:pt>
                <c:pt idx="250">
                  <c:v>331.67082299999998</c:v>
                </c:pt>
                <c:pt idx="251">
                  <c:v>332.79301700000002</c:v>
                </c:pt>
                <c:pt idx="252">
                  <c:v>333.915212</c:v>
                </c:pt>
                <c:pt idx="253">
                  <c:v>335.03740599999998</c:v>
                </c:pt>
                <c:pt idx="254">
                  <c:v>336.15960100000001</c:v>
                </c:pt>
                <c:pt idx="255">
                  <c:v>337.28179599999999</c:v>
                </c:pt>
                <c:pt idx="256">
                  <c:v>338.40399000000002</c:v>
                </c:pt>
                <c:pt idx="257">
                  <c:v>339.526185</c:v>
                </c:pt>
                <c:pt idx="258">
                  <c:v>340.64837899999998</c:v>
                </c:pt>
                <c:pt idx="259">
                  <c:v>341.77057400000001</c:v>
                </c:pt>
                <c:pt idx="260">
                  <c:v>342.89276799999999</c:v>
                </c:pt>
                <c:pt idx="261">
                  <c:v>344.01496300000002</c:v>
                </c:pt>
                <c:pt idx="262">
                  <c:v>345.137157</c:v>
                </c:pt>
                <c:pt idx="263">
                  <c:v>346.25935199999998</c:v>
                </c:pt>
                <c:pt idx="264">
                  <c:v>347.38154600000001</c:v>
                </c:pt>
                <c:pt idx="265">
                  <c:v>348.50374099999999</c:v>
                </c:pt>
                <c:pt idx="266">
                  <c:v>349.62593500000003</c:v>
                </c:pt>
                <c:pt idx="267">
                  <c:v>350.74813</c:v>
                </c:pt>
                <c:pt idx="268">
                  <c:v>351.87032399999998</c:v>
                </c:pt>
                <c:pt idx="269">
                  <c:v>352.99251900000002</c:v>
                </c:pt>
                <c:pt idx="270">
                  <c:v>354.11471299999999</c:v>
                </c:pt>
                <c:pt idx="271">
                  <c:v>355.23690800000003</c:v>
                </c:pt>
                <c:pt idx="272">
                  <c:v>356.35910200000001</c:v>
                </c:pt>
                <c:pt idx="273">
                  <c:v>357.48129699999998</c:v>
                </c:pt>
                <c:pt idx="274">
                  <c:v>358.60349100000002</c:v>
                </c:pt>
                <c:pt idx="275">
                  <c:v>359.725686</c:v>
                </c:pt>
                <c:pt idx="276">
                  <c:v>360.84787999999998</c:v>
                </c:pt>
                <c:pt idx="277">
                  <c:v>361.97007500000001</c:v>
                </c:pt>
                <c:pt idx="278">
                  <c:v>363.09226899999999</c:v>
                </c:pt>
                <c:pt idx="279">
                  <c:v>364.21446400000002</c:v>
                </c:pt>
                <c:pt idx="280">
                  <c:v>365.336658</c:v>
                </c:pt>
                <c:pt idx="281">
                  <c:v>366.45885299999998</c:v>
                </c:pt>
                <c:pt idx="282">
                  <c:v>367.58104700000001</c:v>
                </c:pt>
                <c:pt idx="283">
                  <c:v>368.70324199999999</c:v>
                </c:pt>
                <c:pt idx="284">
                  <c:v>369.82543600000002</c:v>
                </c:pt>
                <c:pt idx="285">
                  <c:v>370.947631</c:v>
                </c:pt>
                <c:pt idx="286">
                  <c:v>372.06982499999998</c:v>
                </c:pt>
                <c:pt idx="287">
                  <c:v>373.19202000000001</c:v>
                </c:pt>
                <c:pt idx="288">
                  <c:v>374.31421399999999</c:v>
                </c:pt>
                <c:pt idx="289">
                  <c:v>375.43640900000003</c:v>
                </c:pt>
                <c:pt idx="290">
                  <c:v>376.55860300000001</c:v>
                </c:pt>
                <c:pt idx="291">
                  <c:v>377.68079799999998</c:v>
                </c:pt>
                <c:pt idx="292">
                  <c:v>378.80299300000001</c:v>
                </c:pt>
                <c:pt idx="293">
                  <c:v>379.92518699999999</c:v>
                </c:pt>
                <c:pt idx="294">
                  <c:v>381.04738200000003</c:v>
                </c:pt>
                <c:pt idx="295">
                  <c:v>382.16957600000001</c:v>
                </c:pt>
                <c:pt idx="296">
                  <c:v>383.29177099999998</c:v>
                </c:pt>
                <c:pt idx="297">
                  <c:v>384.41396500000002</c:v>
                </c:pt>
                <c:pt idx="298">
                  <c:v>385.53616</c:v>
                </c:pt>
                <c:pt idx="299">
                  <c:v>386.65835399999997</c:v>
                </c:pt>
                <c:pt idx="300">
                  <c:v>387.78054900000001</c:v>
                </c:pt>
                <c:pt idx="301">
                  <c:v>388.90274299999999</c:v>
                </c:pt>
                <c:pt idx="302">
                  <c:v>390.02493800000002</c:v>
                </c:pt>
                <c:pt idx="303">
                  <c:v>391.147132</c:v>
                </c:pt>
                <c:pt idx="304">
                  <c:v>392.26932699999998</c:v>
                </c:pt>
                <c:pt idx="305">
                  <c:v>393.39152100000001</c:v>
                </c:pt>
                <c:pt idx="306">
                  <c:v>394.51371599999999</c:v>
                </c:pt>
                <c:pt idx="307">
                  <c:v>395.63591000000002</c:v>
                </c:pt>
                <c:pt idx="308">
                  <c:v>396.758105</c:v>
                </c:pt>
                <c:pt idx="309">
                  <c:v>397.88029899999998</c:v>
                </c:pt>
                <c:pt idx="310">
                  <c:v>399.00249400000001</c:v>
                </c:pt>
                <c:pt idx="311">
                  <c:v>400.12468799999999</c:v>
                </c:pt>
                <c:pt idx="312">
                  <c:v>401.24688300000003</c:v>
                </c:pt>
                <c:pt idx="313">
                  <c:v>402.369077</c:v>
                </c:pt>
                <c:pt idx="314">
                  <c:v>403.49127199999998</c:v>
                </c:pt>
                <c:pt idx="315">
                  <c:v>404.61346600000002</c:v>
                </c:pt>
                <c:pt idx="316">
                  <c:v>405.73566099999999</c:v>
                </c:pt>
                <c:pt idx="317">
                  <c:v>406.85785499999997</c:v>
                </c:pt>
                <c:pt idx="318">
                  <c:v>407.98005000000001</c:v>
                </c:pt>
                <c:pt idx="319">
                  <c:v>409.10224399999998</c:v>
                </c:pt>
                <c:pt idx="320">
                  <c:v>410.22443900000002</c:v>
                </c:pt>
                <c:pt idx="321">
                  <c:v>411.346633</c:v>
                </c:pt>
                <c:pt idx="322">
                  <c:v>412.46882799999997</c:v>
                </c:pt>
                <c:pt idx="323">
                  <c:v>413.59102200000001</c:v>
                </c:pt>
                <c:pt idx="324">
                  <c:v>414.71321699999999</c:v>
                </c:pt>
                <c:pt idx="325">
                  <c:v>415.83541100000002</c:v>
                </c:pt>
                <c:pt idx="326">
                  <c:v>416.957606</c:v>
                </c:pt>
                <c:pt idx="327">
                  <c:v>418.07979999999998</c:v>
                </c:pt>
                <c:pt idx="328">
                  <c:v>419.20199500000001</c:v>
                </c:pt>
                <c:pt idx="329">
                  <c:v>420.32418999999999</c:v>
                </c:pt>
                <c:pt idx="330">
                  <c:v>421.44638400000002</c:v>
                </c:pt>
                <c:pt idx="331">
                  <c:v>422.568579</c:v>
                </c:pt>
                <c:pt idx="332">
                  <c:v>423.69077299999998</c:v>
                </c:pt>
                <c:pt idx="333">
                  <c:v>424.81296800000001</c:v>
                </c:pt>
                <c:pt idx="334">
                  <c:v>425.93516199999999</c:v>
                </c:pt>
                <c:pt idx="335">
                  <c:v>427.05735700000002</c:v>
                </c:pt>
                <c:pt idx="336">
                  <c:v>428.179551</c:v>
                </c:pt>
                <c:pt idx="337">
                  <c:v>429.30174599999998</c:v>
                </c:pt>
                <c:pt idx="338">
                  <c:v>430.42394000000002</c:v>
                </c:pt>
                <c:pt idx="339">
                  <c:v>431.54613499999999</c:v>
                </c:pt>
                <c:pt idx="340">
                  <c:v>432.66832900000003</c:v>
                </c:pt>
                <c:pt idx="341">
                  <c:v>433.790524</c:v>
                </c:pt>
                <c:pt idx="342">
                  <c:v>434.91271799999998</c:v>
                </c:pt>
                <c:pt idx="343">
                  <c:v>436.03491300000002</c:v>
                </c:pt>
                <c:pt idx="344">
                  <c:v>437.157107</c:v>
                </c:pt>
                <c:pt idx="345">
                  <c:v>438.27930199999997</c:v>
                </c:pt>
                <c:pt idx="346">
                  <c:v>439.40149600000001</c:v>
                </c:pt>
                <c:pt idx="347">
                  <c:v>440.52369099999999</c:v>
                </c:pt>
                <c:pt idx="348">
                  <c:v>441.64588500000002</c:v>
                </c:pt>
                <c:pt idx="349">
                  <c:v>442.76808</c:v>
                </c:pt>
                <c:pt idx="350">
                  <c:v>443.89027399999998</c:v>
                </c:pt>
                <c:pt idx="351">
                  <c:v>445.01246900000001</c:v>
                </c:pt>
                <c:pt idx="352">
                  <c:v>446.13466299999999</c:v>
                </c:pt>
                <c:pt idx="353">
                  <c:v>447.25685800000002</c:v>
                </c:pt>
                <c:pt idx="354">
                  <c:v>448.379052</c:v>
                </c:pt>
                <c:pt idx="355">
                  <c:v>449.50124699999998</c:v>
                </c:pt>
                <c:pt idx="356">
                  <c:v>450.62344100000001</c:v>
                </c:pt>
                <c:pt idx="357">
                  <c:v>451.74563599999999</c:v>
                </c:pt>
                <c:pt idx="358">
                  <c:v>452.86783000000003</c:v>
                </c:pt>
                <c:pt idx="359">
                  <c:v>453.990025</c:v>
                </c:pt>
                <c:pt idx="360">
                  <c:v>455.11221899999998</c:v>
                </c:pt>
                <c:pt idx="361">
                  <c:v>456.23441400000002</c:v>
                </c:pt>
                <c:pt idx="362">
                  <c:v>457.35660799999999</c:v>
                </c:pt>
                <c:pt idx="363">
                  <c:v>458.47880300000003</c:v>
                </c:pt>
                <c:pt idx="364">
                  <c:v>459.600998</c:v>
                </c:pt>
                <c:pt idx="365">
                  <c:v>460.72319199999998</c:v>
                </c:pt>
                <c:pt idx="366">
                  <c:v>461.84538700000002</c:v>
                </c:pt>
                <c:pt idx="367">
                  <c:v>462.967581</c:v>
                </c:pt>
                <c:pt idx="368">
                  <c:v>464.08977599999997</c:v>
                </c:pt>
                <c:pt idx="369">
                  <c:v>465.21197000000001</c:v>
                </c:pt>
                <c:pt idx="370">
                  <c:v>466.33416499999998</c:v>
                </c:pt>
                <c:pt idx="371">
                  <c:v>467.45635900000002</c:v>
                </c:pt>
                <c:pt idx="372">
                  <c:v>468.578554</c:v>
                </c:pt>
                <c:pt idx="373">
                  <c:v>469.70074799999998</c:v>
                </c:pt>
                <c:pt idx="374">
                  <c:v>470.82294300000001</c:v>
                </c:pt>
                <c:pt idx="375">
                  <c:v>471.94513699999999</c:v>
                </c:pt>
                <c:pt idx="376">
                  <c:v>473.06733200000002</c:v>
                </c:pt>
                <c:pt idx="377">
                  <c:v>474.189526</c:v>
                </c:pt>
                <c:pt idx="378">
                  <c:v>475.31172099999998</c:v>
                </c:pt>
                <c:pt idx="379">
                  <c:v>476.43391500000001</c:v>
                </c:pt>
                <c:pt idx="380">
                  <c:v>477.55610999999999</c:v>
                </c:pt>
                <c:pt idx="381">
                  <c:v>478.67830400000003</c:v>
                </c:pt>
                <c:pt idx="382">
                  <c:v>479.800499</c:v>
                </c:pt>
                <c:pt idx="383">
                  <c:v>480.92269299999998</c:v>
                </c:pt>
                <c:pt idx="384">
                  <c:v>482.04488800000001</c:v>
                </c:pt>
                <c:pt idx="385">
                  <c:v>483.16708199999999</c:v>
                </c:pt>
                <c:pt idx="386">
                  <c:v>484.28927700000003</c:v>
                </c:pt>
                <c:pt idx="387">
                  <c:v>485.41147100000001</c:v>
                </c:pt>
                <c:pt idx="388">
                  <c:v>486.53366599999998</c:v>
                </c:pt>
                <c:pt idx="389">
                  <c:v>487.65586000000002</c:v>
                </c:pt>
                <c:pt idx="390">
                  <c:v>488.77805499999999</c:v>
                </c:pt>
                <c:pt idx="391">
                  <c:v>489.90024899999997</c:v>
                </c:pt>
                <c:pt idx="392">
                  <c:v>491.02244400000001</c:v>
                </c:pt>
                <c:pt idx="393">
                  <c:v>492.14463799999999</c:v>
                </c:pt>
                <c:pt idx="394">
                  <c:v>493.26683300000002</c:v>
                </c:pt>
                <c:pt idx="395">
                  <c:v>494.389027</c:v>
                </c:pt>
                <c:pt idx="396">
                  <c:v>495.51122199999998</c:v>
                </c:pt>
                <c:pt idx="397">
                  <c:v>496.63341600000001</c:v>
                </c:pt>
                <c:pt idx="398">
                  <c:v>497.75561099999999</c:v>
                </c:pt>
                <c:pt idx="399">
                  <c:v>498.87780500000002</c:v>
                </c:pt>
                <c:pt idx="400">
                  <c:v>500</c:v>
                </c:pt>
              </c:numCache>
            </c:numRef>
          </c:xVal>
          <c:yVal>
            <c:numRef>
              <c:f>'highgain_DCFBon_2-1-miniLBS'!$M$21:$M$421</c:f>
              <c:numCache>
                <c:formatCode>General</c:formatCode>
                <c:ptCount val="401"/>
                <c:pt idx="0">
                  <c:v>-41.492726652917973</c:v>
                </c:pt>
                <c:pt idx="1">
                  <c:v>-38.682432942852152</c:v>
                </c:pt>
                <c:pt idx="2">
                  <c:v>-41.973013491687148</c:v>
                </c:pt>
                <c:pt idx="3">
                  <c:v>-49.16342466437375</c:v>
                </c:pt>
                <c:pt idx="4">
                  <c:v>-48.440977445404897</c:v>
                </c:pt>
                <c:pt idx="5">
                  <c:v>-46.455163081066921</c:v>
                </c:pt>
                <c:pt idx="6">
                  <c:v>-50.40273773953804</c:v>
                </c:pt>
                <c:pt idx="7">
                  <c:v>-50.550722067860207</c:v>
                </c:pt>
                <c:pt idx="8">
                  <c:v>-46.396917165312537</c:v>
                </c:pt>
                <c:pt idx="9">
                  <c:v>-43.316674321147602</c:v>
                </c:pt>
                <c:pt idx="10">
                  <c:v>-45.683274496700122</c:v>
                </c:pt>
                <c:pt idx="11">
                  <c:v>-51.219665432249741</c:v>
                </c:pt>
                <c:pt idx="12">
                  <c:v>-50.262892894461132</c:v>
                </c:pt>
                <c:pt idx="13">
                  <c:v>-51.091029714679003</c:v>
                </c:pt>
                <c:pt idx="14">
                  <c:v>-53.988090322200719</c:v>
                </c:pt>
                <c:pt idx="15">
                  <c:v>-46.580247939799321</c:v>
                </c:pt>
                <c:pt idx="16">
                  <c:v>-44.392213430580938</c:v>
                </c:pt>
                <c:pt idx="17">
                  <c:v>-46.611802654244343</c:v>
                </c:pt>
                <c:pt idx="18">
                  <c:v>-45.147068201225267</c:v>
                </c:pt>
                <c:pt idx="19">
                  <c:v>-51.620723385927541</c:v>
                </c:pt>
                <c:pt idx="20">
                  <c:v>-53.407975032869629</c:v>
                </c:pt>
                <c:pt idx="21">
                  <c:v>-45.361781157662548</c:v>
                </c:pt>
                <c:pt idx="22">
                  <c:v>-51.059942030676751</c:v>
                </c:pt>
                <c:pt idx="23">
                  <c:v>-55.724334013293912</c:v>
                </c:pt>
                <c:pt idx="24">
                  <c:v>-43.613070318390939</c:v>
                </c:pt>
                <c:pt idx="25">
                  <c:v>-50.580036606782528</c:v>
                </c:pt>
                <c:pt idx="26">
                  <c:v>-47.659993177582017</c:v>
                </c:pt>
                <c:pt idx="27">
                  <c:v>-49.486149509899782</c:v>
                </c:pt>
                <c:pt idx="28">
                  <c:v>-61.74493392657353</c:v>
                </c:pt>
                <c:pt idx="29">
                  <c:v>-51.131610764343662</c:v>
                </c:pt>
                <c:pt idx="30">
                  <c:v>-46.387851420164239</c:v>
                </c:pt>
                <c:pt idx="31">
                  <c:v>-48.015442744524073</c:v>
                </c:pt>
                <c:pt idx="32">
                  <c:v>-47.158627453169913</c:v>
                </c:pt>
                <c:pt idx="33">
                  <c:v>-48.31111385669648</c:v>
                </c:pt>
                <c:pt idx="34">
                  <c:v>-58.344292593671</c:v>
                </c:pt>
                <c:pt idx="35">
                  <c:v>-48.6359655186601</c:v>
                </c:pt>
                <c:pt idx="36">
                  <c:v>-51.548203202970349</c:v>
                </c:pt>
                <c:pt idx="37">
                  <c:v>-43.626246731169722</c:v>
                </c:pt>
                <c:pt idx="38">
                  <c:v>-58.103592392903998</c:v>
                </c:pt>
                <c:pt idx="39">
                  <c:v>-53.555614105321617</c:v>
                </c:pt>
                <c:pt idx="40">
                  <c:v>-51.181818358695637</c:v>
                </c:pt>
                <c:pt idx="41">
                  <c:v>-62.66244371325002</c:v>
                </c:pt>
                <c:pt idx="42">
                  <c:v>-54.836836133184107</c:v>
                </c:pt>
                <c:pt idx="43">
                  <c:v>-47.645319292719641</c:v>
                </c:pt>
                <c:pt idx="44">
                  <c:v>-62.950400127262867</c:v>
                </c:pt>
                <c:pt idx="45">
                  <c:v>-48.207709187374668</c:v>
                </c:pt>
                <c:pt idx="46">
                  <c:v>-44.765952649171751</c:v>
                </c:pt>
                <c:pt idx="47">
                  <c:v>-46.396917165312537</c:v>
                </c:pt>
                <c:pt idx="48">
                  <c:v>-49.62708951339377</c:v>
                </c:pt>
                <c:pt idx="49">
                  <c:v>-46.660285633406787</c:v>
                </c:pt>
                <c:pt idx="50">
                  <c:v>-45.913557183555298</c:v>
                </c:pt>
                <c:pt idx="51">
                  <c:v>-51.561343734429819</c:v>
                </c:pt>
                <c:pt idx="52">
                  <c:v>-51.787829148632639</c:v>
                </c:pt>
                <c:pt idx="53">
                  <c:v>-50.574165778821218</c:v>
                </c:pt>
                <c:pt idx="54">
                  <c:v>-54.84163099371883</c:v>
                </c:pt>
                <c:pt idx="55">
                  <c:v>-53.218925285817207</c:v>
                </c:pt>
                <c:pt idx="56">
                  <c:v>-66.30309276711175</c:v>
                </c:pt>
                <c:pt idx="57">
                  <c:v>-49.585090569610351</c:v>
                </c:pt>
                <c:pt idx="58">
                  <c:v>-54.558524249999799</c:v>
                </c:pt>
                <c:pt idx="59">
                  <c:v>-48.847450231463469</c:v>
                </c:pt>
                <c:pt idx="60">
                  <c:v>-52.890969597469649</c:v>
                </c:pt>
                <c:pt idx="61">
                  <c:v>-48.427215800638557</c:v>
                </c:pt>
                <c:pt idx="62">
                  <c:v>-54.516843014726398</c:v>
                </c:pt>
                <c:pt idx="63">
                  <c:v>-48.912639980198243</c:v>
                </c:pt>
                <c:pt idx="64">
                  <c:v>-52.069039240257368</c:v>
                </c:pt>
                <c:pt idx="65">
                  <c:v>-48.861894618891043</c:v>
                </c:pt>
                <c:pt idx="66">
                  <c:v>-48.73037829211178</c:v>
                </c:pt>
                <c:pt idx="67">
                  <c:v>-47.003570735508703</c:v>
                </c:pt>
                <c:pt idx="68">
                  <c:v>-51.673848258802337</c:v>
                </c:pt>
                <c:pt idx="69">
                  <c:v>-50.153174934900512</c:v>
                </c:pt>
                <c:pt idx="70">
                  <c:v>-49.940538818687372</c:v>
                </c:pt>
                <c:pt idx="71">
                  <c:v>-52.04119982655925</c:v>
                </c:pt>
                <c:pt idx="72">
                  <c:v>-54.549244452495252</c:v>
                </c:pt>
                <c:pt idx="73">
                  <c:v>-52.780562325481277</c:v>
                </c:pt>
                <c:pt idx="74">
                  <c:v>-56.518803845499498</c:v>
                </c:pt>
                <c:pt idx="75">
                  <c:v>-54.252924545705071</c:v>
                </c:pt>
                <c:pt idx="76">
                  <c:v>-62.745449433640502</c:v>
                </c:pt>
                <c:pt idx="77">
                  <c:v>-63.011611724062007</c:v>
                </c:pt>
                <c:pt idx="78">
                  <c:v>-76.536274631754523</c:v>
                </c:pt>
                <c:pt idx="79">
                  <c:v>-67.170517789917994</c:v>
                </c:pt>
                <c:pt idx="80">
                  <c:v>-53.518468405210271</c:v>
                </c:pt>
                <c:pt idx="81">
                  <c:v>-53.655453016471597</c:v>
                </c:pt>
                <c:pt idx="82">
                  <c:v>-51.207031408730529</c:v>
                </c:pt>
                <c:pt idx="83">
                  <c:v>-62.545223450546629</c:v>
                </c:pt>
                <c:pt idx="84">
                  <c:v>-52.006525570379239</c:v>
                </c:pt>
                <c:pt idx="85">
                  <c:v>-52.56387082985168</c:v>
                </c:pt>
                <c:pt idx="86">
                  <c:v>-62.047458174191171</c:v>
                </c:pt>
                <c:pt idx="87">
                  <c:v>-56.635945063147382</c:v>
                </c:pt>
                <c:pt idx="88">
                  <c:v>-59.973981339591653</c:v>
                </c:pt>
                <c:pt idx="89">
                  <c:v>-54.172622990968343</c:v>
                </c:pt>
                <c:pt idx="90">
                  <c:v>-53.781887412477182</c:v>
                </c:pt>
                <c:pt idx="91">
                  <c:v>-54.94779318865254</c:v>
                </c:pt>
                <c:pt idx="92">
                  <c:v>-54.461577358684522</c:v>
                </c:pt>
                <c:pt idx="93">
                  <c:v>-51.035151747311218</c:v>
                </c:pt>
                <c:pt idx="94">
                  <c:v>-61.597533474185518</c:v>
                </c:pt>
                <c:pt idx="95">
                  <c:v>-72.99503963331675</c:v>
                </c:pt>
                <c:pt idx="96">
                  <c:v>-59.132754439577411</c:v>
                </c:pt>
                <c:pt idx="97">
                  <c:v>-57.503397011722811</c:v>
                </c:pt>
                <c:pt idx="98">
                  <c:v>-61.259677850703717</c:v>
                </c:pt>
                <c:pt idx="99">
                  <c:v>-55.259184172416177</c:v>
                </c:pt>
                <c:pt idx="100">
                  <c:v>-75.597838239198893</c:v>
                </c:pt>
                <c:pt idx="101">
                  <c:v>-52.902471549675319</c:v>
                </c:pt>
                <c:pt idx="102">
                  <c:v>-64.23663257717665</c:v>
                </c:pt>
                <c:pt idx="103">
                  <c:v>-57.233946036674368</c:v>
                </c:pt>
                <c:pt idx="104">
                  <c:v>-54.270870605060338</c:v>
                </c:pt>
                <c:pt idx="105">
                  <c:v>-54.722546462695533</c:v>
                </c:pt>
                <c:pt idx="106">
                  <c:v>-63.235615561847489</c:v>
                </c:pt>
                <c:pt idx="107">
                  <c:v>-57.171004531990647</c:v>
                </c:pt>
                <c:pt idx="108">
                  <c:v>-71.633974173605083</c:v>
                </c:pt>
                <c:pt idx="109">
                  <c:v>-54.434075838174522</c:v>
                </c:pt>
                <c:pt idx="110">
                  <c:v>-56.677320593897818</c:v>
                </c:pt>
                <c:pt idx="111">
                  <c:v>-61.31003097512864</c:v>
                </c:pt>
                <c:pt idx="112">
                  <c:v>-55.340077792156933</c:v>
                </c:pt>
                <c:pt idx="113">
                  <c:v>-68.496243101446765</c:v>
                </c:pt>
                <c:pt idx="114">
                  <c:v>-61.50408008404176</c:v>
                </c:pt>
                <c:pt idx="115">
                  <c:v>-64.138167996468397</c:v>
                </c:pt>
                <c:pt idx="116">
                  <c:v>-66.30309276711175</c:v>
                </c:pt>
                <c:pt idx="117">
                  <c:v>-54.94779318865254</c:v>
                </c:pt>
                <c:pt idx="118">
                  <c:v>-60.228820862427682</c:v>
                </c:pt>
                <c:pt idx="119">
                  <c:v>-70.662647592917807</c:v>
                </c:pt>
                <c:pt idx="120">
                  <c:v>-70.285571470368396</c:v>
                </c:pt>
                <c:pt idx="121">
                  <c:v>-63.465549596620157</c:v>
                </c:pt>
                <c:pt idx="122">
                  <c:v>-58.75588382360575</c:v>
                </c:pt>
                <c:pt idx="123">
                  <c:v>-62.03647033004647</c:v>
                </c:pt>
                <c:pt idx="124">
                  <c:v>-58.308474441313379</c:v>
                </c:pt>
                <c:pt idx="125">
                  <c:v>-51.835200693763007</c:v>
                </c:pt>
                <c:pt idx="126">
                  <c:v>-63.375406122658731</c:v>
                </c:pt>
                <c:pt idx="127">
                  <c:v>-66.68838017964093</c:v>
                </c:pt>
                <c:pt idx="128">
                  <c:v>-52.944776165523393</c:v>
                </c:pt>
                <c:pt idx="129">
                  <c:v>-60.781076085323377</c:v>
                </c:pt>
                <c:pt idx="130">
                  <c:v>-54.293355447122302</c:v>
                </c:pt>
                <c:pt idx="131">
                  <c:v>-76.306171383648021</c:v>
                </c:pt>
                <c:pt idx="132">
                  <c:v>-60.087296108049003</c:v>
                </c:pt>
                <c:pt idx="133">
                  <c:v>-56.536274631754523</c:v>
                </c:pt>
                <c:pt idx="134">
                  <c:v>-61.370842586219901</c:v>
                </c:pt>
                <c:pt idx="135">
                  <c:v>-61.94906441372018</c:v>
                </c:pt>
                <c:pt idx="136">
                  <c:v>-59.853580941545097</c:v>
                </c:pt>
                <c:pt idx="137">
                  <c:v>-60.857436046463739</c:v>
                </c:pt>
                <c:pt idx="138">
                  <c:v>-59.469334709534067</c:v>
                </c:pt>
                <c:pt idx="139">
                  <c:v>-61.401408798308239</c:v>
                </c:pt>
                <c:pt idx="140">
                  <c:v>-83.741732867142886</c:v>
                </c:pt>
                <c:pt idx="141">
                  <c:v>-60.876631390492733</c:v>
                </c:pt>
                <c:pt idx="142">
                  <c:v>-55.587379611038159</c:v>
                </c:pt>
                <c:pt idx="143">
                  <c:v>-67.330630888408265</c:v>
                </c:pt>
                <c:pt idx="144">
                  <c:v>-59.363754573392598</c:v>
                </c:pt>
                <c:pt idx="145">
                  <c:v>-60.686560575597873</c:v>
                </c:pt>
                <c:pt idx="146">
                  <c:v>-69.21847802414446</c:v>
                </c:pt>
                <c:pt idx="147">
                  <c:v>-55.708420928590023</c:v>
                </c:pt>
                <c:pt idx="148">
                  <c:v>-68.706678714958215</c:v>
                </c:pt>
                <c:pt idx="149">
                  <c:v>-62.962607985404667</c:v>
                </c:pt>
                <c:pt idx="150">
                  <c:v>-59.469334709534067</c:v>
                </c:pt>
                <c:pt idx="151">
                  <c:v>-62.19157962398171</c:v>
                </c:pt>
                <c:pt idx="152">
                  <c:v>-70.903102799829796</c:v>
                </c:pt>
                <c:pt idx="153">
                  <c:v>-69.319477878877308</c:v>
                </c:pt>
                <c:pt idx="154">
                  <c:v>-72.652881579479626</c:v>
                </c:pt>
                <c:pt idx="155">
                  <c:v>-65.882725754321612</c:v>
                </c:pt>
                <c:pt idx="156">
                  <c:v>-64.656882678356396</c:v>
                </c:pt>
                <c:pt idx="157">
                  <c:v>-62.591921894419457</c:v>
                </c:pt>
                <c:pt idx="158">
                  <c:v>-64.538906132714743</c:v>
                </c:pt>
                <c:pt idx="159">
                  <c:v>-66.897231303772344</c:v>
                </c:pt>
                <c:pt idx="160">
                  <c:v>-54.846428502616313</c:v>
                </c:pt>
                <c:pt idx="161">
                  <c:v>-62.926035764476509</c:v>
                </c:pt>
                <c:pt idx="162">
                  <c:v>-68.38150048648761</c:v>
                </c:pt>
                <c:pt idx="163">
                  <c:v>-57.164735394484232</c:v>
                </c:pt>
                <c:pt idx="164">
                  <c:v>-63.543567093937909</c:v>
                </c:pt>
                <c:pt idx="165">
                  <c:v>-57.15221067762328</c:v>
                </c:pt>
                <c:pt idx="166">
                  <c:v>-61.249642159653057</c:v>
                </c:pt>
                <c:pt idx="167">
                  <c:v>-62.270185496550361</c:v>
                </c:pt>
                <c:pt idx="168">
                  <c:v>-75.289431061849015</c:v>
                </c:pt>
                <c:pt idx="169">
                  <c:v>-56.760667672718498</c:v>
                </c:pt>
                <c:pt idx="170">
                  <c:v>-64.23663257717665</c:v>
                </c:pt>
                <c:pt idx="171">
                  <c:v>-61.169771347311929</c:v>
                </c:pt>
                <c:pt idx="172">
                  <c:v>-58.606638061768088</c:v>
                </c:pt>
                <c:pt idx="173">
                  <c:v>-72.95634963777276</c:v>
                </c:pt>
                <c:pt idx="174">
                  <c:v>-68.706678714958215</c:v>
                </c:pt>
                <c:pt idx="175">
                  <c:v>-61.080785928448627</c:v>
                </c:pt>
                <c:pt idx="176">
                  <c:v>-66.484433166518301</c:v>
                </c:pt>
                <c:pt idx="177">
                  <c:v>-62.638872763539169</c:v>
                </c:pt>
                <c:pt idx="178">
                  <c:v>-68.002338558526233</c:v>
                </c:pt>
                <c:pt idx="179">
                  <c:v>-63.715048085361587</c:v>
                </c:pt>
                <c:pt idx="180">
                  <c:v>-62.901739553842887</c:v>
                </c:pt>
                <c:pt idx="181">
                  <c:v>-72.879482856137543</c:v>
                </c:pt>
                <c:pt idx="182">
                  <c:v>-71.119104081638483</c:v>
                </c:pt>
                <c:pt idx="183">
                  <c:v>-70.371147429953908</c:v>
                </c:pt>
                <c:pt idx="184">
                  <c:v>-67.330630888408265</c:v>
                </c:pt>
                <c:pt idx="185">
                  <c:v>-59.156368109684678</c:v>
                </c:pt>
                <c:pt idx="186">
                  <c:v>-76.08200695181533</c:v>
                </c:pt>
                <c:pt idx="187">
                  <c:v>-61.320136723375143</c:v>
                </c:pt>
                <c:pt idx="188">
                  <c:v>-64.612453478477235</c:v>
                </c:pt>
                <c:pt idx="189">
                  <c:v>-59.810982084026122</c:v>
                </c:pt>
                <c:pt idx="190">
                  <c:v>-67.290325063701744</c:v>
                </c:pt>
                <c:pt idx="191">
                  <c:v>-60.327474257509309</c:v>
                </c:pt>
                <c:pt idx="192">
                  <c:v>-54.803346018730331</c:v>
                </c:pt>
                <c:pt idx="193">
                  <c:v>-60.061015030092378</c:v>
                </c:pt>
                <c:pt idx="194">
                  <c:v>-67.723163562478604</c:v>
                </c:pt>
                <c:pt idx="195">
                  <c:v>-60.93447326665391</c:v>
                </c:pt>
                <c:pt idx="196">
                  <c:v>-62.913879163978393</c:v>
                </c:pt>
                <c:pt idx="197">
                  <c:v>-64.096308206351523</c:v>
                </c:pt>
                <c:pt idx="198">
                  <c:v>-63.060893499603523</c:v>
                </c:pt>
                <c:pt idx="199">
                  <c:v>-65.449174859428879</c:v>
                </c:pt>
                <c:pt idx="200">
                  <c:v>-72.432041981037244</c:v>
                </c:pt>
                <c:pt idx="201">
                  <c:v>-68.946635677756134</c:v>
                </c:pt>
                <c:pt idx="202">
                  <c:v>-59.307430867493593</c:v>
                </c:pt>
                <c:pt idx="203">
                  <c:v>-68.156464852082664</c:v>
                </c:pt>
                <c:pt idx="204">
                  <c:v>-64.336226178494854</c:v>
                </c:pt>
                <c:pt idx="205">
                  <c:v>-69.019934759484244</c:v>
                </c:pt>
                <c:pt idx="206">
                  <c:v>-66.72598149220704</c:v>
                </c:pt>
                <c:pt idx="207">
                  <c:v>-69.268831148569404</c:v>
                </c:pt>
                <c:pt idx="208">
                  <c:v>-62.360900573207992</c:v>
                </c:pt>
                <c:pt idx="209">
                  <c:v>-69.243618098534526</c:v>
                </c:pt>
                <c:pt idx="210">
                  <c:v>-63.930857687031732</c:v>
                </c:pt>
                <c:pt idx="211">
                  <c:v>-61.597533474185518</c:v>
                </c:pt>
                <c:pt idx="212">
                  <c:v>-70.515674718474898</c:v>
                </c:pt>
                <c:pt idx="213">
                  <c:v>-61.702563649199</c:v>
                </c:pt>
                <c:pt idx="214">
                  <c:v>-74.894549897933885</c:v>
                </c:pt>
                <c:pt idx="215">
                  <c:v>-73.03390273903679</c:v>
                </c:pt>
                <c:pt idx="216">
                  <c:v>-74.750978205391419</c:v>
                </c:pt>
                <c:pt idx="217">
                  <c:v>-80.175478486150098</c:v>
                </c:pt>
                <c:pt idx="218">
                  <c:v>-67.893899077177807</c:v>
                </c:pt>
                <c:pt idx="219">
                  <c:v>-71.437304119424226</c:v>
                </c:pt>
                <c:pt idx="220">
                  <c:v>-65.192746210115132</c:v>
                </c:pt>
                <c:pt idx="221">
                  <c:v>-80.915149811213496</c:v>
                </c:pt>
                <c:pt idx="222">
                  <c:v>-65.161218445416026</c:v>
                </c:pt>
                <c:pt idx="223">
                  <c:v>-79.743255505896556</c:v>
                </c:pt>
                <c:pt idx="224">
                  <c:v>-67.95880017344075</c:v>
                </c:pt>
                <c:pt idx="225">
                  <c:v>-75.9176003468815</c:v>
                </c:pt>
                <c:pt idx="226">
                  <c:v>-69.21847802414446</c:v>
                </c:pt>
                <c:pt idx="227">
                  <c:v>-63.569729431904527</c:v>
                </c:pt>
                <c:pt idx="228">
                  <c:v>-80.53744292800603</c:v>
                </c:pt>
                <c:pt idx="229">
                  <c:v>-63.311585926369347</c:v>
                </c:pt>
                <c:pt idx="230">
                  <c:v>-68.542567955990407</c:v>
                </c:pt>
                <c:pt idx="231">
                  <c:v>-85.679933127304011</c:v>
                </c:pt>
                <c:pt idx="232">
                  <c:v>-65.882725754321612</c:v>
                </c:pt>
                <c:pt idx="233">
                  <c:v>-68.090075563488512</c:v>
                </c:pt>
                <c:pt idx="234">
                  <c:v>-62.292775599369747</c:v>
                </c:pt>
                <c:pt idx="235">
                  <c:v>-70.63305339175686</c:v>
                </c:pt>
                <c:pt idx="236">
                  <c:v>-71.734004718374962</c:v>
                </c:pt>
                <c:pt idx="237">
                  <c:v>-74.288853819844519</c:v>
                </c:pt>
                <c:pt idx="238">
                  <c:v>-66.558042841285655</c:v>
                </c:pt>
                <c:pt idx="239">
                  <c:v>-72.323692680391375</c:v>
                </c:pt>
                <c:pt idx="240">
                  <c:v>-63.835780541515561</c:v>
                </c:pt>
                <c:pt idx="241">
                  <c:v>-64.082399653118486</c:v>
                </c:pt>
                <c:pt idx="242">
                  <c:v>-65.161218445416026</c:v>
                </c:pt>
                <c:pt idx="243">
                  <c:v>-69.319477878877308</c:v>
                </c:pt>
                <c:pt idx="244">
                  <c:v>-67.95880017344075</c:v>
                </c:pt>
                <c:pt idx="245">
                  <c:v>-69.447401982573226</c:v>
                </c:pt>
                <c:pt idx="246">
                  <c:v>-66.178370157540627</c:v>
                </c:pt>
                <c:pt idx="247">
                  <c:v>-80.087296108049003</c:v>
                </c:pt>
                <c:pt idx="248">
                  <c:v>-70.662647592917807</c:v>
                </c:pt>
                <c:pt idx="249">
                  <c:v>-65.432924359575424</c:v>
                </c:pt>
                <c:pt idx="250">
                  <c:v>-65.005273688618786</c:v>
                </c:pt>
                <c:pt idx="251">
                  <c:v>-72.395775165767887</c:v>
                </c:pt>
                <c:pt idx="252">
                  <c:v>-66.411442067757605</c:v>
                </c:pt>
                <c:pt idx="253">
                  <c:v>-73.112154526297786</c:v>
                </c:pt>
                <c:pt idx="254">
                  <c:v>-66.595082938517521</c:v>
                </c:pt>
                <c:pt idx="255">
                  <c:v>-86.020599913279625</c:v>
                </c:pt>
                <c:pt idx="256">
                  <c:v>-69.421665994446897</c:v>
                </c:pt>
                <c:pt idx="257">
                  <c:v>-73.514350894046146</c:v>
                </c:pt>
                <c:pt idx="258">
                  <c:v>-67.55571954067409</c:v>
                </c:pt>
                <c:pt idx="259">
                  <c:v>-73.432407931225242</c:v>
                </c:pt>
                <c:pt idx="260">
                  <c:v>-66.916469162440805</c:v>
                </c:pt>
                <c:pt idx="261">
                  <c:v>-67.473192652499151</c:v>
                </c:pt>
                <c:pt idx="262">
                  <c:v>-66.107896021328628</c:v>
                </c:pt>
                <c:pt idx="263">
                  <c:v>-67.032799780381367</c:v>
                </c:pt>
                <c:pt idx="264">
                  <c:v>-75.089746643717007</c:v>
                </c:pt>
                <c:pt idx="265">
                  <c:v>-66.107896021328628</c:v>
                </c:pt>
                <c:pt idx="266">
                  <c:v>-75.189015034348003</c:v>
                </c:pt>
                <c:pt idx="267">
                  <c:v>-69.118639112994487</c:v>
                </c:pt>
                <c:pt idx="268">
                  <c:v>-72.841303059990921</c:v>
                </c:pt>
                <c:pt idx="269">
                  <c:v>-58.877154758818961</c:v>
                </c:pt>
                <c:pt idx="270">
                  <c:v>-74.894549897933885</c:v>
                </c:pt>
                <c:pt idx="271">
                  <c:v>-71.087915934528056</c:v>
                </c:pt>
                <c:pt idx="272">
                  <c:v>-76.954233112338869</c:v>
                </c:pt>
                <c:pt idx="273">
                  <c:v>-65.547321549323755</c:v>
                </c:pt>
                <c:pt idx="274">
                  <c:v>-65.336054697868605</c:v>
                </c:pt>
                <c:pt idx="275">
                  <c:v>-68.898111028433618</c:v>
                </c:pt>
                <c:pt idx="276">
                  <c:v>-75.972057513590968</c:v>
                </c:pt>
                <c:pt idx="277">
                  <c:v>-72.841303059990921</c:v>
                </c:pt>
                <c:pt idx="278">
                  <c:v>-76.137508032910773</c:v>
                </c:pt>
                <c:pt idx="279">
                  <c:v>-71.502367267378645</c:v>
                </c:pt>
                <c:pt idx="280">
                  <c:v>-65.797652697763681</c:v>
                </c:pt>
                <c:pt idx="281">
                  <c:v>-68.068058087470803</c:v>
                </c:pt>
                <c:pt idx="282">
                  <c:v>-77.788205794015013</c:v>
                </c:pt>
                <c:pt idx="283">
                  <c:v>-87.535014192041984</c:v>
                </c:pt>
                <c:pt idx="284">
                  <c:v>-78.562359853877496</c:v>
                </c:pt>
                <c:pt idx="285">
                  <c:v>-65.530886559296292</c:v>
                </c:pt>
                <c:pt idx="286">
                  <c:v>-68.946635677756134</c:v>
                </c:pt>
                <c:pt idx="287">
                  <c:v>-76.137508032910773</c:v>
                </c:pt>
                <c:pt idx="288">
                  <c:v>-71.502367267378645</c:v>
                </c:pt>
                <c:pt idx="289">
                  <c:v>-69.897000433601889</c:v>
                </c:pt>
                <c:pt idx="290">
                  <c:v>-76.954233112338869</c:v>
                </c:pt>
                <c:pt idx="291">
                  <c:v>-75.809699709147381</c:v>
                </c:pt>
                <c:pt idx="292">
                  <c:v>-77.26558865687187</c:v>
                </c:pt>
                <c:pt idx="293">
                  <c:v>-71.46977477270849</c:v>
                </c:pt>
                <c:pt idx="294">
                  <c:v>-76.83275015809501</c:v>
                </c:pt>
                <c:pt idx="295">
                  <c:v>-72.841303059990921</c:v>
                </c:pt>
                <c:pt idx="296">
                  <c:v>-82.853350071374635</c:v>
                </c:pt>
                <c:pt idx="297">
                  <c:v>-69.344912420150052</c:v>
                </c:pt>
                <c:pt idx="298">
                  <c:v>-78.786043192927764</c:v>
                </c:pt>
                <c:pt idx="299">
                  <c:v>-72.917831217051983</c:v>
                </c:pt>
                <c:pt idx="300">
                  <c:v>-74.846428502616305</c:v>
                </c:pt>
                <c:pt idx="301">
                  <c:v>-68.898111028433618</c:v>
                </c:pt>
                <c:pt idx="302">
                  <c:v>-88.178707859470009</c:v>
                </c:pt>
                <c:pt idx="303">
                  <c:v>-72.803290353202243</c:v>
                </c:pt>
                <c:pt idx="304">
                  <c:v>-69.709044946794279</c:v>
                </c:pt>
                <c:pt idx="305">
                  <c:v>-83.223018185254887</c:v>
                </c:pt>
                <c:pt idx="306">
                  <c:v>-70.399861140856984</c:v>
                </c:pt>
                <c:pt idx="307">
                  <c:v>-71.633974173605083</c:v>
                </c:pt>
                <c:pt idx="308">
                  <c:v>-77.588521375883005</c:v>
                </c:pt>
                <c:pt idx="309">
                  <c:v>-71.119104081638483</c:v>
                </c:pt>
                <c:pt idx="310">
                  <c:v>-84.293403299784643</c:v>
                </c:pt>
                <c:pt idx="311">
                  <c:v>-69.473214452203123</c:v>
                </c:pt>
                <c:pt idx="312">
                  <c:v>-76.59476569210085</c:v>
                </c:pt>
                <c:pt idx="313">
                  <c:v>-76.653653305036485</c:v>
                </c:pt>
                <c:pt idx="314">
                  <c:v>-72.181297857932407</c:v>
                </c:pt>
                <c:pt idx="315">
                  <c:v>-71.213346123394743</c:v>
                </c:pt>
                <c:pt idx="316">
                  <c:v>-69.629721202442255</c:v>
                </c:pt>
                <c:pt idx="317">
                  <c:v>-77.522967180658284</c:v>
                </c:pt>
                <c:pt idx="318">
                  <c:v>-77.015617746892403</c:v>
                </c:pt>
                <c:pt idx="319">
                  <c:v>-74.333975425929012</c:v>
                </c:pt>
                <c:pt idx="320">
                  <c:v>-79.743255505896556</c:v>
                </c:pt>
                <c:pt idx="321">
                  <c:v>-72.468460858869761</c:v>
                </c:pt>
                <c:pt idx="322">
                  <c:v>-83.478503945983476</c:v>
                </c:pt>
                <c:pt idx="323">
                  <c:v>-81.938200260161125</c:v>
                </c:pt>
                <c:pt idx="324">
                  <c:v>-70.257232490456275</c:v>
                </c:pt>
                <c:pt idx="325">
                  <c:v>-73.850079241735742</c:v>
                </c:pt>
                <c:pt idx="326">
                  <c:v>-72.95634963777276</c:v>
                </c:pt>
                <c:pt idx="327">
                  <c:v>-78.489060772149386</c:v>
                </c:pt>
                <c:pt idx="328">
                  <c:v>-67.639038065758143</c:v>
                </c:pt>
                <c:pt idx="329">
                  <c:v>-73.47328278142497</c:v>
                </c:pt>
                <c:pt idx="330">
                  <c:v>-75.809699709147381</c:v>
                </c:pt>
                <c:pt idx="331">
                  <c:v>-69.656082041000516</c:v>
                </c:pt>
                <c:pt idx="332">
                  <c:v>-72.11096638347567</c:v>
                </c:pt>
                <c:pt idx="333">
                  <c:v>-80.445527894223034</c:v>
                </c:pt>
                <c:pt idx="334">
                  <c:v>-69.143491460816406</c:v>
                </c:pt>
                <c:pt idx="335">
                  <c:v>-80.819172153578123</c:v>
                </c:pt>
                <c:pt idx="336">
                  <c:v>-77.015617746892403</c:v>
                </c:pt>
                <c:pt idx="337">
                  <c:v>-71.244988743592245</c:v>
                </c:pt>
                <c:pt idx="338">
                  <c:v>-74.991599953822103</c:v>
                </c:pt>
                <c:pt idx="339">
                  <c:v>-74.991599953822103</c:v>
                </c:pt>
                <c:pt idx="340">
                  <c:v>-68.995432938898119</c:v>
                </c:pt>
                <c:pt idx="341">
                  <c:v>-70.399861140856984</c:v>
                </c:pt>
                <c:pt idx="342">
                  <c:v>-73.391724533016173</c:v>
                </c:pt>
                <c:pt idx="343">
                  <c:v>-77.015617746892403</c:v>
                </c:pt>
                <c:pt idx="344">
                  <c:v>-69.815949553377934</c:v>
                </c:pt>
                <c:pt idx="345">
                  <c:v>-68.290785409829994</c:v>
                </c:pt>
                <c:pt idx="346">
                  <c:v>-69.978814755644962</c:v>
                </c:pt>
                <c:pt idx="347">
                  <c:v>-69.069146730437382</c:v>
                </c:pt>
                <c:pt idx="348">
                  <c:v>-76.59476569210085</c:v>
                </c:pt>
                <c:pt idx="349">
                  <c:v>-72.99503963331675</c:v>
                </c:pt>
                <c:pt idx="350">
                  <c:v>-70.872679337419143</c:v>
                </c:pt>
                <c:pt idx="351">
                  <c:v>-73.47328278142497</c:v>
                </c:pt>
                <c:pt idx="352">
                  <c:v>-81.618438152478518</c:v>
                </c:pt>
                <c:pt idx="353">
                  <c:v>-78.489060772149386</c:v>
                </c:pt>
                <c:pt idx="354">
                  <c:v>-69.951457600311343</c:v>
                </c:pt>
                <c:pt idx="355">
                  <c:v>-74.942939380402123</c:v>
                </c:pt>
                <c:pt idx="356">
                  <c:v>-73.432407931225242</c:v>
                </c:pt>
                <c:pt idx="357">
                  <c:v>-79.493882694704595</c:v>
                </c:pt>
                <c:pt idx="358">
                  <c:v>-73.03390273903679</c:v>
                </c:pt>
                <c:pt idx="359">
                  <c:v>-67.270242072932689</c:v>
                </c:pt>
                <c:pt idx="360">
                  <c:v>-80.354575339208637</c:v>
                </c:pt>
                <c:pt idx="361">
                  <c:v>-87.130946470276257</c:v>
                </c:pt>
                <c:pt idx="362">
                  <c:v>-77.139703994918094</c:v>
                </c:pt>
                <c:pt idx="363">
                  <c:v>-79.093540424266834</c:v>
                </c:pt>
                <c:pt idx="364">
                  <c:v>-72.181297857932407</c:v>
                </c:pt>
                <c:pt idx="365">
                  <c:v>-68.849855961886846</c:v>
                </c:pt>
                <c:pt idx="366">
                  <c:v>-73.514350894046146</c:v>
                </c:pt>
                <c:pt idx="367">
                  <c:v>-107.95880017344069</c:v>
                </c:pt>
                <c:pt idx="368">
                  <c:v>-83.349821745875261</c:v>
                </c:pt>
                <c:pt idx="369">
                  <c:v>-70.722140220281858</c:v>
                </c:pt>
                <c:pt idx="370">
                  <c:v>-75.340077792156919</c:v>
                </c:pt>
                <c:pt idx="371">
                  <c:v>-80.630341028921308</c:v>
                </c:pt>
                <c:pt idx="372">
                  <c:v>-84.731440128741269</c:v>
                </c:pt>
                <c:pt idx="373">
                  <c:v>-79.576214018601235</c:v>
                </c:pt>
                <c:pt idx="374">
                  <c:v>-76.193366036594171</c:v>
                </c:pt>
                <c:pt idx="375">
                  <c:v>-79.576214018601235</c:v>
                </c:pt>
                <c:pt idx="376">
                  <c:v>-77.393324630099883</c:v>
                </c:pt>
                <c:pt idx="377">
                  <c:v>-71.150404618711022</c:v>
                </c:pt>
                <c:pt idx="378">
                  <c:v>-84.436974992327123</c:v>
                </c:pt>
                <c:pt idx="379">
                  <c:v>-79.576214018601235</c:v>
                </c:pt>
                <c:pt idx="380">
                  <c:v>-82.383728154384173</c:v>
                </c:pt>
                <c:pt idx="381">
                  <c:v>-78.061799739838875</c:v>
                </c:pt>
                <c:pt idx="382">
                  <c:v>-74.656565431939725</c:v>
                </c:pt>
                <c:pt idx="383">
                  <c:v>-74.703643539809264</c:v>
                </c:pt>
                <c:pt idx="384">
                  <c:v>-94.894549897933871</c:v>
                </c:pt>
                <c:pt idx="385">
                  <c:v>-79.493882694704595</c:v>
                </c:pt>
                <c:pt idx="386">
                  <c:v>-91.700533040583636</c:v>
                </c:pt>
                <c:pt idx="387">
                  <c:v>-75.703123039046034</c:v>
                </c:pt>
                <c:pt idx="388">
                  <c:v>-77.077439286435236</c:v>
                </c:pt>
                <c:pt idx="389">
                  <c:v>-82.047458174191163</c:v>
                </c:pt>
                <c:pt idx="390">
                  <c:v>-78.938431130331608</c:v>
                </c:pt>
                <c:pt idx="391">
                  <c:v>-103.0980391997149</c:v>
                </c:pt>
                <c:pt idx="392">
                  <c:v>-76.712942884311261</c:v>
                </c:pt>
                <c:pt idx="393">
                  <c:v>-84.731440128741269</c:v>
                </c:pt>
                <c:pt idx="394">
                  <c:v>-73.89297261106752</c:v>
                </c:pt>
                <c:pt idx="395">
                  <c:v>-85.679933127304011</c:v>
                </c:pt>
                <c:pt idx="396">
                  <c:v>-82.158107946190384</c:v>
                </c:pt>
                <c:pt idx="397">
                  <c:v>-79.172146296835507</c:v>
                </c:pt>
                <c:pt idx="398">
                  <c:v>-81.411621485714093</c:v>
                </c:pt>
                <c:pt idx="399">
                  <c:v>-85.036239459875986</c:v>
                </c:pt>
                <c:pt idx="400">
                  <c:v>-87.95880017344075</c:v>
                </c:pt>
              </c:numCache>
            </c:numRef>
          </c:yVal>
          <c:smooth val="1"/>
          <c:extLst xmlns:c16r2="http://schemas.microsoft.com/office/drawing/2015/06/chart">
            <c:ext xmlns:c16="http://schemas.microsoft.com/office/drawing/2014/chart" uri="{C3380CC4-5D6E-409C-BE32-E72D297353CC}">
              <c16:uniqueId val="{00000000-A2DC-48A4-8CE3-D30E4E7B51CA}"/>
            </c:ext>
          </c:extLst>
        </c:ser>
        <c:ser>
          <c:idx val="0"/>
          <c:order val="1"/>
          <c:tx>
            <c:v>Laser 1</c:v>
          </c:tx>
          <c:spPr>
            <a:ln w="19050" cap="rnd">
              <a:solidFill>
                <a:schemeClr val="accent1"/>
              </a:solidFill>
              <a:round/>
            </a:ln>
            <a:effectLst/>
          </c:spPr>
          <c:marker>
            <c:symbol val="none"/>
          </c:marker>
          <c:xVal>
            <c:numRef>
              <c:f>'highgain_DCFBon_2-1-miniLBS'!$A$21:$A$421</c:f>
              <c:numCache>
                <c:formatCode>General</c:formatCode>
                <c:ptCount val="401"/>
                <c:pt idx="0">
                  <c:v>51.122194999999998</c:v>
                </c:pt>
                <c:pt idx="1">
                  <c:v>52.244388999999998</c:v>
                </c:pt>
                <c:pt idx="2">
                  <c:v>53.366584000000003</c:v>
                </c:pt>
                <c:pt idx="3">
                  <c:v>54.488778000000003</c:v>
                </c:pt>
                <c:pt idx="4">
                  <c:v>55.610973000000001</c:v>
                </c:pt>
                <c:pt idx="5">
                  <c:v>56.733167000000002</c:v>
                </c:pt>
                <c:pt idx="6">
                  <c:v>57.855362</c:v>
                </c:pt>
                <c:pt idx="7">
                  <c:v>58.977556</c:v>
                </c:pt>
                <c:pt idx="8">
                  <c:v>60.099750999999998</c:v>
                </c:pt>
                <c:pt idx="9">
                  <c:v>61.221944999999998</c:v>
                </c:pt>
                <c:pt idx="10">
                  <c:v>62.344140000000003</c:v>
                </c:pt>
                <c:pt idx="11">
                  <c:v>63.466334000000003</c:v>
                </c:pt>
                <c:pt idx="12">
                  <c:v>64.588528999999994</c:v>
                </c:pt>
                <c:pt idx="13">
                  <c:v>65.710723000000002</c:v>
                </c:pt>
                <c:pt idx="14">
                  <c:v>66.832918000000006</c:v>
                </c:pt>
                <c:pt idx="15">
                  <c:v>67.955112</c:v>
                </c:pt>
                <c:pt idx="16">
                  <c:v>69.077307000000005</c:v>
                </c:pt>
                <c:pt idx="17">
                  <c:v>70.199500999999998</c:v>
                </c:pt>
                <c:pt idx="18">
                  <c:v>71.321696000000003</c:v>
                </c:pt>
                <c:pt idx="19">
                  <c:v>72.443889999999996</c:v>
                </c:pt>
                <c:pt idx="20">
                  <c:v>73.566085000000001</c:v>
                </c:pt>
                <c:pt idx="21">
                  <c:v>74.688278999999994</c:v>
                </c:pt>
                <c:pt idx="22">
                  <c:v>75.810473999999999</c:v>
                </c:pt>
                <c:pt idx="23">
                  <c:v>76.932668000000007</c:v>
                </c:pt>
                <c:pt idx="24">
                  <c:v>78.054862999999997</c:v>
                </c:pt>
                <c:pt idx="25">
                  <c:v>79.177057000000005</c:v>
                </c:pt>
                <c:pt idx="26">
                  <c:v>80.299251999999996</c:v>
                </c:pt>
                <c:pt idx="27">
                  <c:v>81.421446000000003</c:v>
                </c:pt>
                <c:pt idx="28">
                  <c:v>82.543640999999994</c:v>
                </c:pt>
                <c:pt idx="29">
                  <c:v>83.665835000000001</c:v>
                </c:pt>
                <c:pt idx="30">
                  <c:v>84.788030000000006</c:v>
                </c:pt>
                <c:pt idx="31">
                  <c:v>85.910223999999999</c:v>
                </c:pt>
                <c:pt idx="32">
                  <c:v>87.032419000000004</c:v>
                </c:pt>
                <c:pt idx="33">
                  <c:v>88.154612999999998</c:v>
                </c:pt>
                <c:pt idx="34">
                  <c:v>89.276808000000003</c:v>
                </c:pt>
                <c:pt idx="35">
                  <c:v>90.399001999999996</c:v>
                </c:pt>
                <c:pt idx="36">
                  <c:v>91.521197000000001</c:v>
                </c:pt>
                <c:pt idx="37">
                  <c:v>92.643392000000006</c:v>
                </c:pt>
                <c:pt idx="38">
                  <c:v>93.765585999999999</c:v>
                </c:pt>
                <c:pt idx="39">
                  <c:v>94.887781000000004</c:v>
                </c:pt>
                <c:pt idx="40">
                  <c:v>96.009974999999997</c:v>
                </c:pt>
                <c:pt idx="41">
                  <c:v>97.132170000000002</c:v>
                </c:pt>
                <c:pt idx="42">
                  <c:v>98.254363999999995</c:v>
                </c:pt>
                <c:pt idx="43">
                  <c:v>99.376559</c:v>
                </c:pt>
                <c:pt idx="44">
                  <c:v>100.49875299999999</c:v>
                </c:pt>
                <c:pt idx="45">
                  <c:v>101.620948</c:v>
                </c:pt>
                <c:pt idx="46">
                  <c:v>102.74314200000001</c:v>
                </c:pt>
                <c:pt idx="47">
                  <c:v>103.865337</c:v>
                </c:pt>
                <c:pt idx="48">
                  <c:v>104.987531</c:v>
                </c:pt>
                <c:pt idx="49">
                  <c:v>106.10972599999999</c:v>
                </c:pt>
                <c:pt idx="50">
                  <c:v>107.23192</c:v>
                </c:pt>
                <c:pt idx="51">
                  <c:v>108.35411499999999</c:v>
                </c:pt>
                <c:pt idx="52">
                  <c:v>109.476309</c:v>
                </c:pt>
                <c:pt idx="53">
                  <c:v>110.59850400000001</c:v>
                </c:pt>
                <c:pt idx="54">
                  <c:v>111.720698</c:v>
                </c:pt>
                <c:pt idx="55">
                  <c:v>112.842893</c:v>
                </c:pt>
                <c:pt idx="56">
                  <c:v>113.965087</c:v>
                </c:pt>
                <c:pt idx="57">
                  <c:v>115.087282</c:v>
                </c:pt>
                <c:pt idx="58">
                  <c:v>116.209476</c:v>
                </c:pt>
                <c:pt idx="59">
                  <c:v>117.331671</c:v>
                </c:pt>
                <c:pt idx="60">
                  <c:v>118.45386499999999</c:v>
                </c:pt>
                <c:pt idx="61">
                  <c:v>119.57606</c:v>
                </c:pt>
                <c:pt idx="62">
                  <c:v>120.69825400000001</c:v>
                </c:pt>
                <c:pt idx="63">
                  <c:v>121.820449</c:v>
                </c:pt>
                <c:pt idx="64">
                  <c:v>122.942643</c:v>
                </c:pt>
                <c:pt idx="65">
                  <c:v>124.06483799999999</c:v>
                </c:pt>
                <c:pt idx="66">
                  <c:v>125.187032</c:v>
                </c:pt>
                <c:pt idx="67">
                  <c:v>126.30922700000001</c:v>
                </c:pt>
                <c:pt idx="68">
                  <c:v>127.431421</c:v>
                </c:pt>
                <c:pt idx="69">
                  <c:v>128.55361600000001</c:v>
                </c:pt>
                <c:pt idx="70">
                  <c:v>129.67581000000001</c:v>
                </c:pt>
                <c:pt idx="71">
                  <c:v>130.79800499999999</c:v>
                </c:pt>
                <c:pt idx="72">
                  <c:v>131.92019999999999</c:v>
                </c:pt>
                <c:pt idx="73">
                  <c:v>133.042394</c:v>
                </c:pt>
                <c:pt idx="74">
                  <c:v>134.16458900000001</c:v>
                </c:pt>
                <c:pt idx="75">
                  <c:v>135.28678300000001</c:v>
                </c:pt>
                <c:pt idx="76">
                  <c:v>136.40897799999999</c:v>
                </c:pt>
                <c:pt idx="77">
                  <c:v>137.531172</c:v>
                </c:pt>
                <c:pt idx="78">
                  <c:v>138.653367</c:v>
                </c:pt>
                <c:pt idx="79">
                  <c:v>139.77556100000001</c:v>
                </c:pt>
                <c:pt idx="80">
                  <c:v>140.89775599999999</c:v>
                </c:pt>
                <c:pt idx="81">
                  <c:v>142.01994999999999</c:v>
                </c:pt>
                <c:pt idx="82">
                  <c:v>143.142145</c:v>
                </c:pt>
                <c:pt idx="83">
                  <c:v>144.26433900000001</c:v>
                </c:pt>
                <c:pt idx="84">
                  <c:v>145.38653400000001</c:v>
                </c:pt>
                <c:pt idx="85">
                  <c:v>146.50872799999999</c:v>
                </c:pt>
                <c:pt idx="86">
                  <c:v>147.630923</c:v>
                </c:pt>
                <c:pt idx="87">
                  <c:v>148.753117</c:v>
                </c:pt>
                <c:pt idx="88">
                  <c:v>149.87531200000001</c:v>
                </c:pt>
                <c:pt idx="89">
                  <c:v>150.99750599999999</c:v>
                </c:pt>
                <c:pt idx="90">
                  <c:v>152.11970099999999</c:v>
                </c:pt>
                <c:pt idx="91">
                  <c:v>153.241895</c:v>
                </c:pt>
                <c:pt idx="92">
                  <c:v>154.36409</c:v>
                </c:pt>
                <c:pt idx="93">
                  <c:v>155.48628400000001</c:v>
                </c:pt>
                <c:pt idx="94">
                  <c:v>156.60847899999999</c:v>
                </c:pt>
                <c:pt idx="95">
                  <c:v>157.730673</c:v>
                </c:pt>
                <c:pt idx="96">
                  <c:v>158.852868</c:v>
                </c:pt>
                <c:pt idx="97">
                  <c:v>159.97506200000001</c:v>
                </c:pt>
                <c:pt idx="98">
                  <c:v>161.09725700000001</c:v>
                </c:pt>
                <c:pt idx="99">
                  <c:v>162.21945099999999</c:v>
                </c:pt>
                <c:pt idx="100">
                  <c:v>163.341646</c:v>
                </c:pt>
                <c:pt idx="101">
                  <c:v>164.46384</c:v>
                </c:pt>
                <c:pt idx="102">
                  <c:v>165.58603500000001</c:v>
                </c:pt>
                <c:pt idx="103">
                  <c:v>166.70822899999999</c:v>
                </c:pt>
                <c:pt idx="104">
                  <c:v>167.83042399999999</c:v>
                </c:pt>
                <c:pt idx="105">
                  <c:v>168.952618</c:v>
                </c:pt>
                <c:pt idx="106">
                  <c:v>170.07481300000001</c:v>
                </c:pt>
                <c:pt idx="107">
                  <c:v>171.19700700000001</c:v>
                </c:pt>
                <c:pt idx="108">
                  <c:v>172.31920199999999</c:v>
                </c:pt>
                <c:pt idx="109">
                  <c:v>173.44139699999999</c:v>
                </c:pt>
                <c:pt idx="110">
                  <c:v>174.563591</c:v>
                </c:pt>
                <c:pt idx="111">
                  <c:v>175.68578600000001</c:v>
                </c:pt>
                <c:pt idx="112">
                  <c:v>176.80797999999999</c:v>
                </c:pt>
                <c:pt idx="113">
                  <c:v>177.93017499999999</c:v>
                </c:pt>
                <c:pt idx="114">
                  <c:v>179.052369</c:v>
                </c:pt>
                <c:pt idx="115">
                  <c:v>180.174564</c:v>
                </c:pt>
                <c:pt idx="116">
                  <c:v>181.29675800000001</c:v>
                </c:pt>
                <c:pt idx="117">
                  <c:v>182.41895299999999</c:v>
                </c:pt>
                <c:pt idx="118">
                  <c:v>183.541147</c:v>
                </c:pt>
                <c:pt idx="119">
                  <c:v>184.663342</c:v>
                </c:pt>
                <c:pt idx="120">
                  <c:v>185.78553600000001</c:v>
                </c:pt>
                <c:pt idx="121">
                  <c:v>186.90773100000001</c:v>
                </c:pt>
                <c:pt idx="122">
                  <c:v>188.02992499999999</c:v>
                </c:pt>
                <c:pt idx="123">
                  <c:v>189.15212</c:v>
                </c:pt>
                <c:pt idx="124">
                  <c:v>190.274314</c:v>
                </c:pt>
                <c:pt idx="125">
                  <c:v>191.39650900000001</c:v>
                </c:pt>
                <c:pt idx="126">
                  <c:v>192.51870299999999</c:v>
                </c:pt>
                <c:pt idx="127">
                  <c:v>193.64089799999999</c:v>
                </c:pt>
                <c:pt idx="128">
                  <c:v>194.763092</c:v>
                </c:pt>
                <c:pt idx="129">
                  <c:v>195.88528700000001</c:v>
                </c:pt>
                <c:pt idx="130">
                  <c:v>197.00748100000001</c:v>
                </c:pt>
                <c:pt idx="131">
                  <c:v>198.12967599999999</c:v>
                </c:pt>
                <c:pt idx="132">
                  <c:v>199.25187</c:v>
                </c:pt>
                <c:pt idx="133">
                  <c:v>200.374065</c:v>
                </c:pt>
                <c:pt idx="134">
                  <c:v>201.49625900000001</c:v>
                </c:pt>
                <c:pt idx="135">
                  <c:v>202.61845400000001</c:v>
                </c:pt>
                <c:pt idx="136">
                  <c:v>203.74064799999999</c:v>
                </c:pt>
                <c:pt idx="137">
                  <c:v>204.862843</c:v>
                </c:pt>
                <c:pt idx="138">
                  <c:v>205.98503700000001</c:v>
                </c:pt>
                <c:pt idx="139">
                  <c:v>207.10723200000001</c:v>
                </c:pt>
                <c:pt idx="140">
                  <c:v>208.22942599999999</c:v>
                </c:pt>
                <c:pt idx="141">
                  <c:v>209.35162099999999</c:v>
                </c:pt>
                <c:pt idx="142">
                  <c:v>210.473815</c:v>
                </c:pt>
                <c:pt idx="143">
                  <c:v>211.59601000000001</c:v>
                </c:pt>
                <c:pt idx="144">
                  <c:v>212.71820399999999</c:v>
                </c:pt>
                <c:pt idx="145">
                  <c:v>213.84039899999999</c:v>
                </c:pt>
                <c:pt idx="146">
                  <c:v>214.962594</c:v>
                </c:pt>
                <c:pt idx="147">
                  <c:v>216.084788</c:v>
                </c:pt>
                <c:pt idx="148">
                  <c:v>217.20698300000001</c:v>
                </c:pt>
                <c:pt idx="149">
                  <c:v>218.32917699999999</c:v>
                </c:pt>
                <c:pt idx="150">
                  <c:v>219.45137199999999</c:v>
                </c:pt>
                <c:pt idx="151">
                  <c:v>220.573566</c:v>
                </c:pt>
                <c:pt idx="152">
                  <c:v>221.695761</c:v>
                </c:pt>
                <c:pt idx="153">
                  <c:v>222.81795500000001</c:v>
                </c:pt>
                <c:pt idx="154">
                  <c:v>223.94014999999999</c:v>
                </c:pt>
                <c:pt idx="155">
                  <c:v>225.062344</c:v>
                </c:pt>
                <c:pt idx="156">
                  <c:v>226.184539</c:v>
                </c:pt>
                <c:pt idx="157">
                  <c:v>227.30673300000001</c:v>
                </c:pt>
                <c:pt idx="158">
                  <c:v>228.42892800000001</c:v>
                </c:pt>
                <c:pt idx="159">
                  <c:v>229.55112199999999</c:v>
                </c:pt>
                <c:pt idx="160">
                  <c:v>230.673317</c:v>
                </c:pt>
                <c:pt idx="161">
                  <c:v>231.795511</c:v>
                </c:pt>
                <c:pt idx="162">
                  <c:v>232.91770600000001</c:v>
                </c:pt>
                <c:pt idx="163">
                  <c:v>234.03989999999999</c:v>
                </c:pt>
                <c:pt idx="164">
                  <c:v>235.16209499999999</c:v>
                </c:pt>
                <c:pt idx="165">
                  <c:v>236.284289</c:v>
                </c:pt>
                <c:pt idx="166">
                  <c:v>237.40648400000001</c:v>
                </c:pt>
                <c:pt idx="167">
                  <c:v>238.52867800000001</c:v>
                </c:pt>
                <c:pt idx="168">
                  <c:v>239.65087299999999</c:v>
                </c:pt>
                <c:pt idx="169">
                  <c:v>240.773067</c:v>
                </c:pt>
                <c:pt idx="170">
                  <c:v>241.895262</c:v>
                </c:pt>
                <c:pt idx="171">
                  <c:v>243.01745600000001</c:v>
                </c:pt>
                <c:pt idx="172">
                  <c:v>244.13965099999999</c:v>
                </c:pt>
                <c:pt idx="173">
                  <c:v>245.26184499999999</c:v>
                </c:pt>
                <c:pt idx="174">
                  <c:v>246.38404</c:v>
                </c:pt>
                <c:pt idx="175">
                  <c:v>247.50623400000001</c:v>
                </c:pt>
                <c:pt idx="176">
                  <c:v>248.62842900000001</c:v>
                </c:pt>
                <c:pt idx="177">
                  <c:v>249.75062299999999</c:v>
                </c:pt>
                <c:pt idx="178">
                  <c:v>250.872818</c:v>
                </c:pt>
                <c:pt idx="179">
                  <c:v>251.995012</c:v>
                </c:pt>
                <c:pt idx="180">
                  <c:v>253.11720700000001</c:v>
                </c:pt>
                <c:pt idx="181">
                  <c:v>254.23940099999999</c:v>
                </c:pt>
                <c:pt idx="182">
                  <c:v>255.36159599999999</c:v>
                </c:pt>
                <c:pt idx="183">
                  <c:v>256.483791</c:v>
                </c:pt>
                <c:pt idx="184">
                  <c:v>257.60598499999998</c:v>
                </c:pt>
                <c:pt idx="185">
                  <c:v>258.72818000000001</c:v>
                </c:pt>
                <c:pt idx="186">
                  <c:v>259.85037399999999</c:v>
                </c:pt>
                <c:pt idx="187">
                  <c:v>260.97256900000002</c:v>
                </c:pt>
                <c:pt idx="188">
                  <c:v>262.094763</c:v>
                </c:pt>
                <c:pt idx="189">
                  <c:v>263.21695799999998</c:v>
                </c:pt>
                <c:pt idx="190">
                  <c:v>264.33915200000001</c:v>
                </c:pt>
                <c:pt idx="191">
                  <c:v>265.46134699999999</c:v>
                </c:pt>
                <c:pt idx="192">
                  <c:v>266.58354100000003</c:v>
                </c:pt>
                <c:pt idx="193">
                  <c:v>267.705736</c:v>
                </c:pt>
                <c:pt idx="194">
                  <c:v>268.82792999999998</c:v>
                </c:pt>
                <c:pt idx="195">
                  <c:v>269.95012500000001</c:v>
                </c:pt>
                <c:pt idx="196">
                  <c:v>271.07231899999999</c:v>
                </c:pt>
                <c:pt idx="197">
                  <c:v>272.19451400000003</c:v>
                </c:pt>
                <c:pt idx="198">
                  <c:v>273.31670800000001</c:v>
                </c:pt>
                <c:pt idx="199">
                  <c:v>274.43890299999998</c:v>
                </c:pt>
                <c:pt idx="200">
                  <c:v>275.56109700000002</c:v>
                </c:pt>
                <c:pt idx="201">
                  <c:v>276.68329199999999</c:v>
                </c:pt>
                <c:pt idx="202">
                  <c:v>277.80548599999997</c:v>
                </c:pt>
                <c:pt idx="203">
                  <c:v>278.92768100000001</c:v>
                </c:pt>
                <c:pt idx="204">
                  <c:v>280.04987499999999</c:v>
                </c:pt>
                <c:pt idx="205">
                  <c:v>281.17207000000002</c:v>
                </c:pt>
                <c:pt idx="206">
                  <c:v>282.294264</c:v>
                </c:pt>
                <c:pt idx="207">
                  <c:v>283.41645899999997</c:v>
                </c:pt>
                <c:pt idx="208">
                  <c:v>284.53865300000001</c:v>
                </c:pt>
                <c:pt idx="209">
                  <c:v>285.66084799999999</c:v>
                </c:pt>
                <c:pt idx="210">
                  <c:v>286.78304200000002</c:v>
                </c:pt>
                <c:pt idx="211">
                  <c:v>287.905237</c:v>
                </c:pt>
                <c:pt idx="212">
                  <c:v>289.02743099999998</c:v>
                </c:pt>
                <c:pt idx="213">
                  <c:v>290.14962600000001</c:v>
                </c:pt>
                <c:pt idx="214">
                  <c:v>291.27181999999999</c:v>
                </c:pt>
                <c:pt idx="215">
                  <c:v>292.39401500000002</c:v>
                </c:pt>
                <c:pt idx="216">
                  <c:v>293.516209</c:v>
                </c:pt>
                <c:pt idx="217">
                  <c:v>294.63840399999998</c:v>
                </c:pt>
                <c:pt idx="218">
                  <c:v>295.76059900000001</c:v>
                </c:pt>
                <c:pt idx="219">
                  <c:v>296.88279299999999</c:v>
                </c:pt>
                <c:pt idx="220">
                  <c:v>298.00498800000003</c:v>
                </c:pt>
                <c:pt idx="221">
                  <c:v>299.127182</c:v>
                </c:pt>
                <c:pt idx="222">
                  <c:v>300.24937699999998</c:v>
                </c:pt>
                <c:pt idx="223">
                  <c:v>301.37157100000002</c:v>
                </c:pt>
                <c:pt idx="224">
                  <c:v>302.49376599999999</c:v>
                </c:pt>
                <c:pt idx="225">
                  <c:v>303.61595999999997</c:v>
                </c:pt>
                <c:pt idx="226">
                  <c:v>304.73815500000001</c:v>
                </c:pt>
                <c:pt idx="227">
                  <c:v>305.86034899999999</c:v>
                </c:pt>
                <c:pt idx="228">
                  <c:v>306.98254400000002</c:v>
                </c:pt>
                <c:pt idx="229">
                  <c:v>308.104738</c:v>
                </c:pt>
                <c:pt idx="230">
                  <c:v>309.22693299999997</c:v>
                </c:pt>
                <c:pt idx="231">
                  <c:v>310.34912700000001</c:v>
                </c:pt>
                <c:pt idx="232">
                  <c:v>311.47132199999999</c:v>
                </c:pt>
                <c:pt idx="233">
                  <c:v>312.59351600000002</c:v>
                </c:pt>
                <c:pt idx="234">
                  <c:v>313.715711</c:v>
                </c:pt>
                <c:pt idx="235">
                  <c:v>314.83790499999998</c:v>
                </c:pt>
                <c:pt idx="236">
                  <c:v>315.96010000000001</c:v>
                </c:pt>
                <c:pt idx="237">
                  <c:v>317.08229399999999</c:v>
                </c:pt>
                <c:pt idx="238">
                  <c:v>318.20448900000002</c:v>
                </c:pt>
                <c:pt idx="239">
                  <c:v>319.326683</c:v>
                </c:pt>
                <c:pt idx="240">
                  <c:v>320.44887799999998</c:v>
                </c:pt>
                <c:pt idx="241">
                  <c:v>321.57107200000002</c:v>
                </c:pt>
                <c:pt idx="242">
                  <c:v>322.69326699999999</c:v>
                </c:pt>
                <c:pt idx="243">
                  <c:v>323.81546100000003</c:v>
                </c:pt>
                <c:pt idx="244">
                  <c:v>324.937656</c:v>
                </c:pt>
                <c:pt idx="245">
                  <c:v>326.05984999999998</c:v>
                </c:pt>
                <c:pt idx="246">
                  <c:v>327.18204500000002</c:v>
                </c:pt>
                <c:pt idx="247">
                  <c:v>328.304239</c:v>
                </c:pt>
                <c:pt idx="248">
                  <c:v>329.42643399999997</c:v>
                </c:pt>
                <c:pt idx="249">
                  <c:v>330.54862800000001</c:v>
                </c:pt>
                <c:pt idx="250">
                  <c:v>331.67082299999998</c:v>
                </c:pt>
                <c:pt idx="251">
                  <c:v>332.79301700000002</c:v>
                </c:pt>
                <c:pt idx="252">
                  <c:v>333.915212</c:v>
                </c:pt>
                <c:pt idx="253">
                  <c:v>335.03740599999998</c:v>
                </c:pt>
                <c:pt idx="254">
                  <c:v>336.15960100000001</c:v>
                </c:pt>
                <c:pt idx="255">
                  <c:v>337.28179599999999</c:v>
                </c:pt>
                <c:pt idx="256">
                  <c:v>338.40399000000002</c:v>
                </c:pt>
                <c:pt idx="257">
                  <c:v>339.526185</c:v>
                </c:pt>
                <c:pt idx="258">
                  <c:v>340.64837899999998</c:v>
                </c:pt>
                <c:pt idx="259">
                  <c:v>341.77057400000001</c:v>
                </c:pt>
                <c:pt idx="260">
                  <c:v>342.89276799999999</c:v>
                </c:pt>
                <c:pt idx="261">
                  <c:v>344.01496300000002</c:v>
                </c:pt>
                <c:pt idx="262">
                  <c:v>345.137157</c:v>
                </c:pt>
                <c:pt idx="263">
                  <c:v>346.25935199999998</c:v>
                </c:pt>
                <c:pt idx="264">
                  <c:v>347.38154600000001</c:v>
                </c:pt>
                <c:pt idx="265">
                  <c:v>348.50374099999999</c:v>
                </c:pt>
                <c:pt idx="266">
                  <c:v>349.62593500000003</c:v>
                </c:pt>
                <c:pt idx="267">
                  <c:v>350.74813</c:v>
                </c:pt>
                <c:pt idx="268">
                  <c:v>351.87032399999998</c:v>
                </c:pt>
                <c:pt idx="269">
                  <c:v>352.99251900000002</c:v>
                </c:pt>
                <c:pt idx="270">
                  <c:v>354.11471299999999</c:v>
                </c:pt>
                <c:pt idx="271">
                  <c:v>355.23690800000003</c:v>
                </c:pt>
                <c:pt idx="272">
                  <c:v>356.35910200000001</c:v>
                </c:pt>
                <c:pt idx="273">
                  <c:v>357.48129699999998</c:v>
                </c:pt>
                <c:pt idx="274">
                  <c:v>358.60349100000002</c:v>
                </c:pt>
                <c:pt idx="275">
                  <c:v>359.725686</c:v>
                </c:pt>
                <c:pt idx="276">
                  <c:v>360.84787999999998</c:v>
                </c:pt>
                <c:pt idx="277">
                  <c:v>361.97007500000001</c:v>
                </c:pt>
                <c:pt idx="278">
                  <c:v>363.09226899999999</c:v>
                </c:pt>
                <c:pt idx="279">
                  <c:v>364.21446400000002</c:v>
                </c:pt>
                <c:pt idx="280">
                  <c:v>365.336658</c:v>
                </c:pt>
                <c:pt idx="281">
                  <c:v>366.45885299999998</c:v>
                </c:pt>
                <c:pt idx="282">
                  <c:v>367.58104700000001</c:v>
                </c:pt>
                <c:pt idx="283">
                  <c:v>368.70324199999999</c:v>
                </c:pt>
                <c:pt idx="284">
                  <c:v>369.82543600000002</c:v>
                </c:pt>
                <c:pt idx="285">
                  <c:v>370.947631</c:v>
                </c:pt>
                <c:pt idx="286">
                  <c:v>372.06982499999998</c:v>
                </c:pt>
                <c:pt idx="287">
                  <c:v>373.19202000000001</c:v>
                </c:pt>
                <c:pt idx="288">
                  <c:v>374.31421399999999</c:v>
                </c:pt>
                <c:pt idx="289">
                  <c:v>375.43640900000003</c:v>
                </c:pt>
                <c:pt idx="290">
                  <c:v>376.55860300000001</c:v>
                </c:pt>
                <c:pt idx="291">
                  <c:v>377.68079799999998</c:v>
                </c:pt>
                <c:pt idx="292">
                  <c:v>378.80299300000001</c:v>
                </c:pt>
                <c:pt idx="293">
                  <c:v>379.92518699999999</c:v>
                </c:pt>
                <c:pt idx="294">
                  <c:v>381.04738200000003</c:v>
                </c:pt>
                <c:pt idx="295">
                  <c:v>382.16957600000001</c:v>
                </c:pt>
                <c:pt idx="296">
                  <c:v>383.29177099999998</c:v>
                </c:pt>
                <c:pt idx="297">
                  <c:v>384.41396500000002</c:v>
                </c:pt>
                <c:pt idx="298">
                  <c:v>385.53616</c:v>
                </c:pt>
                <c:pt idx="299">
                  <c:v>386.65835399999997</c:v>
                </c:pt>
                <c:pt idx="300">
                  <c:v>387.78054900000001</c:v>
                </c:pt>
                <c:pt idx="301">
                  <c:v>388.90274299999999</c:v>
                </c:pt>
                <c:pt idx="302">
                  <c:v>390.02493800000002</c:v>
                </c:pt>
                <c:pt idx="303">
                  <c:v>391.147132</c:v>
                </c:pt>
                <c:pt idx="304">
                  <c:v>392.26932699999998</c:v>
                </c:pt>
                <c:pt idx="305">
                  <c:v>393.39152100000001</c:v>
                </c:pt>
                <c:pt idx="306">
                  <c:v>394.51371599999999</c:v>
                </c:pt>
                <c:pt idx="307">
                  <c:v>395.63591000000002</c:v>
                </c:pt>
                <c:pt idx="308">
                  <c:v>396.758105</c:v>
                </c:pt>
                <c:pt idx="309">
                  <c:v>397.88029899999998</c:v>
                </c:pt>
                <c:pt idx="310">
                  <c:v>399.00249400000001</c:v>
                </c:pt>
                <c:pt idx="311">
                  <c:v>400.12468799999999</c:v>
                </c:pt>
                <c:pt idx="312">
                  <c:v>401.24688300000003</c:v>
                </c:pt>
                <c:pt idx="313">
                  <c:v>402.369077</c:v>
                </c:pt>
                <c:pt idx="314">
                  <c:v>403.49127199999998</c:v>
                </c:pt>
                <c:pt idx="315">
                  <c:v>404.61346600000002</c:v>
                </c:pt>
                <c:pt idx="316">
                  <c:v>405.73566099999999</c:v>
                </c:pt>
                <c:pt idx="317">
                  <c:v>406.85785499999997</c:v>
                </c:pt>
                <c:pt idx="318">
                  <c:v>407.98005000000001</c:v>
                </c:pt>
                <c:pt idx="319">
                  <c:v>409.10224399999998</c:v>
                </c:pt>
                <c:pt idx="320">
                  <c:v>410.22443900000002</c:v>
                </c:pt>
                <c:pt idx="321">
                  <c:v>411.346633</c:v>
                </c:pt>
                <c:pt idx="322">
                  <c:v>412.46882799999997</c:v>
                </c:pt>
                <c:pt idx="323">
                  <c:v>413.59102200000001</c:v>
                </c:pt>
                <c:pt idx="324">
                  <c:v>414.71321699999999</c:v>
                </c:pt>
                <c:pt idx="325">
                  <c:v>415.83541100000002</c:v>
                </c:pt>
                <c:pt idx="326">
                  <c:v>416.957606</c:v>
                </c:pt>
                <c:pt idx="327">
                  <c:v>418.07979999999998</c:v>
                </c:pt>
                <c:pt idx="328">
                  <c:v>419.20199500000001</c:v>
                </c:pt>
                <c:pt idx="329">
                  <c:v>420.32418999999999</c:v>
                </c:pt>
                <c:pt idx="330">
                  <c:v>421.44638400000002</c:v>
                </c:pt>
                <c:pt idx="331">
                  <c:v>422.568579</c:v>
                </c:pt>
                <c:pt idx="332">
                  <c:v>423.69077299999998</c:v>
                </c:pt>
                <c:pt idx="333">
                  <c:v>424.81296800000001</c:v>
                </c:pt>
                <c:pt idx="334">
                  <c:v>425.93516199999999</c:v>
                </c:pt>
                <c:pt idx="335">
                  <c:v>427.05735700000002</c:v>
                </c:pt>
                <c:pt idx="336">
                  <c:v>428.179551</c:v>
                </c:pt>
                <c:pt idx="337">
                  <c:v>429.30174599999998</c:v>
                </c:pt>
                <c:pt idx="338">
                  <c:v>430.42394000000002</c:v>
                </c:pt>
                <c:pt idx="339">
                  <c:v>431.54613499999999</c:v>
                </c:pt>
                <c:pt idx="340">
                  <c:v>432.66832900000003</c:v>
                </c:pt>
                <c:pt idx="341">
                  <c:v>433.790524</c:v>
                </c:pt>
                <c:pt idx="342">
                  <c:v>434.91271799999998</c:v>
                </c:pt>
                <c:pt idx="343">
                  <c:v>436.03491300000002</c:v>
                </c:pt>
                <c:pt idx="344">
                  <c:v>437.157107</c:v>
                </c:pt>
                <c:pt idx="345">
                  <c:v>438.27930199999997</c:v>
                </c:pt>
                <c:pt idx="346">
                  <c:v>439.40149600000001</c:v>
                </c:pt>
                <c:pt idx="347">
                  <c:v>440.52369099999999</c:v>
                </c:pt>
                <c:pt idx="348">
                  <c:v>441.64588500000002</c:v>
                </c:pt>
                <c:pt idx="349">
                  <c:v>442.76808</c:v>
                </c:pt>
                <c:pt idx="350">
                  <c:v>443.89027399999998</c:v>
                </c:pt>
                <c:pt idx="351">
                  <c:v>445.01246900000001</c:v>
                </c:pt>
                <c:pt idx="352">
                  <c:v>446.13466299999999</c:v>
                </c:pt>
                <c:pt idx="353">
                  <c:v>447.25685800000002</c:v>
                </c:pt>
                <c:pt idx="354">
                  <c:v>448.379052</c:v>
                </c:pt>
                <c:pt idx="355">
                  <c:v>449.50124699999998</c:v>
                </c:pt>
                <c:pt idx="356">
                  <c:v>450.62344100000001</c:v>
                </c:pt>
                <c:pt idx="357">
                  <c:v>451.74563599999999</c:v>
                </c:pt>
                <c:pt idx="358">
                  <c:v>452.86783000000003</c:v>
                </c:pt>
                <c:pt idx="359">
                  <c:v>453.990025</c:v>
                </c:pt>
                <c:pt idx="360">
                  <c:v>455.11221899999998</c:v>
                </c:pt>
                <c:pt idx="361">
                  <c:v>456.23441400000002</c:v>
                </c:pt>
                <c:pt idx="362">
                  <c:v>457.35660799999999</c:v>
                </c:pt>
                <c:pt idx="363">
                  <c:v>458.47880300000003</c:v>
                </c:pt>
                <c:pt idx="364">
                  <c:v>459.600998</c:v>
                </c:pt>
                <c:pt idx="365">
                  <c:v>460.72319199999998</c:v>
                </c:pt>
                <c:pt idx="366">
                  <c:v>461.84538700000002</c:v>
                </c:pt>
                <c:pt idx="367">
                  <c:v>462.967581</c:v>
                </c:pt>
                <c:pt idx="368">
                  <c:v>464.08977599999997</c:v>
                </c:pt>
                <c:pt idx="369">
                  <c:v>465.21197000000001</c:v>
                </c:pt>
                <c:pt idx="370">
                  <c:v>466.33416499999998</c:v>
                </c:pt>
                <c:pt idx="371">
                  <c:v>467.45635900000002</c:v>
                </c:pt>
                <c:pt idx="372">
                  <c:v>468.578554</c:v>
                </c:pt>
                <c:pt idx="373">
                  <c:v>469.70074799999998</c:v>
                </c:pt>
                <c:pt idx="374">
                  <c:v>470.82294300000001</c:v>
                </c:pt>
                <c:pt idx="375">
                  <c:v>471.94513699999999</c:v>
                </c:pt>
                <c:pt idx="376">
                  <c:v>473.06733200000002</c:v>
                </c:pt>
                <c:pt idx="377">
                  <c:v>474.189526</c:v>
                </c:pt>
                <c:pt idx="378">
                  <c:v>475.31172099999998</c:v>
                </c:pt>
                <c:pt idx="379">
                  <c:v>476.43391500000001</c:v>
                </c:pt>
                <c:pt idx="380">
                  <c:v>477.55610999999999</c:v>
                </c:pt>
                <c:pt idx="381">
                  <c:v>478.67830400000003</c:v>
                </c:pt>
                <c:pt idx="382">
                  <c:v>479.800499</c:v>
                </c:pt>
                <c:pt idx="383">
                  <c:v>480.92269299999998</c:v>
                </c:pt>
                <c:pt idx="384">
                  <c:v>482.04488800000001</c:v>
                </c:pt>
                <c:pt idx="385">
                  <c:v>483.16708199999999</c:v>
                </c:pt>
                <c:pt idx="386">
                  <c:v>484.28927700000003</c:v>
                </c:pt>
                <c:pt idx="387">
                  <c:v>485.41147100000001</c:v>
                </c:pt>
                <c:pt idx="388">
                  <c:v>486.53366599999998</c:v>
                </c:pt>
                <c:pt idx="389">
                  <c:v>487.65586000000002</c:v>
                </c:pt>
                <c:pt idx="390">
                  <c:v>488.77805499999999</c:v>
                </c:pt>
                <c:pt idx="391">
                  <c:v>489.90024899999997</c:v>
                </c:pt>
                <c:pt idx="392">
                  <c:v>491.02244400000001</c:v>
                </c:pt>
                <c:pt idx="393">
                  <c:v>492.14463799999999</c:v>
                </c:pt>
                <c:pt idx="394">
                  <c:v>493.26683300000002</c:v>
                </c:pt>
                <c:pt idx="395">
                  <c:v>494.389027</c:v>
                </c:pt>
                <c:pt idx="396">
                  <c:v>495.51122199999998</c:v>
                </c:pt>
                <c:pt idx="397">
                  <c:v>496.63341600000001</c:v>
                </c:pt>
                <c:pt idx="398">
                  <c:v>497.75561099999999</c:v>
                </c:pt>
                <c:pt idx="399">
                  <c:v>498.87780500000002</c:v>
                </c:pt>
                <c:pt idx="400">
                  <c:v>500</c:v>
                </c:pt>
              </c:numCache>
            </c:numRef>
          </c:xVal>
          <c:yVal>
            <c:numRef>
              <c:f>'highgain_DCFBon_2-1-miniLBS'!$F$21:$F$421</c:f>
              <c:numCache>
                <c:formatCode>General</c:formatCode>
                <c:ptCount val="401"/>
                <c:pt idx="0">
                  <c:v>-23.752831167412179</c:v>
                </c:pt>
                <c:pt idx="1">
                  <c:v>-23.42345207547358</c:v>
                </c:pt>
                <c:pt idx="2">
                  <c:v>-23.021076759028901</c:v>
                </c:pt>
                <c:pt idx="3">
                  <c:v>-24.10285292803843</c:v>
                </c:pt>
                <c:pt idx="4">
                  <c:v>-23.81042183710451</c:v>
                </c:pt>
                <c:pt idx="5">
                  <c:v>-23.97453333007789</c:v>
                </c:pt>
                <c:pt idx="6">
                  <c:v>-25.346014660445469</c:v>
                </c:pt>
                <c:pt idx="7">
                  <c:v>-23.997210650020119</c:v>
                </c:pt>
                <c:pt idx="8">
                  <c:v>-24.388037833529079</c:v>
                </c:pt>
                <c:pt idx="9">
                  <c:v>-25.61005966778837</c:v>
                </c:pt>
                <c:pt idx="10">
                  <c:v>-25.32434226652089</c:v>
                </c:pt>
                <c:pt idx="11">
                  <c:v>-24.4797859464304</c:v>
                </c:pt>
                <c:pt idx="12">
                  <c:v>-24.69587095819918</c:v>
                </c:pt>
                <c:pt idx="13">
                  <c:v>-26.180670188419558</c:v>
                </c:pt>
                <c:pt idx="14">
                  <c:v>-25.45959115764985</c:v>
                </c:pt>
                <c:pt idx="15">
                  <c:v>-26.329333602497361</c:v>
                </c:pt>
                <c:pt idx="16">
                  <c:v>-26.716189480998281</c:v>
                </c:pt>
                <c:pt idx="17">
                  <c:v>-25.528259844333171</c:v>
                </c:pt>
                <c:pt idx="18">
                  <c:v>-26.682566519228502</c:v>
                </c:pt>
                <c:pt idx="19">
                  <c:v>-26.76715318854853</c:v>
                </c:pt>
                <c:pt idx="20">
                  <c:v>-27.212860430282721</c:v>
                </c:pt>
                <c:pt idx="21">
                  <c:v>-25.332041812771561</c:v>
                </c:pt>
                <c:pt idx="22">
                  <c:v>-27.651814669369411</c:v>
                </c:pt>
                <c:pt idx="23">
                  <c:v>-27.734794799960639</c:v>
                </c:pt>
                <c:pt idx="24">
                  <c:v>-26.87535199355932</c:v>
                </c:pt>
                <c:pt idx="25">
                  <c:v>-28.038422749411641</c:v>
                </c:pt>
                <c:pt idx="26">
                  <c:v>-27.817293405013778</c:v>
                </c:pt>
                <c:pt idx="27">
                  <c:v>-26.372642237390561</c:v>
                </c:pt>
                <c:pt idx="28">
                  <c:v>-26.452971795774701</c:v>
                </c:pt>
                <c:pt idx="29">
                  <c:v>-27.324371224091131</c:v>
                </c:pt>
                <c:pt idx="30">
                  <c:v>-26.983362849288529</c:v>
                </c:pt>
                <c:pt idx="31">
                  <c:v>-27.89217500221422</c:v>
                </c:pt>
                <c:pt idx="32">
                  <c:v>-29.308310232429911</c:v>
                </c:pt>
                <c:pt idx="33">
                  <c:v>-26.913580765926429</c:v>
                </c:pt>
                <c:pt idx="34">
                  <c:v>-28.934479077258011</c:v>
                </c:pt>
                <c:pt idx="35">
                  <c:v>-28.18695223028018</c:v>
                </c:pt>
                <c:pt idx="36">
                  <c:v>-27.778285331702541</c:v>
                </c:pt>
                <c:pt idx="37">
                  <c:v>-29.290319935466201</c:v>
                </c:pt>
                <c:pt idx="38">
                  <c:v>-29.324558832305641</c:v>
                </c:pt>
                <c:pt idx="39">
                  <c:v>-28.364646616626739</c:v>
                </c:pt>
                <c:pt idx="40">
                  <c:v>-29.505588286319071</c:v>
                </c:pt>
                <c:pt idx="41">
                  <c:v>-29.579069881284799</c:v>
                </c:pt>
                <c:pt idx="42">
                  <c:v>-28.582139275632159</c:v>
                </c:pt>
                <c:pt idx="43">
                  <c:v>-33.177247225180722</c:v>
                </c:pt>
                <c:pt idx="44">
                  <c:v>-30.47467397482972</c:v>
                </c:pt>
                <c:pt idx="45">
                  <c:v>-30.545163472775901</c:v>
                </c:pt>
                <c:pt idx="46">
                  <c:v>-30.438486937477592</c:v>
                </c:pt>
                <c:pt idx="47">
                  <c:v>-30.793772503687691</c:v>
                </c:pt>
                <c:pt idx="48">
                  <c:v>-31.476934635680418</c:v>
                </c:pt>
                <c:pt idx="49">
                  <c:v>-30.03351318605657</c:v>
                </c:pt>
                <c:pt idx="50">
                  <c:v>-31.859323933439239</c:v>
                </c:pt>
                <c:pt idx="51">
                  <c:v>-31.150091054347971</c:v>
                </c:pt>
                <c:pt idx="52">
                  <c:v>-31.038556218698272</c:v>
                </c:pt>
                <c:pt idx="53">
                  <c:v>-31.168610747273529</c:v>
                </c:pt>
                <c:pt idx="54">
                  <c:v>-31.584057980003092</c:v>
                </c:pt>
                <c:pt idx="55">
                  <c:v>-31.722609869818079</c:v>
                </c:pt>
                <c:pt idx="56">
                  <c:v>-32.000298877950989</c:v>
                </c:pt>
                <c:pt idx="57">
                  <c:v>-32.275016065821532</c:v>
                </c:pt>
                <c:pt idx="58">
                  <c:v>-32.762800150214119</c:v>
                </c:pt>
                <c:pt idx="59">
                  <c:v>-32.403016424743399</c:v>
                </c:pt>
                <c:pt idx="60">
                  <c:v>-31.690182956570631</c:v>
                </c:pt>
                <c:pt idx="61">
                  <c:v>-31.819268563981829</c:v>
                </c:pt>
                <c:pt idx="62">
                  <c:v>-32.099066464311917</c:v>
                </c:pt>
                <c:pt idx="63">
                  <c:v>-31.857282756168821</c:v>
                </c:pt>
                <c:pt idx="64">
                  <c:v>-33.626631600475683</c:v>
                </c:pt>
                <c:pt idx="65">
                  <c:v>-32.210299185837073</c:v>
                </c:pt>
                <c:pt idx="66">
                  <c:v>-33.623713024786802</c:v>
                </c:pt>
                <c:pt idx="67">
                  <c:v>-34.274014981143416</c:v>
                </c:pt>
                <c:pt idx="68">
                  <c:v>-32.825697723957362</c:v>
                </c:pt>
                <c:pt idx="69">
                  <c:v>-32.61382709073078</c:v>
                </c:pt>
                <c:pt idx="70">
                  <c:v>-35.688306116367698</c:v>
                </c:pt>
                <c:pt idx="71">
                  <c:v>-32.768464984197003</c:v>
                </c:pt>
                <c:pt idx="72">
                  <c:v>-33.998094853525657</c:v>
                </c:pt>
                <c:pt idx="73">
                  <c:v>-34.243517686664418</c:v>
                </c:pt>
                <c:pt idx="74">
                  <c:v>-32.839017600265052</c:v>
                </c:pt>
                <c:pt idx="75">
                  <c:v>-33.650015577857367</c:v>
                </c:pt>
                <c:pt idx="76">
                  <c:v>-35.05871062129097</c:v>
                </c:pt>
                <c:pt idx="77">
                  <c:v>-35.91108837133865</c:v>
                </c:pt>
                <c:pt idx="78">
                  <c:v>-35.504678519041789</c:v>
                </c:pt>
                <c:pt idx="79">
                  <c:v>-36.058801838795837</c:v>
                </c:pt>
                <c:pt idx="80">
                  <c:v>-35.136757697978972</c:v>
                </c:pt>
                <c:pt idx="81">
                  <c:v>-35.354311958392103</c:v>
                </c:pt>
                <c:pt idx="82">
                  <c:v>-36.661338102576913</c:v>
                </c:pt>
                <c:pt idx="83">
                  <c:v>-35.965504597672421</c:v>
                </c:pt>
                <c:pt idx="84">
                  <c:v>-36.823707065515457</c:v>
                </c:pt>
                <c:pt idx="85">
                  <c:v>-36.964637942096417</c:v>
                </c:pt>
                <c:pt idx="86">
                  <c:v>-35.307123844764618</c:v>
                </c:pt>
                <c:pt idx="87">
                  <c:v>-36.155343541514469</c:v>
                </c:pt>
                <c:pt idx="88">
                  <c:v>-36.982416174615217</c:v>
                </c:pt>
                <c:pt idx="89">
                  <c:v>-38.535900870228097</c:v>
                </c:pt>
                <c:pt idx="90">
                  <c:v>-38.740091976270648</c:v>
                </c:pt>
                <c:pt idx="91">
                  <c:v>-37.90889217518972</c:v>
                </c:pt>
                <c:pt idx="92">
                  <c:v>-38.382421793163658</c:v>
                </c:pt>
                <c:pt idx="93">
                  <c:v>-39.27860598604596</c:v>
                </c:pt>
                <c:pt idx="94">
                  <c:v>-40.062764630186543</c:v>
                </c:pt>
                <c:pt idx="95">
                  <c:v>-39.982645569375457</c:v>
                </c:pt>
                <c:pt idx="96">
                  <c:v>-40.062764630186543</c:v>
                </c:pt>
                <c:pt idx="97">
                  <c:v>-38.739340699218069</c:v>
                </c:pt>
                <c:pt idx="98">
                  <c:v>-41.853923023320611</c:v>
                </c:pt>
                <c:pt idx="99">
                  <c:v>-41.824939616309322</c:v>
                </c:pt>
                <c:pt idx="100">
                  <c:v>-41.297919576970997</c:v>
                </c:pt>
                <c:pt idx="101">
                  <c:v>-40.99562466716273</c:v>
                </c:pt>
                <c:pt idx="102">
                  <c:v>-41.266709739998497</c:v>
                </c:pt>
                <c:pt idx="103">
                  <c:v>-43.230574418561417</c:v>
                </c:pt>
                <c:pt idx="104">
                  <c:v>-42.670708680565198</c:v>
                </c:pt>
                <c:pt idx="105">
                  <c:v>-40.728965328518072</c:v>
                </c:pt>
                <c:pt idx="106">
                  <c:v>-41.890558761505901</c:v>
                </c:pt>
                <c:pt idx="107">
                  <c:v>-41.852847837376537</c:v>
                </c:pt>
                <c:pt idx="108">
                  <c:v>-44.940602699418321</c:v>
                </c:pt>
                <c:pt idx="109">
                  <c:v>-43.287456675802048</c:v>
                </c:pt>
                <c:pt idx="110">
                  <c:v>-44.122795973146609</c:v>
                </c:pt>
                <c:pt idx="111">
                  <c:v>-45.340872608487508</c:v>
                </c:pt>
                <c:pt idx="112">
                  <c:v>-45.294411038790869</c:v>
                </c:pt>
                <c:pt idx="113">
                  <c:v>-45.164366077136663</c:v>
                </c:pt>
                <c:pt idx="114">
                  <c:v>-42.511523388269957</c:v>
                </c:pt>
                <c:pt idx="115">
                  <c:v>-42.5989483661291</c:v>
                </c:pt>
                <c:pt idx="116">
                  <c:v>-44.606546718890137</c:v>
                </c:pt>
                <c:pt idx="117">
                  <c:v>-48.782746105450698</c:v>
                </c:pt>
                <c:pt idx="118">
                  <c:v>-45.656579463353793</c:v>
                </c:pt>
                <c:pt idx="119">
                  <c:v>-42.424969596539952</c:v>
                </c:pt>
                <c:pt idx="120">
                  <c:v>-45.324823288255942</c:v>
                </c:pt>
                <c:pt idx="121">
                  <c:v>-44.007675910370018</c:v>
                </c:pt>
                <c:pt idx="122">
                  <c:v>-46.173064717303561</c:v>
                </c:pt>
                <c:pt idx="123">
                  <c:v>-42.876301465456599</c:v>
                </c:pt>
                <c:pt idx="124">
                  <c:v>-44.383576482930543</c:v>
                </c:pt>
                <c:pt idx="125">
                  <c:v>-45.669916724535661</c:v>
                </c:pt>
                <c:pt idx="126">
                  <c:v>-44.717972470475431</c:v>
                </c:pt>
                <c:pt idx="127">
                  <c:v>-45.706700142749249</c:v>
                </c:pt>
                <c:pt idx="128">
                  <c:v>-43.910396217880141</c:v>
                </c:pt>
                <c:pt idx="129">
                  <c:v>-45.485033340089032</c:v>
                </c:pt>
                <c:pt idx="130">
                  <c:v>-46.947338638337797</c:v>
                </c:pt>
                <c:pt idx="131">
                  <c:v>-44.890125431697612</c:v>
                </c:pt>
                <c:pt idx="132">
                  <c:v>-46.830232373819662</c:v>
                </c:pt>
                <c:pt idx="133">
                  <c:v>-45.683274496700122</c:v>
                </c:pt>
                <c:pt idx="134">
                  <c:v>-48.530963559290292</c:v>
                </c:pt>
                <c:pt idx="135">
                  <c:v>-47.784668104534582</c:v>
                </c:pt>
                <c:pt idx="136">
                  <c:v>-45.613374260325472</c:v>
                </c:pt>
                <c:pt idx="137">
                  <c:v>-47.855189923365153</c:v>
                </c:pt>
                <c:pt idx="138">
                  <c:v>-48.861894618891043</c:v>
                </c:pt>
                <c:pt idx="139">
                  <c:v>-45.200646064809817</c:v>
                </c:pt>
                <c:pt idx="140">
                  <c:v>-46.524841269008462</c:v>
                </c:pt>
                <c:pt idx="141">
                  <c:v>-50.472063465493392</c:v>
                </c:pt>
                <c:pt idx="142">
                  <c:v>-48.704312309920262</c:v>
                </c:pt>
                <c:pt idx="143">
                  <c:v>-46.699643491750543</c:v>
                </c:pt>
                <c:pt idx="144">
                  <c:v>-49.799829741195303</c:v>
                </c:pt>
                <c:pt idx="145">
                  <c:v>-50.474964079859333</c:v>
                </c:pt>
                <c:pt idx="146">
                  <c:v>-48.749384622754768</c:v>
                </c:pt>
                <c:pt idx="147">
                  <c:v>-48.713781800787942</c:v>
                </c:pt>
                <c:pt idx="148">
                  <c:v>-52.940921765798237</c:v>
                </c:pt>
                <c:pt idx="149">
                  <c:v>-51.508900467865729</c:v>
                </c:pt>
                <c:pt idx="150">
                  <c:v>-48.973440239923079</c:v>
                </c:pt>
                <c:pt idx="151">
                  <c:v>-49.061747136375153</c:v>
                </c:pt>
                <c:pt idx="152">
                  <c:v>-50.674513564214159</c:v>
                </c:pt>
                <c:pt idx="153">
                  <c:v>-58.061799739838868</c:v>
                </c:pt>
                <c:pt idx="154">
                  <c:v>-50.656720680618193</c:v>
                </c:pt>
                <c:pt idx="155">
                  <c:v>-52.705228898892031</c:v>
                </c:pt>
                <c:pt idx="156">
                  <c:v>-57.3228374959333</c:v>
                </c:pt>
                <c:pt idx="157">
                  <c:v>-55.030725648979349</c:v>
                </c:pt>
                <c:pt idx="158">
                  <c:v>-53.076853955359837</c:v>
                </c:pt>
                <c:pt idx="159">
                  <c:v>-48.076858381676558</c:v>
                </c:pt>
                <c:pt idx="160">
                  <c:v>-54.484561996701373</c:v>
                </c:pt>
                <c:pt idx="161">
                  <c:v>-48.297556273863698</c:v>
                </c:pt>
                <c:pt idx="162">
                  <c:v>-57.923925580880862</c:v>
                </c:pt>
                <c:pt idx="163">
                  <c:v>-58.930747901490903</c:v>
                </c:pt>
                <c:pt idx="164">
                  <c:v>-50.836311288594743</c:v>
                </c:pt>
                <c:pt idx="165">
                  <c:v>-52.600847853078953</c:v>
                </c:pt>
                <c:pt idx="166">
                  <c:v>-55.329924793177312</c:v>
                </c:pt>
                <c:pt idx="167">
                  <c:v>-56.712942884311261</c:v>
                </c:pt>
                <c:pt idx="168">
                  <c:v>-51.216505203130623</c:v>
                </c:pt>
                <c:pt idx="169">
                  <c:v>-52.887138995582617</c:v>
                </c:pt>
                <c:pt idx="170">
                  <c:v>-56.300496186034778</c:v>
                </c:pt>
                <c:pt idx="171">
                  <c:v>-52.871833459220383</c:v>
                </c:pt>
                <c:pt idx="172">
                  <c:v>-60.39993256832507</c:v>
                </c:pt>
                <c:pt idx="173">
                  <c:v>-52.697731367448448</c:v>
                </c:pt>
                <c:pt idx="174">
                  <c:v>-51.241819289210042</c:v>
                </c:pt>
                <c:pt idx="175">
                  <c:v>-59.870679155015367</c:v>
                </c:pt>
                <c:pt idx="176">
                  <c:v>-59.420445895824443</c:v>
                </c:pt>
                <c:pt idx="177">
                  <c:v>-53.897273621127219</c:v>
                </c:pt>
                <c:pt idx="178">
                  <c:v>-52.97567309321316</c:v>
                </c:pt>
                <c:pt idx="179">
                  <c:v>-57.271931037320201</c:v>
                </c:pt>
                <c:pt idx="180">
                  <c:v>-54.846428502616313</c:v>
                </c:pt>
                <c:pt idx="181">
                  <c:v>-60.621006380373139</c:v>
                </c:pt>
                <c:pt idx="182">
                  <c:v>-56.483967343034408</c:v>
                </c:pt>
                <c:pt idx="183">
                  <c:v>-56.905435851196877</c:v>
                </c:pt>
                <c:pt idx="184">
                  <c:v>-56.606511318823863</c:v>
                </c:pt>
                <c:pt idx="185">
                  <c:v>-60.16661985240102</c:v>
                </c:pt>
                <c:pt idx="186">
                  <c:v>-68.542567955990407</c:v>
                </c:pt>
                <c:pt idx="187">
                  <c:v>-58.43811699187178</c:v>
                </c:pt>
                <c:pt idx="188">
                  <c:v>-54.991599953822117</c:v>
                </c:pt>
                <c:pt idx="189">
                  <c:v>-54.502993599666702</c:v>
                </c:pt>
                <c:pt idx="190">
                  <c:v>-57.221321194861531</c:v>
                </c:pt>
                <c:pt idx="191">
                  <c:v>-58.658582879092592</c:v>
                </c:pt>
                <c:pt idx="192">
                  <c:v>-57.536038499360018</c:v>
                </c:pt>
                <c:pt idx="193">
                  <c:v>-58.68840570543103</c:v>
                </c:pt>
                <c:pt idx="194">
                  <c:v>-65.208553110998167</c:v>
                </c:pt>
                <c:pt idx="195">
                  <c:v>-57.568803116249981</c:v>
                </c:pt>
                <c:pt idx="196">
                  <c:v>-51.99960729869683</c:v>
                </c:pt>
                <c:pt idx="197">
                  <c:v>-54.996481038321498</c:v>
                </c:pt>
                <c:pt idx="198">
                  <c:v>-55.671403382474971</c:v>
                </c:pt>
                <c:pt idx="199">
                  <c:v>-56.443500562706362</c:v>
                </c:pt>
                <c:pt idx="200">
                  <c:v>-54.452400506654897</c:v>
                </c:pt>
                <c:pt idx="201">
                  <c:v>-62.22518078634215</c:v>
                </c:pt>
                <c:pt idx="202">
                  <c:v>-61.269725150422133</c:v>
                </c:pt>
                <c:pt idx="203">
                  <c:v>-59.156368109684678</c:v>
                </c:pt>
                <c:pt idx="204">
                  <c:v>-60.93447326665391</c:v>
                </c:pt>
                <c:pt idx="205">
                  <c:v>-61.279784085695809</c:v>
                </c:pt>
                <c:pt idx="206">
                  <c:v>-53.06121074602018</c:v>
                </c:pt>
                <c:pt idx="207">
                  <c:v>-66.576543145698338</c:v>
                </c:pt>
                <c:pt idx="208">
                  <c:v>-59.965325743819982</c:v>
                </c:pt>
                <c:pt idx="209">
                  <c:v>-60.184346163937249</c:v>
                </c:pt>
                <c:pt idx="210">
                  <c:v>-57.562240297926373</c:v>
                </c:pt>
                <c:pt idx="211">
                  <c:v>-60.800103233431678</c:v>
                </c:pt>
                <c:pt idx="212">
                  <c:v>-58.778493527404173</c:v>
                </c:pt>
                <c:pt idx="213">
                  <c:v>-60.743146375975151</c:v>
                </c:pt>
                <c:pt idx="214">
                  <c:v>-56.736772500459622</c:v>
                </c:pt>
                <c:pt idx="215">
                  <c:v>-62.202765574836228</c:v>
                </c:pt>
                <c:pt idx="216">
                  <c:v>-65.114140337546473</c:v>
                </c:pt>
                <c:pt idx="217">
                  <c:v>-59.203788917033002</c:v>
                </c:pt>
                <c:pt idx="218">
                  <c:v>-56.472386155134593</c:v>
                </c:pt>
                <c:pt idx="219">
                  <c:v>-57.562240297926373</c:v>
                </c:pt>
                <c:pt idx="220">
                  <c:v>-59.015639546596368</c:v>
                </c:pt>
                <c:pt idx="221">
                  <c:v>-64.913033285779605</c:v>
                </c:pt>
                <c:pt idx="222">
                  <c:v>-58.489060772149386</c:v>
                </c:pt>
                <c:pt idx="223">
                  <c:v>-69.709044946794279</c:v>
                </c:pt>
                <c:pt idx="224">
                  <c:v>-57.399761006561917</c:v>
                </c:pt>
                <c:pt idx="225">
                  <c:v>-61.100481831759048</c:v>
                </c:pt>
                <c:pt idx="226">
                  <c:v>-60.291470518339963</c:v>
                </c:pt>
                <c:pt idx="227">
                  <c:v>-59.404210583362882</c:v>
                </c:pt>
                <c:pt idx="228">
                  <c:v>-55.85808919161564</c:v>
                </c:pt>
                <c:pt idx="229">
                  <c:v>-56.838784121267892</c:v>
                </c:pt>
                <c:pt idx="230">
                  <c:v>-65.161218445416026</c:v>
                </c:pt>
                <c:pt idx="231">
                  <c:v>-69.735647998641227</c:v>
                </c:pt>
                <c:pt idx="232">
                  <c:v>-65.304003408223053</c:v>
                </c:pt>
                <c:pt idx="233">
                  <c:v>-57.714454068768283</c:v>
                </c:pt>
                <c:pt idx="234">
                  <c:v>-60.762090526643</c:v>
                </c:pt>
                <c:pt idx="235">
                  <c:v>-76.193366036594171</c:v>
                </c:pt>
                <c:pt idx="236">
                  <c:v>-63.971925799652887</c:v>
                </c:pt>
                <c:pt idx="237">
                  <c:v>-62.686078801678597</c:v>
                </c:pt>
                <c:pt idx="238">
                  <c:v>-71.119104081638483</c:v>
                </c:pt>
                <c:pt idx="239">
                  <c:v>-71.80133753337411</c:v>
                </c:pt>
                <c:pt idx="240">
                  <c:v>-63.172810590902898</c:v>
                </c:pt>
                <c:pt idx="241">
                  <c:v>-67.310454596785377</c:v>
                </c:pt>
                <c:pt idx="242">
                  <c:v>-68.6359655186601</c:v>
                </c:pt>
                <c:pt idx="243">
                  <c:v>-59.148489751196188</c:v>
                </c:pt>
                <c:pt idx="244">
                  <c:v>-68.404328067663798</c:v>
                </c:pt>
                <c:pt idx="245">
                  <c:v>-62.383728154384173</c:v>
                </c:pt>
                <c:pt idx="246">
                  <c:v>-63.413924543379501</c:v>
                </c:pt>
                <c:pt idx="247">
                  <c:v>-66.68838017964093</c:v>
                </c:pt>
                <c:pt idx="248">
                  <c:v>-60.061015030092378</c:v>
                </c:pt>
                <c:pt idx="249">
                  <c:v>-65.384354486672194</c:v>
                </c:pt>
                <c:pt idx="250">
                  <c:v>-58.166660848086309</c:v>
                </c:pt>
                <c:pt idx="251">
                  <c:v>-67.052340597707612</c:v>
                </c:pt>
                <c:pt idx="252">
                  <c:v>-74.333975425929012</c:v>
                </c:pt>
                <c:pt idx="253">
                  <c:v>-64.597694104257954</c:v>
                </c:pt>
                <c:pt idx="254">
                  <c:v>-63.452614538923498</c:v>
                </c:pt>
                <c:pt idx="255">
                  <c:v>-74.703643539809264</c:v>
                </c:pt>
                <c:pt idx="256">
                  <c:v>-67.493750980766521</c:v>
                </c:pt>
                <c:pt idx="257">
                  <c:v>-74.703643539809264</c:v>
                </c:pt>
                <c:pt idx="258">
                  <c:v>-71.535082521263845</c:v>
                </c:pt>
                <c:pt idx="259">
                  <c:v>-68.87394998465426</c:v>
                </c:pt>
                <c:pt idx="260">
                  <c:v>-62.962607985404667</c:v>
                </c:pt>
                <c:pt idx="261">
                  <c:v>-75.863482479363014</c:v>
                </c:pt>
                <c:pt idx="262">
                  <c:v>-65.098504168358843</c:v>
                </c:pt>
                <c:pt idx="263">
                  <c:v>-64.293403299784643</c:v>
                </c:pt>
                <c:pt idx="264">
                  <c:v>-67.765533839853163</c:v>
                </c:pt>
                <c:pt idx="265">
                  <c:v>-64.15216621003492</c:v>
                </c:pt>
                <c:pt idx="266">
                  <c:v>-69.869899351902561</c:v>
                </c:pt>
                <c:pt idx="267">
                  <c:v>-66.858882942857917</c:v>
                </c:pt>
                <c:pt idx="268">
                  <c:v>-67.210270214628281</c:v>
                </c:pt>
                <c:pt idx="269">
                  <c:v>-58.984673775339147</c:v>
                </c:pt>
                <c:pt idx="270">
                  <c:v>-65.400514286008885</c:v>
                </c:pt>
                <c:pt idx="271">
                  <c:v>-70.144792219463255</c:v>
                </c:pt>
                <c:pt idx="272">
                  <c:v>-67.071925475538606</c:v>
                </c:pt>
                <c:pt idx="273">
                  <c:v>-80.819172153578123</c:v>
                </c:pt>
                <c:pt idx="274">
                  <c:v>-68.336024520627547</c:v>
                </c:pt>
                <c:pt idx="275">
                  <c:v>-64.959031043611219</c:v>
                </c:pt>
                <c:pt idx="276">
                  <c:v>-65.465455819468559</c:v>
                </c:pt>
                <c:pt idx="277">
                  <c:v>-73.722655592616931</c:v>
                </c:pt>
                <c:pt idx="278">
                  <c:v>-66.339059235223004</c:v>
                </c:pt>
                <c:pt idx="279">
                  <c:v>-76.193366036594171</c:v>
                </c:pt>
                <c:pt idx="280">
                  <c:v>-68.404328067663798</c:v>
                </c:pt>
                <c:pt idx="281">
                  <c:v>-63.889982836831997</c:v>
                </c:pt>
                <c:pt idx="282">
                  <c:v>-65.882725754321612</c:v>
                </c:pt>
                <c:pt idx="283">
                  <c:v>-67.808111815495607</c:v>
                </c:pt>
                <c:pt idx="284">
                  <c:v>-78.272803386505032</c:v>
                </c:pt>
                <c:pt idx="285">
                  <c:v>-76.893279250698768</c:v>
                </c:pt>
                <c:pt idx="286">
                  <c:v>-66.090366470196045</c:v>
                </c:pt>
                <c:pt idx="287">
                  <c:v>-63.781914386625978</c:v>
                </c:pt>
                <c:pt idx="288">
                  <c:v>-70.371147429953908</c:v>
                </c:pt>
                <c:pt idx="289">
                  <c:v>-65.32001426923226</c:v>
                </c:pt>
                <c:pt idx="290">
                  <c:v>-63.036217660172021</c:v>
                </c:pt>
                <c:pt idx="291">
                  <c:v>-65.208553110998167</c:v>
                </c:pt>
                <c:pt idx="292">
                  <c:v>-75.545670577048327</c:v>
                </c:pt>
                <c:pt idx="293">
                  <c:v>-67.032799780381367</c:v>
                </c:pt>
                <c:pt idx="294">
                  <c:v>-65.114140337546473</c:v>
                </c:pt>
                <c:pt idx="295">
                  <c:v>-69.069146730437382</c:v>
                </c:pt>
                <c:pt idx="296">
                  <c:v>-79.172146296835507</c:v>
                </c:pt>
                <c:pt idx="297">
                  <c:v>-62.080505352818697</c:v>
                </c:pt>
                <c:pt idx="298">
                  <c:v>-73.722655592616931</c:v>
                </c:pt>
                <c:pt idx="299">
                  <c:v>-69.656082041000516</c:v>
                </c:pt>
                <c:pt idx="300">
                  <c:v>-65.713404805095337</c:v>
                </c:pt>
                <c:pt idx="301">
                  <c:v>-73.979400086720375</c:v>
                </c:pt>
                <c:pt idx="302">
                  <c:v>-76.478174818886373</c:v>
                </c:pt>
                <c:pt idx="303">
                  <c:v>-71.633974173605083</c:v>
                </c:pt>
                <c:pt idx="304">
                  <c:v>-63.876400520322257</c:v>
                </c:pt>
                <c:pt idx="305">
                  <c:v>-82.853350071374635</c:v>
                </c:pt>
                <c:pt idx="306">
                  <c:v>-76.712942884311261</c:v>
                </c:pt>
                <c:pt idx="307">
                  <c:v>-72.541759940597871</c:v>
                </c:pt>
                <c:pt idx="308">
                  <c:v>-71.567921462603366</c:v>
                </c:pt>
                <c:pt idx="309">
                  <c:v>-67.230214860907253</c:v>
                </c:pt>
                <c:pt idx="310">
                  <c:v>-84.293403299784643</c:v>
                </c:pt>
                <c:pt idx="311">
                  <c:v>-74.703643539809264</c:v>
                </c:pt>
                <c:pt idx="312">
                  <c:v>-74.991599953822103</c:v>
                </c:pt>
                <c:pt idx="313">
                  <c:v>-67.371124619736534</c:v>
                </c:pt>
                <c:pt idx="314">
                  <c:v>-69.603440124485616</c:v>
                </c:pt>
                <c:pt idx="315">
                  <c:v>-67.659993177582024</c:v>
                </c:pt>
                <c:pt idx="316">
                  <c:v>-75.9176003468815</c:v>
                </c:pt>
                <c:pt idx="317">
                  <c:v>-69.447401982573226</c:v>
                </c:pt>
                <c:pt idx="318">
                  <c:v>-70.200830411503304</c:v>
                </c:pt>
                <c:pt idx="319">
                  <c:v>-74.243965401395485</c:v>
                </c:pt>
                <c:pt idx="320">
                  <c:v>-73.936078851590224</c:v>
                </c:pt>
                <c:pt idx="321">
                  <c:v>-69.193410504182523</c:v>
                </c:pt>
                <c:pt idx="322">
                  <c:v>-67.680998966871982</c:v>
                </c:pt>
                <c:pt idx="323">
                  <c:v>-77.992589097648747</c:v>
                </c:pt>
                <c:pt idx="324">
                  <c:v>-72.04119982655925</c:v>
                </c:pt>
                <c:pt idx="325">
                  <c:v>-68.11214899249147</c:v>
                </c:pt>
                <c:pt idx="326">
                  <c:v>-70.872679337419143</c:v>
                </c:pt>
                <c:pt idx="327">
                  <c:v>-79.331524890260994</c:v>
                </c:pt>
                <c:pt idx="328">
                  <c:v>-65.005273688618786</c:v>
                </c:pt>
                <c:pt idx="329">
                  <c:v>-83.478503945983476</c:v>
                </c:pt>
                <c:pt idx="330">
                  <c:v>-67.723163562478604</c:v>
                </c:pt>
                <c:pt idx="331">
                  <c:v>-77.588521375883005</c:v>
                </c:pt>
                <c:pt idx="332">
                  <c:v>-68.245780699621776</c:v>
                </c:pt>
                <c:pt idx="333">
                  <c:v>-67.150709595157579</c:v>
                </c:pt>
                <c:pt idx="334">
                  <c:v>-76.712942884311261</c:v>
                </c:pt>
                <c:pt idx="335">
                  <c:v>-74.991599953822103</c:v>
                </c:pt>
                <c:pt idx="336">
                  <c:v>-71.404954399951833</c:v>
                </c:pt>
                <c:pt idx="337">
                  <c:v>-78.131566296755295</c:v>
                </c:pt>
                <c:pt idx="338">
                  <c:v>-78.201897771212032</c:v>
                </c:pt>
                <c:pt idx="339">
                  <c:v>-69.118639112994487</c:v>
                </c:pt>
                <c:pt idx="340">
                  <c:v>-71.181818358695651</c:v>
                </c:pt>
                <c:pt idx="341">
                  <c:v>-79.6593332140244</c:v>
                </c:pt>
                <c:pt idx="342">
                  <c:v>-79.412324446295798</c:v>
                </c:pt>
                <c:pt idx="343">
                  <c:v>-74.563167869270004</c:v>
                </c:pt>
                <c:pt idx="344">
                  <c:v>-76.772639955300505</c:v>
                </c:pt>
                <c:pt idx="345">
                  <c:v>-75.493814365482734</c:v>
                </c:pt>
                <c:pt idx="346">
                  <c:v>-71.70053304058365</c:v>
                </c:pt>
                <c:pt idx="347">
                  <c:v>-73.270805323029407</c:v>
                </c:pt>
                <c:pt idx="348">
                  <c:v>-71.535082521263845</c:v>
                </c:pt>
                <c:pt idx="349">
                  <c:v>-81.012199867101756</c:v>
                </c:pt>
                <c:pt idx="350">
                  <c:v>-78.131566296755295</c:v>
                </c:pt>
                <c:pt idx="351">
                  <c:v>-76.137508032910773</c:v>
                </c:pt>
                <c:pt idx="352">
                  <c:v>-73.936078851590224</c:v>
                </c:pt>
                <c:pt idx="353">
                  <c:v>-78.71084021546163</c:v>
                </c:pt>
                <c:pt idx="354">
                  <c:v>-87.130946470276257</c:v>
                </c:pt>
                <c:pt idx="355">
                  <c:v>-68.473172995884141</c:v>
                </c:pt>
                <c:pt idx="356">
                  <c:v>-71.567921462603366</c:v>
                </c:pt>
                <c:pt idx="357">
                  <c:v>-69.629721202442255</c:v>
                </c:pt>
                <c:pt idx="358">
                  <c:v>-81.110346556996632</c:v>
                </c:pt>
                <c:pt idx="359">
                  <c:v>-70.574165778821225</c:v>
                </c:pt>
                <c:pt idx="360">
                  <c:v>-74.424927980943394</c:v>
                </c:pt>
                <c:pt idx="361">
                  <c:v>-77.721132953863261</c:v>
                </c:pt>
                <c:pt idx="362">
                  <c:v>-73.680593090861649</c:v>
                </c:pt>
                <c:pt idx="363">
                  <c:v>-68.450164003255495</c:v>
                </c:pt>
                <c:pt idx="364">
                  <c:v>-75.189015034348003</c:v>
                </c:pt>
                <c:pt idx="365">
                  <c:v>-72.216678312709348</c:v>
                </c:pt>
                <c:pt idx="366">
                  <c:v>-70.428670088123127</c:v>
                </c:pt>
                <c:pt idx="367">
                  <c:v>-81.618438152478518</c:v>
                </c:pt>
                <c:pt idx="368">
                  <c:v>-69.447401982573226</c:v>
                </c:pt>
                <c:pt idx="369">
                  <c:v>-79.172146296835507</c:v>
                </c:pt>
                <c:pt idx="370">
                  <c:v>-88.6359655186601</c:v>
                </c:pt>
                <c:pt idx="371">
                  <c:v>-86.935749724493121</c:v>
                </c:pt>
                <c:pt idx="372">
                  <c:v>-77.721132953863261</c:v>
                </c:pt>
                <c:pt idx="373">
                  <c:v>-79.913572524347146</c:v>
                </c:pt>
                <c:pt idx="374">
                  <c:v>-74.703643539809264</c:v>
                </c:pt>
                <c:pt idx="375">
                  <c:v>-72.076013058085266</c:v>
                </c:pt>
                <c:pt idx="376">
                  <c:v>-77.26558865687187</c:v>
                </c:pt>
                <c:pt idx="377">
                  <c:v>-78.861902973270546</c:v>
                </c:pt>
                <c:pt idx="378">
                  <c:v>-76.59476569210085</c:v>
                </c:pt>
                <c:pt idx="379">
                  <c:v>-87.535014192041984</c:v>
                </c:pt>
                <c:pt idx="380">
                  <c:v>-70.144792219463255</c:v>
                </c:pt>
                <c:pt idx="381">
                  <c:v>-77.788205794015013</c:v>
                </c:pt>
                <c:pt idx="382">
                  <c:v>-87.33063088840828</c:v>
                </c:pt>
                <c:pt idx="383">
                  <c:v>-78.131566296755295</c:v>
                </c:pt>
                <c:pt idx="384">
                  <c:v>-72.11096638347567</c:v>
                </c:pt>
                <c:pt idx="385">
                  <c:v>-75.972057513590968</c:v>
                </c:pt>
                <c:pt idx="386">
                  <c:v>-81.723722952325659</c:v>
                </c:pt>
                <c:pt idx="387">
                  <c:v>-78.786043192927764</c:v>
                </c:pt>
                <c:pt idx="388">
                  <c:v>-73.979400086720375</c:v>
                </c:pt>
                <c:pt idx="389">
                  <c:v>-79.251470041187531</c:v>
                </c:pt>
                <c:pt idx="390">
                  <c:v>-76.772639955300505</c:v>
                </c:pt>
                <c:pt idx="391">
                  <c:v>-84.582959767157121</c:v>
                </c:pt>
                <c:pt idx="392">
                  <c:v>-77.923925580880862</c:v>
                </c:pt>
                <c:pt idx="393">
                  <c:v>-74.424927980943394</c:v>
                </c:pt>
                <c:pt idx="394">
                  <c:v>-79.093540424266834</c:v>
                </c:pt>
                <c:pt idx="395">
                  <c:v>-76.712942884311261</c:v>
                </c:pt>
                <c:pt idx="396">
                  <c:v>-72.541759940597871</c:v>
                </c:pt>
                <c:pt idx="397">
                  <c:v>-71.835200693763014</c:v>
                </c:pt>
                <c:pt idx="398">
                  <c:v>-84.731440128741269</c:v>
                </c:pt>
                <c:pt idx="399">
                  <c:v>-75.391021572434511</c:v>
                </c:pt>
                <c:pt idx="400">
                  <c:v>-72.395775165767887</c:v>
                </c:pt>
              </c:numCache>
            </c:numRef>
          </c:yVal>
          <c:smooth val="1"/>
          <c:extLst xmlns:c16r2="http://schemas.microsoft.com/office/drawing/2015/06/chart">
            <c:ext xmlns:c16="http://schemas.microsoft.com/office/drawing/2014/chart" uri="{C3380CC4-5D6E-409C-BE32-E72D297353CC}">
              <c16:uniqueId val="{00000001-A2DC-48A4-8CE3-D30E4E7B51CA}"/>
            </c:ext>
          </c:extLst>
        </c:ser>
        <c:dLbls>
          <c:showLegendKey val="0"/>
          <c:showVal val="0"/>
          <c:showCatName val="0"/>
          <c:showSerName val="0"/>
          <c:showPercent val="0"/>
          <c:showBubbleSize val="0"/>
        </c:dLbls>
        <c:axId val="-1177793088"/>
        <c:axId val="-1411952880"/>
      </c:scatterChart>
      <c:valAx>
        <c:axId val="-11777930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r>
                  <a:rPr lang="en-US" baseline="0"/>
                  <a:t> (MHz)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1952880"/>
        <c:crosses val="autoZero"/>
        <c:crossBetween val="midCat"/>
      </c:valAx>
      <c:valAx>
        <c:axId val="-1411952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Amplitude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79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Laser 1 Low Gain</a:t>
            </a:r>
            <a:r>
              <a:rPr lang="en-US" sz="1200" baseline="0"/>
              <a:t> DCFB off</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85249727099114"/>
          <c:y val="0.1311906473910498"/>
          <c:w val="0.77931985391127023"/>
          <c:h val="0.66218805950776671"/>
        </c:manualLayout>
      </c:layout>
      <c:scatterChart>
        <c:scatterStyle val="smoothMarker"/>
        <c:varyColors val="0"/>
        <c:ser>
          <c:idx val="1"/>
          <c:order val="0"/>
          <c:tx>
            <c:v>Laser 1 Noise</c:v>
          </c:tx>
          <c:spPr>
            <a:ln w="19050" cap="rnd">
              <a:solidFill>
                <a:schemeClr val="accent2"/>
              </a:solidFill>
              <a:round/>
            </a:ln>
            <a:effectLst/>
          </c:spPr>
          <c:marker>
            <c:symbol val="none"/>
          </c:marker>
          <c:xVal>
            <c:numRef>
              <c:f>'[Fiber_Coupled_Test2_11_11_16.xlsx]lowgain_DCFBoff_2-1-miniLBS'!$A$21:$A$421</c:f>
              <c:numCache>
                <c:formatCode>General</c:formatCode>
                <c:ptCount val="401"/>
                <c:pt idx="0">
                  <c:v>51.122194999999998</c:v>
                </c:pt>
                <c:pt idx="1">
                  <c:v>52.244388999999998</c:v>
                </c:pt>
                <c:pt idx="2">
                  <c:v>53.366584000000003</c:v>
                </c:pt>
                <c:pt idx="3">
                  <c:v>54.488778000000003</c:v>
                </c:pt>
                <c:pt idx="4">
                  <c:v>55.610973000000001</c:v>
                </c:pt>
                <c:pt idx="5">
                  <c:v>56.733167000000002</c:v>
                </c:pt>
                <c:pt idx="6">
                  <c:v>57.855362</c:v>
                </c:pt>
                <c:pt idx="7">
                  <c:v>58.977556</c:v>
                </c:pt>
                <c:pt idx="8">
                  <c:v>60.099750999999998</c:v>
                </c:pt>
                <c:pt idx="9">
                  <c:v>61.221944999999998</c:v>
                </c:pt>
                <c:pt idx="10">
                  <c:v>62.344140000000003</c:v>
                </c:pt>
                <c:pt idx="11">
                  <c:v>63.466334000000003</c:v>
                </c:pt>
                <c:pt idx="12">
                  <c:v>64.588528999999994</c:v>
                </c:pt>
                <c:pt idx="13">
                  <c:v>65.710723000000002</c:v>
                </c:pt>
                <c:pt idx="14">
                  <c:v>66.832918000000006</c:v>
                </c:pt>
                <c:pt idx="15">
                  <c:v>67.955112</c:v>
                </c:pt>
                <c:pt idx="16">
                  <c:v>69.077307000000005</c:v>
                </c:pt>
                <c:pt idx="17">
                  <c:v>70.199500999999998</c:v>
                </c:pt>
                <c:pt idx="18">
                  <c:v>71.321696000000003</c:v>
                </c:pt>
                <c:pt idx="19">
                  <c:v>72.443889999999996</c:v>
                </c:pt>
                <c:pt idx="20">
                  <c:v>73.566085000000001</c:v>
                </c:pt>
                <c:pt idx="21">
                  <c:v>74.688278999999994</c:v>
                </c:pt>
                <c:pt idx="22">
                  <c:v>75.810473999999999</c:v>
                </c:pt>
                <c:pt idx="23">
                  <c:v>76.932668000000007</c:v>
                </c:pt>
                <c:pt idx="24">
                  <c:v>78.054862999999997</c:v>
                </c:pt>
                <c:pt idx="25">
                  <c:v>79.177057000000005</c:v>
                </c:pt>
                <c:pt idx="26">
                  <c:v>80.299251999999996</c:v>
                </c:pt>
                <c:pt idx="27">
                  <c:v>81.421446000000003</c:v>
                </c:pt>
                <c:pt idx="28">
                  <c:v>82.543640999999994</c:v>
                </c:pt>
                <c:pt idx="29">
                  <c:v>83.665835000000001</c:v>
                </c:pt>
                <c:pt idx="30">
                  <c:v>84.788030000000006</c:v>
                </c:pt>
                <c:pt idx="31">
                  <c:v>85.910223999999999</c:v>
                </c:pt>
                <c:pt idx="32">
                  <c:v>87.032419000000004</c:v>
                </c:pt>
                <c:pt idx="33">
                  <c:v>88.154612999999998</c:v>
                </c:pt>
                <c:pt idx="34">
                  <c:v>89.276808000000003</c:v>
                </c:pt>
                <c:pt idx="35">
                  <c:v>90.399001999999996</c:v>
                </c:pt>
                <c:pt idx="36">
                  <c:v>91.521197000000001</c:v>
                </c:pt>
                <c:pt idx="37">
                  <c:v>92.643392000000006</c:v>
                </c:pt>
                <c:pt idx="38">
                  <c:v>93.765585999999999</c:v>
                </c:pt>
                <c:pt idx="39">
                  <c:v>94.887781000000004</c:v>
                </c:pt>
                <c:pt idx="40">
                  <c:v>96.009974999999997</c:v>
                </c:pt>
                <c:pt idx="41">
                  <c:v>97.132170000000002</c:v>
                </c:pt>
                <c:pt idx="42">
                  <c:v>98.254363999999995</c:v>
                </c:pt>
                <c:pt idx="43">
                  <c:v>99.376559</c:v>
                </c:pt>
                <c:pt idx="44">
                  <c:v>100.49875299999999</c:v>
                </c:pt>
                <c:pt idx="45">
                  <c:v>101.620948</c:v>
                </c:pt>
                <c:pt idx="46">
                  <c:v>102.74314200000001</c:v>
                </c:pt>
                <c:pt idx="47">
                  <c:v>103.865337</c:v>
                </c:pt>
                <c:pt idx="48">
                  <c:v>104.987531</c:v>
                </c:pt>
                <c:pt idx="49">
                  <c:v>106.10972599999999</c:v>
                </c:pt>
                <c:pt idx="50">
                  <c:v>107.23192</c:v>
                </c:pt>
                <c:pt idx="51">
                  <c:v>108.35411499999999</c:v>
                </c:pt>
                <c:pt idx="52">
                  <c:v>109.476309</c:v>
                </c:pt>
                <c:pt idx="53">
                  <c:v>110.59850400000001</c:v>
                </c:pt>
                <c:pt idx="54">
                  <c:v>111.720698</c:v>
                </c:pt>
                <c:pt idx="55">
                  <c:v>112.842893</c:v>
                </c:pt>
                <c:pt idx="56">
                  <c:v>113.965087</c:v>
                </c:pt>
                <c:pt idx="57">
                  <c:v>115.087282</c:v>
                </c:pt>
                <c:pt idx="58">
                  <c:v>116.209476</c:v>
                </c:pt>
                <c:pt idx="59">
                  <c:v>117.331671</c:v>
                </c:pt>
                <c:pt idx="60">
                  <c:v>118.45386499999999</c:v>
                </c:pt>
                <c:pt idx="61">
                  <c:v>119.57606</c:v>
                </c:pt>
                <c:pt idx="62">
                  <c:v>120.69825400000001</c:v>
                </c:pt>
                <c:pt idx="63">
                  <c:v>121.820449</c:v>
                </c:pt>
                <c:pt idx="64">
                  <c:v>122.942643</c:v>
                </c:pt>
                <c:pt idx="65">
                  <c:v>124.06483799999999</c:v>
                </c:pt>
                <c:pt idx="66">
                  <c:v>125.187032</c:v>
                </c:pt>
                <c:pt idx="67">
                  <c:v>126.30922700000001</c:v>
                </c:pt>
                <c:pt idx="68">
                  <c:v>127.431421</c:v>
                </c:pt>
                <c:pt idx="69">
                  <c:v>128.55361600000001</c:v>
                </c:pt>
                <c:pt idx="70">
                  <c:v>129.67581000000001</c:v>
                </c:pt>
                <c:pt idx="71">
                  <c:v>130.79800499999999</c:v>
                </c:pt>
                <c:pt idx="72">
                  <c:v>131.92019999999999</c:v>
                </c:pt>
                <c:pt idx="73">
                  <c:v>133.042394</c:v>
                </c:pt>
                <c:pt idx="74">
                  <c:v>134.16458900000001</c:v>
                </c:pt>
                <c:pt idx="75">
                  <c:v>135.28678300000001</c:v>
                </c:pt>
                <c:pt idx="76">
                  <c:v>136.40897799999999</c:v>
                </c:pt>
                <c:pt idx="77">
                  <c:v>137.531172</c:v>
                </c:pt>
                <c:pt idx="78">
                  <c:v>138.653367</c:v>
                </c:pt>
                <c:pt idx="79">
                  <c:v>139.77556100000001</c:v>
                </c:pt>
                <c:pt idx="80">
                  <c:v>140.89775599999999</c:v>
                </c:pt>
                <c:pt idx="81">
                  <c:v>142.01994999999999</c:v>
                </c:pt>
                <c:pt idx="82">
                  <c:v>143.142145</c:v>
                </c:pt>
                <c:pt idx="83">
                  <c:v>144.26433900000001</c:v>
                </c:pt>
                <c:pt idx="84">
                  <c:v>145.38653400000001</c:v>
                </c:pt>
                <c:pt idx="85">
                  <c:v>146.50872799999999</c:v>
                </c:pt>
                <c:pt idx="86">
                  <c:v>147.630923</c:v>
                </c:pt>
                <c:pt idx="87">
                  <c:v>148.753117</c:v>
                </c:pt>
                <c:pt idx="88">
                  <c:v>149.87531200000001</c:v>
                </c:pt>
                <c:pt idx="89">
                  <c:v>150.99750599999999</c:v>
                </c:pt>
                <c:pt idx="90">
                  <c:v>152.11970099999999</c:v>
                </c:pt>
                <c:pt idx="91">
                  <c:v>153.241895</c:v>
                </c:pt>
                <c:pt idx="92">
                  <c:v>154.36409</c:v>
                </c:pt>
                <c:pt idx="93">
                  <c:v>155.48628400000001</c:v>
                </c:pt>
                <c:pt idx="94">
                  <c:v>156.60847899999999</c:v>
                </c:pt>
                <c:pt idx="95">
                  <c:v>157.730673</c:v>
                </c:pt>
                <c:pt idx="96">
                  <c:v>158.852868</c:v>
                </c:pt>
                <c:pt idx="97">
                  <c:v>159.97506200000001</c:v>
                </c:pt>
                <c:pt idx="98">
                  <c:v>161.09725700000001</c:v>
                </c:pt>
                <c:pt idx="99">
                  <c:v>162.21945099999999</c:v>
                </c:pt>
                <c:pt idx="100">
                  <c:v>163.341646</c:v>
                </c:pt>
                <c:pt idx="101">
                  <c:v>164.46384</c:v>
                </c:pt>
                <c:pt idx="102">
                  <c:v>165.58603500000001</c:v>
                </c:pt>
                <c:pt idx="103">
                  <c:v>166.70822899999999</c:v>
                </c:pt>
                <c:pt idx="104">
                  <c:v>167.83042399999999</c:v>
                </c:pt>
                <c:pt idx="105">
                  <c:v>168.952618</c:v>
                </c:pt>
                <c:pt idx="106">
                  <c:v>170.07481300000001</c:v>
                </c:pt>
                <c:pt idx="107">
                  <c:v>171.19700700000001</c:v>
                </c:pt>
                <c:pt idx="108">
                  <c:v>172.31920199999999</c:v>
                </c:pt>
                <c:pt idx="109">
                  <c:v>173.44139699999999</c:v>
                </c:pt>
                <c:pt idx="110">
                  <c:v>174.563591</c:v>
                </c:pt>
                <c:pt idx="111">
                  <c:v>175.68578600000001</c:v>
                </c:pt>
                <c:pt idx="112">
                  <c:v>176.80797999999999</c:v>
                </c:pt>
                <c:pt idx="113">
                  <c:v>177.93017499999999</c:v>
                </c:pt>
                <c:pt idx="114">
                  <c:v>179.052369</c:v>
                </c:pt>
                <c:pt idx="115">
                  <c:v>180.174564</c:v>
                </c:pt>
                <c:pt idx="116">
                  <c:v>181.29675800000001</c:v>
                </c:pt>
                <c:pt idx="117">
                  <c:v>182.41895299999999</c:v>
                </c:pt>
                <c:pt idx="118">
                  <c:v>183.541147</c:v>
                </c:pt>
                <c:pt idx="119">
                  <c:v>184.663342</c:v>
                </c:pt>
                <c:pt idx="120">
                  <c:v>185.78553600000001</c:v>
                </c:pt>
                <c:pt idx="121">
                  <c:v>186.90773100000001</c:v>
                </c:pt>
                <c:pt idx="122">
                  <c:v>188.02992499999999</c:v>
                </c:pt>
                <c:pt idx="123">
                  <c:v>189.15212</c:v>
                </c:pt>
                <c:pt idx="124">
                  <c:v>190.274314</c:v>
                </c:pt>
                <c:pt idx="125">
                  <c:v>191.39650900000001</c:v>
                </c:pt>
                <c:pt idx="126">
                  <c:v>192.51870299999999</c:v>
                </c:pt>
                <c:pt idx="127">
                  <c:v>193.64089799999999</c:v>
                </c:pt>
                <c:pt idx="128">
                  <c:v>194.763092</c:v>
                </c:pt>
                <c:pt idx="129">
                  <c:v>195.88528700000001</c:v>
                </c:pt>
                <c:pt idx="130">
                  <c:v>197.00748100000001</c:v>
                </c:pt>
                <c:pt idx="131">
                  <c:v>198.12967599999999</c:v>
                </c:pt>
                <c:pt idx="132">
                  <c:v>199.25187</c:v>
                </c:pt>
                <c:pt idx="133">
                  <c:v>200.374065</c:v>
                </c:pt>
                <c:pt idx="134">
                  <c:v>201.49625900000001</c:v>
                </c:pt>
                <c:pt idx="135">
                  <c:v>202.61845400000001</c:v>
                </c:pt>
                <c:pt idx="136">
                  <c:v>203.74064799999999</c:v>
                </c:pt>
                <c:pt idx="137">
                  <c:v>204.862843</c:v>
                </c:pt>
                <c:pt idx="138">
                  <c:v>205.98503700000001</c:v>
                </c:pt>
                <c:pt idx="139">
                  <c:v>207.10723200000001</c:v>
                </c:pt>
                <c:pt idx="140">
                  <c:v>208.22942599999999</c:v>
                </c:pt>
                <c:pt idx="141">
                  <c:v>209.35162099999999</c:v>
                </c:pt>
                <c:pt idx="142">
                  <c:v>210.473815</c:v>
                </c:pt>
                <c:pt idx="143">
                  <c:v>211.59601000000001</c:v>
                </c:pt>
                <c:pt idx="144">
                  <c:v>212.71820399999999</c:v>
                </c:pt>
                <c:pt idx="145">
                  <c:v>213.84039899999999</c:v>
                </c:pt>
                <c:pt idx="146">
                  <c:v>214.962594</c:v>
                </c:pt>
                <c:pt idx="147">
                  <c:v>216.084788</c:v>
                </c:pt>
                <c:pt idx="148">
                  <c:v>217.20698300000001</c:v>
                </c:pt>
                <c:pt idx="149">
                  <c:v>218.32917699999999</c:v>
                </c:pt>
                <c:pt idx="150">
                  <c:v>219.45137199999999</c:v>
                </c:pt>
                <c:pt idx="151">
                  <c:v>220.573566</c:v>
                </c:pt>
                <c:pt idx="152">
                  <c:v>221.695761</c:v>
                </c:pt>
                <c:pt idx="153">
                  <c:v>222.81795500000001</c:v>
                </c:pt>
                <c:pt idx="154">
                  <c:v>223.94014999999999</c:v>
                </c:pt>
                <c:pt idx="155">
                  <c:v>225.062344</c:v>
                </c:pt>
                <c:pt idx="156">
                  <c:v>226.184539</c:v>
                </c:pt>
                <c:pt idx="157">
                  <c:v>227.30673300000001</c:v>
                </c:pt>
                <c:pt idx="158">
                  <c:v>228.42892800000001</c:v>
                </c:pt>
                <c:pt idx="159">
                  <c:v>229.55112199999999</c:v>
                </c:pt>
                <c:pt idx="160">
                  <c:v>230.673317</c:v>
                </c:pt>
                <c:pt idx="161">
                  <c:v>231.795511</c:v>
                </c:pt>
                <c:pt idx="162">
                  <c:v>232.91770600000001</c:v>
                </c:pt>
                <c:pt idx="163">
                  <c:v>234.03989999999999</c:v>
                </c:pt>
                <c:pt idx="164">
                  <c:v>235.16209499999999</c:v>
                </c:pt>
                <c:pt idx="165">
                  <c:v>236.284289</c:v>
                </c:pt>
                <c:pt idx="166">
                  <c:v>237.40648400000001</c:v>
                </c:pt>
                <c:pt idx="167">
                  <c:v>238.52867800000001</c:v>
                </c:pt>
                <c:pt idx="168">
                  <c:v>239.65087299999999</c:v>
                </c:pt>
                <c:pt idx="169">
                  <c:v>240.773067</c:v>
                </c:pt>
                <c:pt idx="170">
                  <c:v>241.895262</c:v>
                </c:pt>
                <c:pt idx="171">
                  <c:v>243.01745600000001</c:v>
                </c:pt>
                <c:pt idx="172">
                  <c:v>244.13965099999999</c:v>
                </c:pt>
                <c:pt idx="173">
                  <c:v>245.26184499999999</c:v>
                </c:pt>
                <c:pt idx="174">
                  <c:v>246.38404</c:v>
                </c:pt>
                <c:pt idx="175">
                  <c:v>247.50623400000001</c:v>
                </c:pt>
                <c:pt idx="176">
                  <c:v>248.62842900000001</c:v>
                </c:pt>
                <c:pt idx="177">
                  <c:v>249.75062299999999</c:v>
                </c:pt>
                <c:pt idx="178">
                  <c:v>250.872818</c:v>
                </c:pt>
                <c:pt idx="179">
                  <c:v>251.995012</c:v>
                </c:pt>
                <c:pt idx="180">
                  <c:v>253.11720700000001</c:v>
                </c:pt>
                <c:pt idx="181">
                  <c:v>254.23940099999999</c:v>
                </c:pt>
                <c:pt idx="182">
                  <c:v>255.36159599999999</c:v>
                </c:pt>
                <c:pt idx="183">
                  <c:v>256.483791</c:v>
                </c:pt>
                <c:pt idx="184">
                  <c:v>257.60598499999998</c:v>
                </c:pt>
                <c:pt idx="185">
                  <c:v>258.72818000000001</c:v>
                </c:pt>
                <c:pt idx="186">
                  <c:v>259.85037399999999</c:v>
                </c:pt>
                <c:pt idx="187">
                  <c:v>260.97256900000002</c:v>
                </c:pt>
                <c:pt idx="188">
                  <c:v>262.094763</c:v>
                </c:pt>
                <c:pt idx="189">
                  <c:v>263.21695799999998</c:v>
                </c:pt>
                <c:pt idx="190">
                  <c:v>264.33915200000001</c:v>
                </c:pt>
                <c:pt idx="191">
                  <c:v>265.46134699999999</c:v>
                </c:pt>
                <c:pt idx="192">
                  <c:v>266.58354100000003</c:v>
                </c:pt>
                <c:pt idx="193">
                  <c:v>267.705736</c:v>
                </c:pt>
                <c:pt idx="194">
                  <c:v>268.82792999999998</c:v>
                </c:pt>
                <c:pt idx="195">
                  <c:v>269.95012500000001</c:v>
                </c:pt>
                <c:pt idx="196">
                  <c:v>271.07231899999999</c:v>
                </c:pt>
                <c:pt idx="197">
                  <c:v>272.19451400000003</c:v>
                </c:pt>
                <c:pt idx="198">
                  <c:v>273.31670800000001</c:v>
                </c:pt>
                <c:pt idx="199">
                  <c:v>274.43890299999998</c:v>
                </c:pt>
                <c:pt idx="200">
                  <c:v>275.56109700000002</c:v>
                </c:pt>
                <c:pt idx="201">
                  <c:v>276.68329199999999</c:v>
                </c:pt>
                <c:pt idx="202">
                  <c:v>277.80548599999997</c:v>
                </c:pt>
                <c:pt idx="203">
                  <c:v>278.92768100000001</c:v>
                </c:pt>
                <c:pt idx="204">
                  <c:v>280.04987499999999</c:v>
                </c:pt>
                <c:pt idx="205">
                  <c:v>281.17207000000002</c:v>
                </c:pt>
                <c:pt idx="206">
                  <c:v>282.294264</c:v>
                </c:pt>
                <c:pt idx="207">
                  <c:v>283.41645899999997</c:v>
                </c:pt>
                <c:pt idx="208">
                  <c:v>284.53865300000001</c:v>
                </c:pt>
                <c:pt idx="209">
                  <c:v>285.66084799999999</c:v>
                </c:pt>
                <c:pt idx="210">
                  <c:v>286.78304200000002</c:v>
                </c:pt>
                <c:pt idx="211">
                  <c:v>287.905237</c:v>
                </c:pt>
                <c:pt idx="212">
                  <c:v>289.02743099999998</c:v>
                </c:pt>
                <c:pt idx="213">
                  <c:v>290.14962600000001</c:v>
                </c:pt>
                <c:pt idx="214">
                  <c:v>291.27181999999999</c:v>
                </c:pt>
                <c:pt idx="215">
                  <c:v>292.39401500000002</c:v>
                </c:pt>
                <c:pt idx="216">
                  <c:v>293.516209</c:v>
                </c:pt>
                <c:pt idx="217">
                  <c:v>294.63840399999998</c:v>
                </c:pt>
                <c:pt idx="218">
                  <c:v>295.76059900000001</c:v>
                </c:pt>
                <c:pt idx="219">
                  <c:v>296.88279299999999</c:v>
                </c:pt>
                <c:pt idx="220">
                  <c:v>298.00498800000003</c:v>
                </c:pt>
                <c:pt idx="221">
                  <c:v>299.127182</c:v>
                </c:pt>
                <c:pt idx="222">
                  <c:v>300.24937699999998</c:v>
                </c:pt>
                <c:pt idx="223">
                  <c:v>301.37157100000002</c:v>
                </c:pt>
                <c:pt idx="224">
                  <c:v>302.49376599999999</c:v>
                </c:pt>
                <c:pt idx="225">
                  <c:v>303.61595999999997</c:v>
                </c:pt>
                <c:pt idx="226">
                  <c:v>304.73815500000001</c:v>
                </c:pt>
                <c:pt idx="227">
                  <c:v>305.86034899999999</c:v>
                </c:pt>
                <c:pt idx="228">
                  <c:v>306.98254400000002</c:v>
                </c:pt>
                <c:pt idx="229">
                  <c:v>308.104738</c:v>
                </c:pt>
                <c:pt idx="230">
                  <c:v>309.22693299999997</c:v>
                </c:pt>
                <c:pt idx="231">
                  <c:v>310.34912700000001</c:v>
                </c:pt>
                <c:pt idx="232">
                  <c:v>311.47132199999999</c:v>
                </c:pt>
                <c:pt idx="233">
                  <c:v>312.59351600000002</c:v>
                </c:pt>
                <c:pt idx="234">
                  <c:v>313.715711</c:v>
                </c:pt>
                <c:pt idx="235">
                  <c:v>314.83790499999998</c:v>
                </c:pt>
                <c:pt idx="236">
                  <c:v>315.96010000000001</c:v>
                </c:pt>
                <c:pt idx="237">
                  <c:v>317.08229399999999</c:v>
                </c:pt>
                <c:pt idx="238">
                  <c:v>318.20448900000002</c:v>
                </c:pt>
                <c:pt idx="239">
                  <c:v>319.326683</c:v>
                </c:pt>
                <c:pt idx="240">
                  <c:v>320.44887799999998</c:v>
                </c:pt>
                <c:pt idx="241">
                  <c:v>321.57107200000002</c:v>
                </c:pt>
                <c:pt idx="242">
                  <c:v>322.69326699999999</c:v>
                </c:pt>
                <c:pt idx="243">
                  <c:v>323.81546100000003</c:v>
                </c:pt>
                <c:pt idx="244">
                  <c:v>324.937656</c:v>
                </c:pt>
                <c:pt idx="245">
                  <c:v>326.05984999999998</c:v>
                </c:pt>
                <c:pt idx="246">
                  <c:v>327.18204500000002</c:v>
                </c:pt>
                <c:pt idx="247">
                  <c:v>328.304239</c:v>
                </c:pt>
                <c:pt idx="248">
                  <c:v>329.42643399999997</c:v>
                </c:pt>
                <c:pt idx="249">
                  <c:v>330.54862800000001</c:v>
                </c:pt>
                <c:pt idx="250">
                  <c:v>331.67082299999998</c:v>
                </c:pt>
                <c:pt idx="251">
                  <c:v>332.79301700000002</c:v>
                </c:pt>
                <c:pt idx="252">
                  <c:v>333.915212</c:v>
                </c:pt>
                <c:pt idx="253">
                  <c:v>335.03740599999998</c:v>
                </c:pt>
                <c:pt idx="254">
                  <c:v>336.15960100000001</c:v>
                </c:pt>
                <c:pt idx="255">
                  <c:v>337.28179599999999</c:v>
                </c:pt>
                <c:pt idx="256">
                  <c:v>338.40399000000002</c:v>
                </c:pt>
                <c:pt idx="257">
                  <c:v>339.526185</c:v>
                </c:pt>
                <c:pt idx="258">
                  <c:v>340.64837899999998</c:v>
                </c:pt>
                <c:pt idx="259">
                  <c:v>341.77057400000001</c:v>
                </c:pt>
                <c:pt idx="260">
                  <c:v>342.89276799999999</c:v>
                </c:pt>
                <c:pt idx="261">
                  <c:v>344.01496300000002</c:v>
                </c:pt>
                <c:pt idx="262">
                  <c:v>345.137157</c:v>
                </c:pt>
                <c:pt idx="263">
                  <c:v>346.25935199999998</c:v>
                </c:pt>
                <c:pt idx="264">
                  <c:v>347.38154600000001</c:v>
                </c:pt>
                <c:pt idx="265">
                  <c:v>348.50374099999999</c:v>
                </c:pt>
                <c:pt idx="266">
                  <c:v>349.62593500000003</c:v>
                </c:pt>
                <c:pt idx="267">
                  <c:v>350.74813</c:v>
                </c:pt>
                <c:pt idx="268">
                  <c:v>351.87032399999998</c:v>
                </c:pt>
                <c:pt idx="269">
                  <c:v>352.99251900000002</c:v>
                </c:pt>
                <c:pt idx="270">
                  <c:v>354.11471299999999</c:v>
                </c:pt>
                <c:pt idx="271">
                  <c:v>355.23690800000003</c:v>
                </c:pt>
                <c:pt idx="272">
                  <c:v>356.35910200000001</c:v>
                </c:pt>
                <c:pt idx="273">
                  <c:v>357.48129699999998</c:v>
                </c:pt>
                <c:pt idx="274">
                  <c:v>358.60349100000002</c:v>
                </c:pt>
                <c:pt idx="275">
                  <c:v>359.725686</c:v>
                </c:pt>
                <c:pt idx="276">
                  <c:v>360.84787999999998</c:v>
                </c:pt>
                <c:pt idx="277">
                  <c:v>361.97007500000001</c:v>
                </c:pt>
                <c:pt idx="278">
                  <c:v>363.09226899999999</c:v>
                </c:pt>
                <c:pt idx="279">
                  <c:v>364.21446400000002</c:v>
                </c:pt>
                <c:pt idx="280">
                  <c:v>365.336658</c:v>
                </c:pt>
                <c:pt idx="281">
                  <c:v>366.45885299999998</c:v>
                </c:pt>
                <c:pt idx="282">
                  <c:v>367.58104700000001</c:v>
                </c:pt>
                <c:pt idx="283">
                  <c:v>368.70324199999999</c:v>
                </c:pt>
                <c:pt idx="284">
                  <c:v>369.82543600000002</c:v>
                </c:pt>
                <c:pt idx="285">
                  <c:v>370.947631</c:v>
                </c:pt>
                <c:pt idx="286">
                  <c:v>372.06982499999998</c:v>
                </c:pt>
                <c:pt idx="287">
                  <c:v>373.19202000000001</c:v>
                </c:pt>
                <c:pt idx="288">
                  <c:v>374.31421399999999</c:v>
                </c:pt>
                <c:pt idx="289">
                  <c:v>375.43640900000003</c:v>
                </c:pt>
                <c:pt idx="290">
                  <c:v>376.55860300000001</c:v>
                </c:pt>
                <c:pt idx="291">
                  <c:v>377.68079799999998</c:v>
                </c:pt>
                <c:pt idx="292">
                  <c:v>378.80299300000001</c:v>
                </c:pt>
                <c:pt idx="293">
                  <c:v>379.92518699999999</c:v>
                </c:pt>
                <c:pt idx="294">
                  <c:v>381.04738200000003</c:v>
                </c:pt>
                <c:pt idx="295">
                  <c:v>382.16957600000001</c:v>
                </c:pt>
                <c:pt idx="296">
                  <c:v>383.29177099999998</c:v>
                </c:pt>
                <c:pt idx="297">
                  <c:v>384.41396500000002</c:v>
                </c:pt>
                <c:pt idx="298">
                  <c:v>385.53616</c:v>
                </c:pt>
                <c:pt idx="299">
                  <c:v>386.65835399999997</c:v>
                </c:pt>
                <c:pt idx="300">
                  <c:v>387.78054900000001</c:v>
                </c:pt>
                <c:pt idx="301">
                  <c:v>388.90274299999999</c:v>
                </c:pt>
                <c:pt idx="302">
                  <c:v>390.02493800000002</c:v>
                </c:pt>
                <c:pt idx="303">
                  <c:v>391.147132</c:v>
                </c:pt>
                <c:pt idx="304">
                  <c:v>392.26932699999998</c:v>
                </c:pt>
                <c:pt idx="305">
                  <c:v>393.39152100000001</c:v>
                </c:pt>
                <c:pt idx="306">
                  <c:v>394.51371599999999</c:v>
                </c:pt>
                <c:pt idx="307">
                  <c:v>395.63591000000002</c:v>
                </c:pt>
                <c:pt idx="308">
                  <c:v>396.758105</c:v>
                </c:pt>
                <c:pt idx="309">
                  <c:v>397.88029899999998</c:v>
                </c:pt>
                <c:pt idx="310">
                  <c:v>399.00249400000001</c:v>
                </c:pt>
                <c:pt idx="311">
                  <c:v>400.12468799999999</c:v>
                </c:pt>
                <c:pt idx="312">
                  <c:v>401.24688300000003</c:v>
                </c:pt>
                <c:pt idx="313">
                  <c:v>402.369077</c:v>
                </c:pt>
                <c:pt idx="314">
                  <c:v>403.49127199999998</c:v>
                </c:pt>
                <c:pt idx="315">
                  <c:v>404.61346600000002</c:v>
                </c:pt>
                <c:pt idx="316">
                  <c:v>405.73566099999999</c:v>
                </c:pt>
                <c:pt idx="317">
                  <c:v>406.85785499999997</c:v>
                </c:pt>
                <c:pt idx="318">
                  <c:v>407.98005000000001</c:v>
                </c:pt>
                <c:pt idx="319">
                  <c:v>409.10224399999998</c:v>
                </c:pt>
                <c:pt idx="320">
                  <c:v>410.22443900000002</c:v>
                </c:pt>
                <c:pt idx="321">
                  <c:v>411.346633</c:v>
                </c:pt>
                <c:pt idx="322">
                  <c:v>412.46882799999997</c:v>
                </c:pt>
                <c:pt idx="323">
                  <c:v>413.59102200000001</c:v>
                </c:pt>
                <c:pt idx="324">
                  <c:v>414.71321699999999</c:v>
                </c:pt>
                <c:pt idx="325">
                  <c:v>415.83541100000002</c:v>
                </c:pt>
                <c:pt idx="326">
                  <c:v>416.957606</c:v>
                </c:pt>
                <c:pt idx="327">
                  <c:v>418.07979999999998</c:v>
                </c:pt>
                <c:pt idx="328">
                  <c:v>419.20199500000001</c:v>
                </c:pt>
                <c:pt idx="329">
                  <c:v>420.32418999999999</c:v>
                </c:pt>
                <c:pt idx="330">
                  <c:v>421.44638400000002</c:v>
                </c:pt>
                <c:pt idx="331">
                  <c:v>422.568579</c:v>
                </c:pt>
                <c:pt idx="332">
                  <c:v>423.69077299999998</c:v>
                </c:pt>
                <c:pt idx="333">
                  <c:v>424.81296800000001</c:v>
                </c:pt>
                <c:pt idx="334">
                  <c:v>425.93516199999999</c:v>
                </c:pt>
                <c:pt idx="335">
                  <c:v>427.05735700000002</c:v>
                </c:pt>
                <c:pt idx="336">
                  <c:v>428.179551</c:v>
                </c:pt>
                <c:pt idx="337">
                  <c:v>429.30174599999998</c:v>
                </c:pt>
                <c:pt idx="338">
                  <c:v>430.42394000000002</c:v>
                </c:pt>
                <c:pt idx="339">
                  <c:v>431.54613499999999</c:v>
                </c:pt>
                <c:pt idx="340">
                  <c:v>432.66832900000003</c:v>
                </c:pt>
                <c:pt idx="341">
                  <c:v>433.790524</c:v>
                </c:pt>
                <c:pt idx="342">
                  <c:v>434.91271799999998</c:v>
                </c:pt>
                <c:pt idx="343">
                  <c:v>436.03491300000002</c:v>
                </c:pt>
                <c:pt idx="344">
                  <c:v>437.157107</c:v>
                </c:pt>
                <c:pt idx="345">
                  <c:v>438.27930199999997</c:v>
                </c:pt>
                <c:pt idx="346">
                  <c:v>439.40149600000001</c:v>
                </c:pt>
                <c:pt idx="347">
                  <c:v>440.52369099999999</c:v>
                </c:pt>
                <c:pt idx="348">
                  <c:v>441.64588500000002</c:v>
                </c:pt>
                <c:pt idx="349">
                  <c:v>442.76808</c:v>
                </c:pt>
                <c:pt idx="350">
                  <c:v>443.89027399999998</c:v>
                </c:pt>
                <c:pt idx="351">
                  <c:v>445.01246900000001</c:v>
                </c:pt>
                <c:pt idx="352">
                  <c:v>446.13466299999999</c:v>
                </c:pt>
                <c:pt idx="353">
                  <c:v>447.25685800000002</c:v>
                </c:pt>
                <c:pt idx="354">
                  <c:v>448.379052</c:v>
                </c:pt>
                <c:pt idx="355">
                  <c:v>449.50124699999998</c:v>
                </c:pt>
                <c:pt idx="356">
                  <c:v>450.62344100000001</c:v>
                </c:pt>
                <c:pt idx="357">
                  <c:v>451.74563599999999</c:v>
                </c:pt>
                <c:pt idx="358">
                  <c:v>452.86783000000003</c:v>
                </c:pt>
                <c:pt idx="359">
                  <c:v>453.990025</c:v>
                </c:pt>
                <c:pt idx="360">
                  <c:v>455.11221899999998</c:v>
                </c:pt>
                <c:pt idx="361">
                  <c:v>456.23441400000002</c:v>
                </c:pt>
                <c:pt idx="362">
                  <c:v>457.35660799999999</c:v>
                </c:pt>
                <c:pt idx="363">
                  <c:v>458.47880300000003</c:v>
                </c:pt>
                <c:pt idx="364">
                  <c:v>459.600998</c:v>
                </c:pt>
                <c:pt idx="365">
                  <c:v>460.72319199999998</c:v>
                </c:pt>
                <c:pt idx="366">
                  <c:v>461.84538700000002</c:v>
                </c:pt>
                <c:pt idx="367">
                  <c:v>462.967581</c:v>
                </c:pt>
                <c:pt idx="368">
                  <c:v>464.08977599999997</c:v>
                </c:pt>
                <c:pt idx="369">
                  <c:v>465.21197000000001</c:v>
                </c:pt>
                <c:pt idx="370">
                  <c:v>466.33416499999998</c:v>
                </c:pt>
                <c:pt idx="371">
                  <c:v>467.45635900000002</c:v>
                </c:pt>
                <c:pt idx="372">
                  <c:v>468.578554</c:v>
                </c:pt>
                <c:pt idx="373">
                  <c:v>469.70074799999998</c:v>
                </c:pt>
                <c:pt idx="374">
                  <c:v>470.82294300000001</c:v>
                </c:pt>
                <c:pt idx="375">
                  <c:v>471.94513699999999</c:v>
                </c:pt>
                <c:pt idx="376">
                  <c:v>473.06733200000002</c:v>
                </c:pt>
                <c:pt idx="377">
                  <c:v>474.189526</c:v>
                </c:pt>
                <c:pt idx="378">
                  <c:v>475.31172099999998</c:v>
                </c:pt>
                <c:pt idx="379">
                  <c:v>476.43391500000001</c:v>
                </c:pt>
                <c:pt idx="380">
                  <c:v>477.55610999999999</c:v>
                </c:pt>
                <c:pt idx="381">
                  <c:v>478.67830400000003</c:v>
                </c:pt>
                <c:pt idx="382">
                  <c:v>479.800499</c:v>
                </c:pt>
                <c:pt idx="383">
                  <c:v>480.92269299999998</c:v>
                </c:pt>
                <c:pt idx="384">
                  <c:v>482.04488800000001</c:v>
                </c:pt>
                <c:pt idx="385">
                  <c:v>483.16708199999999</c:v>
                </c:pt>
                <c:pt idx="386">
                  <c:v>484.28927700000003</c:v>
                </c:pt>
                <c:pt idx="387">
                  <c:v>485.41147100000001</c:v>
                </c:pt>
                <c:pt idx="388">
                  <c:v>486.53366599999998</c:v>
                </c:pt>
                <c:pt idx="389">
                  <c:v>487.65586000000002</c:v>
                </c:pt>
                <c:pt idx="390">
                  <c:v>488.77805499999999</c:v>
                </c:pt>
                <c:pt idx="391">
                  <c:v>489.90024899999997</c:v>
                </c:pt>
                <c:pt idx="392">
                  <c:v>491.02244400000001</c:v>
                </c:pt>
                <c:pt idx="393">
                  <c:v>492.14463799999999</c:v>
                </c:pt>
                <c:pt idx="394">
                  <c:v>493.26683300000002</c:v>
                </c:pt>
                <c:pt idx="395">
                  <c:v>494.389027</c:v>
                </c:pt>
                <c:pt idx="396">
                  <c:v>495.51122199999998</c:v>
                </c:pt>
                <c:pt idx="397">
                  <c:v>496.63341600000001</c:v>
                </c:pt>
                <c:pt idx="398">
                  <c:v>497.75561099999999</c:v>
                </c:pt>
                <c:pt idx="399">
                  <c:v>498.87780500000002</c:v>
                </c:pt>
                <c:pt idx="400">
                  <c:v>500</c:v>
                </c:pt>
              </c:numCache>
            </c:numRef>
          </c:xVal>
          <c:yVal>
            <c:numRef>
              <c:f>'[Fiber_Coupled_Test2_11_11_16.xlsx]lowgain_DCFBoff_2-1-miniLBS'!$M$21:$M$421</c:f>
              <c:numCache>
                <c:formatCode>General</c:formatCode>
                <c:ptCount val="401"/>
                <c:pt idx="0">
                  <c:v>-100.9151498112135</c:v>
                </c:pt>
                <c:pt idx="1">
                  <c:v>-110.45757490560675</c:v>
                </c:pt>
                <c:pt idx="2">
                  <c:v>-99.172146296835493</c:v>
                </c:pt>
                <c:pt idx="3">
                  <c:v>-101.93820026016112</c:v>
                </c:pt>
                <c:pt idx="4">
                  <c:v>-103.09803919971486</c:v>
                </c:pt>
                <c:pt idx="5">
                  <c:v>-100</c:v>
                </c:pt>
                <c:pt idx="6">
                  <c:v>-97.721132953863261</c:v>
                </c:pt>
                <c:pt idx="7">
                  <c:v>-113.97940008672037</c:v>
                </c:pt>
                <c:pt idx="8">
                  <c:v>-96.478174818886373</c:v>
                </c:pt>
                <c:pt idx="9">
                  <c:v>-97.721132953863261</c:v>
                </c:pt>
                <c:pt idx="10">
                  <c:v>-106.02059991327963</c:v>
                </c:pt>
                <c:pt idx="11">
                  <c:v>-107.95880017344075</c:v>
                </c:pt>
                <c:pt idx="12">
                  <c:v>-99.172146296835493</c:v>
                </c:pt>
                <c:pt idx="13">
                  <c:v>-103.09803919971486</c:v>
                </c:pt>
                <c:pt idx="14">
                  <c:v>-101.93820026016112</c:v>
                </c:pt>
                <c:pt idx="15">
                  <c:v>-97.721132953863261</c:v>
                </c:pt>
                <c:pt idx="16">
                  <c:v>-95.391021572434511</c:v>
                </c:pt>
                <c:pt idx="17">
                  <c:v>-113.97940008672037</c:v>
                </c:pt>
                <c:pt idx="18">
                  <c:v>-93.555614105321609</c:v>
                </c:pt>
                <c:pt idx="19">
                  <c:v>-107.95880017344075</c:v>
                </c:pt>
                <c:pt idx="20">
                  <c:v>-99.172146296835493</c:v>
                </c:pt>
                <c:pt idx="21">
                  <c:v>-101.93820026016112</c:v>
                </c:pt>
                <c:pt idx="22">
                  <c:v>-100.9151498112135</c:v>
                </c:pt>
                <c:pt idx="23">
                  <c:v>-104.43697499232712</c:v>
                </c:pt>
                <c:pt idx="24">
                  <c:v>-100.9151498112135</c:v>
                </c:pt>
                <c:pt idx="25">
                  <c:v>-100.9151498112135</c:v>
                </c:pt>
                <c:pt idx="26">
                  <c:v>-98.416375079047498</c:v>
                </c:pt>
                <c:pt idx="27">
                  <c:v>-107.95880017344075</c:v>
                </c:pt>
                <c:pt idx="28">
                  <c:v>-100</c:v>
                </c:pt>
                <c:pt idx="29">
                  <c:v>-99.172146296835493</c:v>
                </c:pt>
                <c:pt idx="30">
                  <c:v>-95.391021572434511</c:v>
                </c:pt>
                <c:pt idx="31">
                  <c:v>-98.416375079047498</c:v>
                </c:pt>
                <c:pt idx="32">
                  <c:v>-97.077439286435236</c:v>
                </c:pt>
                <c:pt idx="33">
                  <c:v>-96.478174818886373</c:v>
                </c:pt>
                <c:pt idx="34">
                  <c:v>-100</c:v>
                </c:pt>
                <c:pt idx="35">
                  <c:v>-98.416375079047498</c:v>
                </c:pt>
                <c:pt idx="36">
                  <c:v>-103.09803919971486</c:v>
                </c:pt>
                <c:pt idx="37">
                  <c:v>-106.02059991327963</c:v>
                </c:pt>
                <c:pt idx="38">
                  <c:v>-101.93820026016112</c:v>
                </c:pt>
                <c:pt idx="39">
                  <c:v>-100</c:v>
                </c:pt>
                <c:pt idx="40">
                  <c:v>-101.93820026016112</c:v>
                </c:pt>
                <c:pt idx="41">
                  <c:v>-113.97940008672037</c:v>
                </c:pt>
                <c:pt idx="42">
                  <c:v>-106.02059991327963</c:v>
                </c:pt>
                <c:pt idx="43">
                  <c:v>-99.172146296835493</c:v>
                </c:pt>
                <c:pt idx="44">
                  <c:v>-103.09803919971486</c:v>
                </c:pt>
                <c:pt idx="45">
                  <c:v>-110.45757490560675</c:v>
                </c:pt>
                <c:pt idx="46">
                  <c:v>-104.43697499232712</c:v>
                </c:pt>
                <c:pt idx="47">
                  <c:v>-107.95880017344075</c:v>
                </c:pt>
                <c:pt idx="48">
                  <c:v>-106.02059991327963</c:v>
                </c:pt>
                <c:pt idx="49">
                  <c:v>-100.9151498112135</c:v>
                </c:pt>
                <c:pt idx="50">
                  <c:v>-99.172146296835493</c:v>
                </c:pt>
                <c:pt idx="51">
                  <c:v>-104.43697499232712</c:v>
                </c:pt>
                <c:pt idx="52">
                  <c:v>-107.95880017344075</c:v>
                </c:pt>
                <c:pt idx="53">
                  <c:v>-101.93820026016112</c:v>
                </c:pt>
                <c:pt idx="54">
                  <c:v>-103.09803919971486</c:v>
                </c:pt>
                <c:pt idx="55">
                  <c:v>-100</c:v>
                </c:pt>
                <c:pt idx="56">
                  <c:v>-106.02059991327963</c:v>
                </c:pt>
                <c:pt idx="57">
                  <c:v>-113.97940008672037</c:v>
                </c:pt>
                <c:pt idx="58">
                  <c:v>-103.09803919971486</c:v>
                </c:pt>
                <c:pt idx="59">
                  <c:v>-100</c:v>
                </c:pt>
                <c:pt idx="60">
                  <c:v>-100</c:v>
                </c:pt>
                <c:pt idx="61">
                  <c:v>-103.09803919971486</c:v>
                </c:pt>
                <c:pt idx="62">
                  <c:v>-113.97940008672037</c:v>
                </c:pt>
                <c:pt idx="63">
                  <c:v>-106.02059991327963</c:v>
                </c:pt>
                <c:pt idx="64">
                  <c:v>-110.45757490560675</c:v>
                </c:pt>
                <c:pt idx="65">
                  <c:v>-120</c:v>
                </c:pt>
                <c:pt idx="66">
                  <c:v>-107.95880017344075</c:v>
                </c:pt>
                <c:pt idx="67">
                  <c:v>-100.9151498112135</c:v>
                </c:pt>
                <c:pt idx="68">
                  <c:v>-98.416375079047498</c:v>
                </c:pt>
                <c:pt idx="69">
                  <c:v>-98.416375079047498</c:v>
                </c:pt>
                <c:pt idx="70">
                  <c:v>-100</c:v>
                </c:pt>
                <c:pt idx="71">
                  <c:v>-104.43697499232712</c:v>
                </c:pt>
                <c:pt idx="72">
                  <c:v>-106.02059991327963</c:v>
                </c:pt>
                <c:pt idx="73">
                  <c:v>-110.45757490560675</c:v>
                </c:pt>
                <c:pt idx="74">
                  <c:v>-99.172146296835493</c:v>
                </c:pt>
                <c:pt idx="75">
                  <c:v>-106.02059991327963</c:v>
                </c:pt>
                <c:pt idx="76">
                  <c:v>-98.416375079047498</c:v>
                </c:pt>
                <c:pt idx="77">
                  <c:v>-100.9151498112135</c:v>
                </c:pt>
                <c:pt idx="78">
                  <c:v>-110.45757490560675</c:v>
                </c:pt>
                <c:pt idx="79">
                  <c:v>-93.979400086720375</c:v>
                </c:pt>
                <c:pt idx="80">
                  <c:v>-106.02059991327963</c:v>
                </c:pt>
                <c:pt idx="81">
                  <c:v>-106.02059991327963</c:v>
                </c:pt>
                <c:pt idx="82">
                  <c:v>-98.416375079047498</c:v>
                </c:pt>
                <c:pt idx="83">
                  <c:v>-97.077439286435236</c:v>
                </c:pt>
                <c:pt idx="84">
                  <c:v>-103.09803919971486</c:v>
                </c:pt>
                <c:pt idx="85">
                  <c:v>-100</c:v>
                </c:pt>
                <c:pt idx="86">
                  <c:v>-104.43697499232712</c:v>
                </c:pt>
                <c:pt idx="87">
                  <c:v>-98.416375079047498</c:v>
                </c:pt>
                <c:pt idx="88">
                  <c:v>-107.95880017344075</c:v>
                </c:pt>
                <c:pt idx="89">
                  <c:v>-101.93820026016112</c:v>
                </c:pt>
                <c:pt idx="90">
                  <c:v>-97.721132953863261</c:v>
                </c:pt>
                <c:pt idx="91">
                  <c:v>-100</c:v>
                </c:pt>
                <c:pt idx="92">
                  <c:v>-99.172146296835493</c:v>
                </c:pt>
                <c:pt idx="93">
                  <c:v>-101.93820026016112</c:v>
                </c:pt>
                <c:pt idx="94">
                  <c:v>-120</c:v>
                </c:pt>
                <c:pt idx="95">
                  <c:v>-101.93820026016112</c:v>
                </c:pt>
                <c:pt idx="96">
                  <c:v>-110.45757490560675</c:v>
                </c:pt>
                <c:pt idx="97">
                  <c:v>-100</c:v>
                </c:pt>
                <c:pt idx="98">
                  <c:v>-100</c:v>
                </c:pt>
                <c:pt idx="99">
                  <c:v>-98.416375079047498</c:v>
                </c:pt>
                <c:pt idx="100">
                  <c:v>-107.95880017344075</c:v>
                </c:pt>
                <c:pt idx="101">
                  <c:v>-101.93820026016112</c:v>
                </c:pt>
                <c:pt idx="102">
                  <c:v>-107.95880017344075</c:v>
                </c:pt>
                <c:pt idx="103">
                  <c:v>-107.95880017344075</c:v>
                </c:pt>
                <c:pt idx="104">
                  <c:v>-100</c:v>
                </c:pt>
                <c:pt idx="105">
                  <c:v>-106.02059991327963</c:v>
                </c:pt>
                <c:pt idx="106">
                  <c:v>-100</c:v>
                </c:pt>
                <c:pt idx="107">
                  <c:v>-100</c:v>
                </c:pt>
                <c:pt idx="108">
                  <c:v>-100</c:v>
                </c:pt>
                <c:pt idx="109">
                  <c:v>-107.95880017344075</c:v>
                </c:pt>
                <c:pt idx="110">
                  <c:v>-98.416375079047498</c:v>
                </c:pt>
                <c:pt idx="111">
                  <c:v>-101.93820026016112</c:v>
                </c:pt>
                <c:pt idx="112">
                  <c:v>-110.45757490560675</c:v>
                </c:pt>
                <c:pt idx="113">
                  <c:v>-106.02059991327963</c:v>
                </c:pt>
                <c:pt idx="114">
                  <c:v>-110.45757490560675</c:v>
                </c:pt>
                <c:pt idx="115">
                  <c:v>-103.09803919971486</c:v>
                </c:pt>
                <c:pt idx="116">
                  <c:v>-93.979400086720375</c:v>
                </c:pt>
                <c:pt idx="117">
                  <c:v>-99.172146296835493</c:v>
                </c:pt>
                <c:pt idx="118">
                  <c:v>-103.09803919971486</c:v>
                </c:pt>
                <c:pt idx="119">
                  <c:v>-95.9176003468815</c:v>
                </c:pt>
                <c:pt idx="120">
                  <c:v>-120</c:v>
                </c:pt>
                <c:pt idx="121">
                  <c:v>-100</c:v>
                </c:pt>
                <c:pt idx="122">
                  <c:v>-94.424927980943423</c:v>
                </c:pt>
                <c:pt idx="123">
                  <c:v>-101.93820026016112</c:v>
                </c:pt>
                <c:pt idx="124">
                  <c:v>-107.95880017344075</c:v>
                </c:pt>
                <c:pt idx="125">
                  <c:v>-101.93820026016112</c:v>
                </c:pt>
                <c:pt idx="126">
                  <c:v>-103.09803919971486</c:v>
                </c:pt>
                <c:pt idx="127">
                  <c:v>-99.172146296835493</c:v>
                </c:pt>
                <c:pt idx="128">
                  <c:v>-113.97940008672037</c:v>
                </c:pt>
                <c:pt idx="129">
                  <c:v>-95.391021572434511</c:v>
                </c:pt>
                <c:pt idx="130">
                  <c:v>-107.95880017344075</c:v>
                </c:pt>
                <c:pt idx="131">
                  <c:v>-97.077439286435236</c:v>
                </c:pt>
                <c:pt idx="132">
                  <c:v>-103.09803919971486</c:v>
                </c:pt>
                <c:pt idx="133">
                  <c:v>-107.95880017344075</c:v>
                </c:pt>
                <c:pt idx="134">
                  <c:v>-110.45757490560675</c:v>
                </c:pt>
                <c:pt idx="135">
                  <c:v>-103.09803919971486</c:v>
                </c:pt>
                <c:pt idx="136">
                  <c:v>-100.9151498112135</c:v>
                </c:pt>
                <c:pt idx="137">
                  <c:v>-103.09803919971486</c:v>
                </c:pt>
                <c:pt idx="138">
                  <c:v>-98.416375079047498</c:v>
                </c:pt>
                <c:pt idx="139">
                  <c:v>-106.02059991327963</c:v>
                </c:pt>
                <c:pt idx="140">
                  <c:v>-99.172146296835493</c:v>
                </c:pt>
                <c:pt idx="141">
                  <c:v>-106.02059991327963</c:v>
                </c:pt>
                <c:pt idx="142">
                  <c:v>-104.43697499232712</c:v>
                </c:pt>
                <c:pt idx="143">
                  <c:v>-104.43697499232712</c:v>
                </c:pt>
                <c:pt idx="144">
                  <c:v>-100</c:v>
                </c:pt>
                <c:pt idx="145">
                  <c:v>-95.9176003468815</c:v>
                </c:pt>
                <c:pt idx="146">
                  <c:v>-103.09803919971486</c:v>
                </c:pt>
                <c:pt idx="147">
                  <c:v>-100.9151498112135</c:v>
                </c:pt>
                <c:pt idx="148">
                  <c:v>-101.93820026016112</c:v>
                </c:pt>
                <c:pt idx="149">
                  <c:v>-97.721132953863261</c:v>
                </c:pt>
                <c:pt idx="150">
                  <c:v>-98.416375079047498</c:v>
                </c:pt>
                <c:pt idx="151">
                  <c:v>-103.09803919971486</c:v>
                </c:pt>
                <c:pt idx="152">
                  <c:v>-100</c:v>
                </c:pt>
                <c:pt idx="153">
                  <c:v>-104.43697499232712</c:v>
                </c:pt>
                <c:pt idx="154">
                  <c:v>-96.478174818886373</c:v>
                </c:pt>
                <c:pt idx="155">
                  <c:v>-100</c:v>
                </c:pt>
                <c:pt idx="156">
                  <c:v>-100.9151498112135</c:v>
                </c:pt>
                <c:pt idx="157">
                  <c:v>-104.43697499232712</c:v>
                </c:pt>
                <c:pt idx="158">
                  <c:v>-95.9176003468815</c:v>
                </c:pt>
                <c:pt idx="159">
                  <c:v>-100.9151498112135</c:v>
                </c:pt>
                <c:pt idx="160">
                  <c:v>-103.09803919971486</c:v>
                </c:pt>
                <c:pt idx="161">
                  <c:v>-113.97940008672037</c:v>
                </c:pt>
                <c:pt idx="162">
                  <c:v>-106.02059991327963</c:v>
                </c:pt>
                <c:pt idx="163">
                  <c:v>-110.45757490560675</c:v>
                </c:pt>
                <c:pt idx="164">
                  <c:v>-99.172146296835493</c:v>
                </c:pt>
                <c:pt idx="165">
                  <c:v>-104.43697499232712</c:v>
                </c:pt>
                <c:pt idx="166">
                  <c:v>-107.95880017344075</c:v>
                </c:pt>
                <c:pt idx="167">
                  <c:v>-101.93820026016112</c:v>
                </c:pt>
                <c:pt idx="168">
                  <c:v>-110.45757490560675</c:v>
                </c:pt>
                <c:pt idx="169">
                  <c:v>-103.09803919971486</c:v>
                </c:pt>
                <c:pt idx="170">
                  <c:v>-99.172146296835493</c:v>
                </c:pt>
                <c:pt idx="171">
                  <c:v>-101.93820026016112</c:v>
                </c:pt>
                <c:pt idx="172">
                  <c:v>-104.43697499232712</c:v>
                </c:pt>
                <c:pt idx="173">
                  <c:v>-101.93820026016112</c:v>
                </c:pt>
                <c:pt idx="174">
                  <c:v>-97.721132953863261</c:v>
                </c:pt>
                <c:pt idx="175">
                  <c:v>-95.9176003468815</c:v>
                </c:pt>
                <c:pt idx="176">
                  <c:v>-113.97940008672037</c:v>
                </c:pt>
                <c:pt idx="177">
                  <c:v>-107.95880017344075</c:v>
                </c:pt>
                <c:pt idx="178">
                  <c:v>-110.45757490560675</c:v>
                </c:pt>
                <c:pt idx="179">
                  <c:v>-95.391021572434511</c:v>
                </c:pt>
                <c:pt idx="180">
                  <c:v>-100</c:v>
                </c:pt>
                <c:pt idx="181">
                  <c:v>-113.97940008672037</c:v>
                </c:pt>
                <c:pt idx="182">
                  <c:v>-101.93820026016112</c:v>
                </c:pt>
                <c:pt idx="183">
                  <c:v>-106.02059991327963</c:v>
                </c:pt>
                <c:pt idx="184">
                  <c:v>-97.721132953863261</c:v>
                </c:pt>
                <c:pt idx="185">
                  <c:v>-97.721132953863261</c:v>
                </c:pt>
                <c:pt idx="186">
                  <c:v>-100.9151498112135</c:v>
                </c:pt>
                <c:pt idx="187">
                  <c:v>-98.416375079047498</c:v>
                </c:pt>
                <c:pt idx="188">
                  <c:v>-98.416375079047498</c:v>
                </c:pt>
                <c:pt idx="189">
                  <c:v>-106.02059991327963</c:v>
                </c:pt>
                <c:pt idx="190">
                  <c:v>-113.97940008672037</c:v>
                </c:pt>
                <c:pt idx="191">
                  <c:v>-98.416375079047498</c:v>
                </c:pt>
                <c:pt idx="192">
                  <c:v>-98.416375079047498</c:v>
                </c:pt>
                <c:pt idx="193">
                  <c:v>-97.077439286435236</c:v>
                </c:pt>
                <c:pt idx="194">
                  <c:v>-106.02059991327963</c:v>
                </c:pt>
                <c:pt idx="195">
                  <c:v>-110.45757490560675</c:v>
                </c:pt>
                <c:pt idx="196">
                  <c:v>-106.02059991327963</c:v>
                </c:pt>
                <c:pt idx="197">
                  <c:v>-97.077439286435236</c:v>
                </c:pt>
                <c:pt idx="198">
                  <c:v>-95.391021572434511</c:v>
                </c:pt>
                <c:pt idx="199">
                  <c:v>-104.43697499232712</c:v>
                </c:pt>
                <c:pt idx="200">
                  <c:v>-107.95880017344075</c:v>
                </c:pt>
                <c:pt idx="201">
                  <c:v>-110.45757490560675</c:v>
                </c:pt>
                <c:pt idx="202">
                  <c:v>-106.02059991327963</c:v>
                </c:pt>
                <c:pt idx="203">
                  <c:v>-107.95880017344075</c:v>
                </c:pt>
                <c:pt idx="204">
                  <c:v>-104.43697499232712</c:v>
                </c:pt>
                <c:pt idx="205">
                  <c:v>-93.979400086720375</c:v>
                </c:pt>
                <c:pt idx="206">
                  <c:v>-99.172146296835493</c:v>
                </c:pt>
                <c:pt idx="207">
                  <c:v>-103.09803919971486</c:v>
                </c:pt>
                <c:pt idx="208">
                  <c:v>-100</c:v>
                </c:pt>
                <c:pt idx="209">
                  <c:v>-106.02059991327963</c:v>
                </c:pt>
                <c:pt idx="210">
                  <c:v>-120</c:v>
                </c:pt>
                <c:pt idx="211">
                  <c:v>-120</c:v>
                </c:pt>
                <c:pt idx="212">
                  <c:v>-97.077439286435236</c:v>
                </c:pt>
                <c:pt idx="213">
                  <c:v>-103.09803919971486</c:v>
                </c:pt>
                <c:pt idx="214">
                  <c:v>-106.02059991327963</c:v>
                </c:pt>
                <c:pt idx="215">
                  <c:v>-100</c:v>
                </c:pt>
                <c:pt idx="216">
                  <c:v>-98.416375079047498</c:v>
                </c:pt>
                <c:pt idx="217">
                  <c:v>-97.721132953863261</c:v>
                </c:pt>
                <c:pt idx="218">
                  <c:v>-100</c:v>
                </c:pt>
                <c:pt idx="219">
                  <c:v>-98.416375079047498</c:v>
                </c:pt>
                <c:pt idx="220">
                  <c:v>-107.95880017344075</c:v>
                </c:pt>
                <c:pt idx="221">
                  <c:v>-96.478174818886373</c:v>
                </c:pt>
                <c:pt idx="222">
                  <c:v>-95.9176003468815</c:v>
                </c:pt>
                <c:pt idx="223">
                  <c:v>-98.416375079047498</c:v>
                </c:pt>
                <c:pt idx="224">
                  <c:v>-95.391021572434511</c:v>
                </c:pt>
                <c:pt idx="225">
                  <c:v>-99.172146296835493</c:v>
                </c:pt>
                <c:pt idx="226">
                  <c:v>-106.02059991327963</c:v>
                </c:pt>
                <c:pt idx="227">
                  <c:v>-100.9151498112135</c:v>
                </c:pt>
                <c:pt idx="228">
                  <c:v>-101.93820026016112</c:v>
                </c:pt>
                <c:pt idx="229">
                  <c:v>-101.93820026016112</c:v>
                </c:pt>
                <c:pt idx="230">
                  <c:v>-100.9151498112135</c:v>
                </c:pt>
                <c:pt idx="231">
                  <c:v>-96.478174818886373</c:v>
                </c:pt>
                <c:pt idx="232">
                  <c:v>-104.43697499232712</c:v>
                </c:pt>
                <c:pt idx="233">
                  <c:v>-97.721132953863261</c:v>
                </c:pt>
                <c:pt idx="234">
                  <c:v>-99.172146296835493</c:v>
                </c:pt>
                <c:pt idx="235">
                  <c:v>-97.077439286435236</c:v>
                </c:pt>
                <c:pt idx="236">
                  <c:v>-113.97940008672037</c:v>
                </c:pt>
                <c:pt idx="237">
                  <c:v>-101.93820026016112</c:v>
                </c:pt>
                <c:pt idx="238">
                  <c:v>-92.765443279648139</c:v>
                </c:pt>
                <c:pt idx="239">
                  <c:v>-104.43697499232712</c:v>
                </c:pt>
                <c:pt idx="240">
                  <c:v>-110.45757490560675</c:v>
                </c:pt>
                <c:pt idx="241">
                  <c:v>-101.93820026016112</c:v>
                </c:pt>
                <c:pt idx="242">
                  <c:v>-106.02059991327963</c:v>
                </c:pt>
                <c:pt idx="243">
                  <c:v>-110.45757490560675</c:v>
                </c:pt>
                <c:pt idx="244">
                  <c:v>-106.02059991327963</c:v>
                </c:pt>
                <c:pt idx="245">
                  <c:v>-100</c:v>
                </c:pt>
                <c:pt idx="246">
                  <c:v>-98.416375079047498</c:v>
                </c:pt>
                <c:pt idx="247">
                  <c:v>-94.424927980943423</c:v>
                </c:pt>
                <c:pt idx="248">
                  <c:v>-96.478174818886373</c:v>
                </c:pt>
                <c:pt idx="249">
                  <c:v>-104.43697499232712</c:v>
                </c:pt>
                <c:pt idx="250">
                  <c:v>-106.02059991327963</c:v>
                </c:pt>
                <c:pt idx="251">
                  <c:v>-101.93820026016112</c:v>
                </c:pt>
                <c:pt idx="252">
                  <c:v>-99.172146296835493</c:v>
                </c:pt>
                <c:pt idx="253">
                  <c:v>-98.416375079047498</c:v>
                </c:pt>
                <c:pt idx="254">
                  <c:v>-101.93820026016112</c:v>
                </c:pt>
                <c:pt idx="255">
                  <c:v>-110.45757490560675</c:v>
                </c:pt>
                <c:pt idx="256">
                  <c:v>-97.077439286435236</c:v>
                </c:pt>
                <c:pt idx="257">
                  <c:v>-106.02059991327963</c:v>
                </c:pt>
                <c:pt idx="258">
                  <c:v>-113.97940008672037</c:v>
                </c:pt>
                <c:pt idx="259">
                  <c:v>-110.45757490560675</c:v>
                </c:pt>
                <c:pt idx="260">
                  <c:v>-95.9176003468815</c:v>
                </c:pt>
                <c:pt idx="261">
                  <c:v>-99.172146296835493</c:v>
                </c:pt>
                <c:pt idx="262">
                  <c:v>-96.478174818886373</c:v>
                </c:pt>
                <c:pt idx="263">
                  <c:v>-100.9151498112135</c:v>
                </c:pt>
                <c:pt idx="264">
                  <c:v>-103.09803919971486</c:v>
                </c:pt>
                <c:pt idx="265">
                  <c:v>-99.172146296835493</c:v>
                </c:pt>
                <c:pt idx="266">
                  <c:v>-120</c:v>
                </c:pt>
                <c:pt idx="267">
                  <c:v>-104.43697499232712</c:v>
                </c:pt>
                <c:pt idx="268">
                  <c:v>-100.9151498112135</c:v>
                </c:pt>
                <c:pt idx="269">
                  <c:v>-110.45757490560675</c:v>
                </c:pt>
                <c:pt idx="270">
                  <c:v>-98.416375079047498</c:v>
                </c:pt>
                <c:pt idx="271">
                  <c:v>-97.721132953863261</c:v>
                </c:pt>
                <c:pt idx="272">
                  <c:v>-100.9151498112135</c:v>
                </c:pt>
                <c:pt idx="273">
                  <c:v>-94.424927980943423</c:v>
                </c:pt>
                <c:pt idx="274">
                  <c:v>-100.9151498112135</c:v>
                </c:pt>
                <c:pt idx="275">
                  <c:v>-100</c:v>
                </c:pt>
                <c:pt idx="276">
                  <c:v>-100.9151498112135</c:v>
                </c:pt>
                <c:pt idx="277">
                  <c:v>-110.45757490560675</c:v>
                </c:pt>
                <c:pt idx="278">
                  <c:v>-107.95880017344075</c:v>
                </c:pt>
                <c:pt idx="279">
                  <c:v>-95.9176003468815</c:v>
                </c:pt>
                <c:pt idx="280">
                  <c:v>-96.478174818886373</c:v>
                </c:pt>
                <c:pt idx="281">
                  <c:v>-99.172146296835493</c:v>
                </c:pt>
                <c:pt idx="282">
                  <c:v>-104.43697499232712</c:v>
                </c:pt>
                <c:pt idx="283">
                  <c:v>-101.93820026016112</c:v>
                </c:pt>
                <c:pt idx="284">
                  <c:v>-101.93820026016112</c:v>
                </c:pt>
                <c:pt idx="285">
                  <c:v>-103.09803919971486</c:v>
                </c:pt>
                <c:pt idx="286">
                  <c:v>-100.9151498112135</c:v>
                </c:pt>
                <c:pt idx="287">
                  <c:v>-95.391021572434511</c:v>
                </c:pt>
                <c:pt idx="288">
                  <c:v>-99.172146296835493</c:v>
                </c:pt>
                <c:pt idx="289">
                  <c:v>-101.93820026016112</c:v>
                </c:pt>
                <c:pt idx="290">
                  <c:v>-101.93820026016112</c:v>
                </c:pt>
                <c:pt idx="291">
                  <c:v>-104.43697499232712</c:v>
                </c:pt>
                <c:pt idx="292">
                  <c:v>-100.9151498112135</c:v>
                </c:pt>
                <c:pt idx="293">
                  <c:v>-110.45757490560675</c:v>
                </c:pt>
                <c:pt idx="294">
                  <c:v>-97.077439286435236</c:v>
                </c:pt>
                <c:pt idx="295">
                  <c:v>-94.894549897933871</c:v>
                </c:pt>
                <c:pt idx="296">
                  <c:v>-96.478174818886373</c:v>
                </c:pt>
                <c:pt idx="297">
                  <c:v>-98.416375079047498</c:v>
                </c:pt>
                <c:pt idx="298">
                  <c:v>-99.172146296835493</c:v>
                </c:pt>
                <c:pt idx="299">
                  <c:v>-110.45757490560675</c:v>
                </c:pt>
                <c:pt idx="300">
                  <c:v>-106.02059991327963</c:v>
                </c:pt>
                <c:pt idx="301">
                  <c:v>-110.45757490560675</c:v>
                </c:pt>
                <c:pt idx="302">
                  <c:v>-95.9176003468815</c:v>
                </c:pt>
                <c:pt idx="303">
                  <c:v>-91.372724716820258</c:v>
                </c:pt>
                <c:pt idx="304">
                  <c:v>-98.416375079047498</c:v>
                </c:pt>
                <c:pt idx="305">
                  <c:v>-96.478174818886373</c:v>
                </c:pt>
                <c:pt idx="306">
                  <c:v>-100.9151498112135</c:v>
                </c:pt>
                <c:pt idx="307">
                  <c:v>-97.721132953863261</c:v>
                </c:pt>
                <c:pt idx="308">
                  <c:v>-99.172146296835493</c:v>
                </c:pt>
                <c:pt idx="309">
                  <c:v>-100</c:v>
                </c:pt>
                <c:pt idx="310">
                  <c:v>-94.894549897933871</c:v>
                </c:pt>
                <c:pt idx="311">
                  <c:v>-113.97940008672037</c:v>
                </c:pt>
                <c:pt idx="312">
                  <c:v>-110.45757490560675</c:v>
                </c:pt>
                <c:pt idx="313">
                  <c:v>-98.416375079047498</c:v>
                </c:pt>
                <c:pt idx="314">
                  <c:v>-103.09803919971486</c:v>
                </c:pt>
                <c:pt idx="315">
                  <c:v>-107.95880017344075</c:v>
                </c:pt>
                <c:pt idx="316">
                  <c:v>-100.9151498112135</c:v>
                </c:pt>
                <c:pt idx="317">
                  <c:v>-106.02059991327963</c:v>
                </c:pt>
                <c:pt idx="318">
                  <c:v>-100.9151498112135</c:v>
                </c:pt>
                <c:pt idx="319">
                  <c:v>-103.09803919971486</c:v>
                </c:pt>
                <c:pt idx="320">
                  <c:v>-104.43697499232712</c:v>
                </c:pt>
                <c:pt idx="321">
                  <c:v>-106.02059991327963</c:v>
                </c:pt>
                <c:pt idx="322">
                  <c:v>-106.02059991327963</c:v>
                </c:pt>
                <c:pt idx="323">
                  <c:v>-98.416375079047498</c:v>
                </c:pt>
                <c:pt idx="324">
                  <c:v>-106.02059991327963</c:v>
                </c:pt>
                <c:pt idx="325">
                  <c:v>-106.02059991327963</c:v>
                </c:pt>
                <c:pt idx="326">
                  <c:v>-104.43697499232712</c:v>
                </c:pt>
                <c:pt idx="327">
                  <c:v>-104.43697499232712</c:v>
                </c:pt>
                <c:pt idx="328">
                  <c:v>-97.721132953863261</c:v>
                </c:pt>
                <c:pt idx="329">
                  <c:v>-99.172146296835493</c:v>
                </c:pt>
                <c:pt idx="330">
                  <c:v>-100.9151498112135</c:v>
                </c:pt>
                <c:pt idx="331">
                  <c:v>-104.43697499232712</c:v>
                </c:pt>
                <c:pt idx="332">
                  <c:v>-99.172146296835493</c:v>
                </c:pt>
                <c:pt idx="333">
                  <c:v>-104.43697499232712</c:v>
                </c:pt>
                <c:pt idx="334">
                  <c:v>-107.95880017344075</c:v>
                </c:pt>
                <c:pt idx="335">
                  <c:v>-95.391021572434511</c:v>
                </c:pt>
                <c:pt idx="336">
                  <c:v>-101.93820026016112</c:v>
                </c:pt>
                <c:pt idx="337">
                  <c:v>-93.979400086720375</c:v>
                </c:pt>
                <c:pt idx="338">
                  <c:v>-98.416375079047498</c:v>
                </c:pt>
                <c:pt idx="339">
                  <c:v>-99.172146296835493</c:v>
                </c:pt>
                <c:pt idx="340">
                  <c:v>-107.95880017344075</c:v>
                </c:pt>
                <c:pt idx="341">
                  <c:v>-97.721132953863261</c:v>
                </c:pt>
                <c:pt idx="342">
                  <c:v>-106.02059991327963</c:v>
                </c:pt>
                <c:pt idx="343">
                  <c:v>-103.09803919971486</c:v>
                </c:pt>
                <c:pt idx="344">
                  <c:v>-100.9151498112135</c:v>
                </c:pt>
                <c:pt idx="345">
                  <c:v>-106.02059991327963</c:v>
                </c:pt>
                <c:pt idx="346">
                  <c:v>-103.09803919971486</c:v>
                </c:pt>
                <c:pt idx="347">
                  <c:v>-99.172146296835493</c:v>
                </c:pt>
                <c:pt idx="348">
                  <c:v>-95.391021572434511</c:v>
                </c:pt>
                <c:pt idx="349">
                  <c:v>-106.02059991327963</c:v>
                </c:pt>
                <c:pt idx="350">
                  <c:v>-96.478174818886373</c:v>
                </c:pt>
                <c:pt idx="351">
                  <c:v>-97.721132953863261</c:v>
                </c:pt>
                <c:pt idx="352">
                  <c:v>-97.721132953863261</c:v>
                </c:pt>
                <c:pt idx="353">
                  <c:v>-97.721132953863261</c:v>
                </c:pt>
                <c:pt idx="354">
                  <c:v>-104.43697499232712</c:v>
                </c:pt>
                <c:pt idx="355">
                  <c:v>-95.391021572434511</c:v>
                </c:pt>
                <c:pt idx="356">
                  <c:v>-103.09803919971486</c:v>
                </c:pt>
                <c:pt idx="357">
                  <c:v>-101.93820026016112</c:v>
                </c:pt>
                <c:pt idx="358">
                  <c:v>-100.9151498112135</c:v>
                </c:pt>
                <c:pt idx="359">
                  <c:v>-94.894549897933871</c:v>
                </c:pt>
                <c:pt idx="360">
                  <c:v>-101.93820026016112</c:v>
                </c:pt>
                <c:pt idx="361">
                  <c:v>-95.9176003468815</c:v>
                </c:pt>
                <c:pt idx="362">
                  <c:v>-94.424927980943423</c:v>
                </c:pt>
                <c:pt idx="363">
                  <c:v>-98.416375079047498</c:v>
                </c:pt>
                <c:pt idx="364">
                  <c:v>-99.172146296835493</c:v>
                </c:pt>
                <c:pt idx="365">
                  <c:v>-98.416375079047498</c:v>
                </c:pt>
                <c:pt idx="366">
                  <c:v>-106.02059991327963</c:v>
                </c:pt>
                <c:pt idx="367">
                  <c:v>-101.93820026016112</c:v>
                </c:pt>
                <c:pt idx="368">
                  <c:v>-98.416375079047498</c:v>
                </c:pt>
                <c:pt idx="369">
                  <c:v>-99.172146296835493</c:v>
                </c:pt>
                <c:pt idx="370">
                  <c:v>-103.09803919971486</c:v>
                </c:pt>
                <c:pt idx="371">
                  <c:v>-92.765443279648139</c:v>
                </c:pt>
                <c:pt idx="372">
                  <c:v>-95.9176003468815</c:v>
                </c:pt>
                <c:pt idx="373">
                  <c:v>-93.555614105321609</c:v>
                </c:pt>
                <c:pt idx="374">
                  <c:v>-94.424927980943423</c:v>
                </c:pt>
                <c:pt idx="375">
                  <c:v>-95.9176003468815</c:v>
                </c:pt>
                <c:pt idx="376">
                  <c:v>-94.894549897933871</c:v>
                </c:pt>
                <c:pt idx="377">
                  <c:v>-96.478174818886373</c:v>
                </c:pt>
                <c:pt idx="378">
                  <c:v>-94.424927980943423</c:v>
                </c:pt>
                <c:pt idx="379">
                  <c:v>-95.9176003468815</c:v>
                </c:pt>
                <c:pt idx="380">
                  <c:v>-97.721132953863261</c:v>
                </c:pt>
                <c:pt idx="381">
                  <c:v>-93.151546383555868</c:v>
                </c:pt>
                <c:pt idx="382">
                  <c:v>-94.424927980943423</c:v>
                </c:pt>
                <c:pt idx="383">
                  <c:v>-93.979400086720375</c:v>
                </c:pt>
                <c:pt idx="384">
                  <c:v>-95.9176003468815</c:v>
                </c:pt>
                <c:pt idx="385">
                  <c:v>-96.478174818886373</c:v>
                </c:pt>
                <c:pt idx="386">
                  <c:v>-96.478174818886373</c:v>
                </c:pt>
                <c:pt idx="387">
                  <c:v>-93.151546383555868</c:v>
                </c:pt>
                <c:pt idx="388">
                  <c:v>-95.9176003468815</c:v>
                </c:pt>
                <c:pt idx="389">
                  <c:v>-92.04119982655925</c:v>
                </c:pt>
                <c:pt idx="390">
                  <c:v>-92.765443279648139</c:v>
                </c:pt>
                <c:pt idx="391">
                  <c:v>-94.894549897933871</c:v>
                </c:pt>
                <c:pt idx="392">
                  <c:v>-92.395775165767873</c:v>
                </c:pt>
                <c:pt idx="393">
                  <c:v>-93.151546383555868</c:v>
                </c:pt>
                <c:pt idx="394">
                  <c:v>-94.424927980943423</c:v>
                </c:pt>
                <c:pt idx="395">
                  <c:v>-94.894549897933871</c:v>
                </c:pt>
                <c:pt idx="396">
                  <c:v>-93.555614105321609</c:v>
                </c:pt>
                <c:pt idx="397">
                  <c:v>-92.04119982655925</c:v>
                </c:pt>
                <c:pt idx="398">
                  <c:v>-98.416375079047498</c:v>
                </c:pt>
                <c:pt idx="399">
                  <c:v>-93.979400086720375</c:v>
                </c:pt>
                <c:pt idx="400">
                  <c:v>-95.9176003468815</c:v>
                </c:pt>
              </c:numCache>
            </c:numRef>
          </c:yVal>
          <c:smooth val="1"/>
          <c:extLst xmlns:c16r2="http://schemas.microsoft.com/office/drawing/2015/06/chart">
            <c:ext xmlns:c16="http://schemas.microsoft.com/office/drawing/2014/chart" uri="{C3380CC4-5D6E-409C-BE32-E72D297353CC}">
              <c16:uniqueId val="{00000000-5F1D-4BFA-9EBC-F5EED604EF32}"/>
            </c:ext>
          </c:extLst>
        </c:ser>
        <c:ser>
          <c:idx val="0"/>
          <c:order val="1"/>
          <c:tx>
            <c:v>Laser 1</c:v>
          </c:tx>
          <c:spPr>
            <a:ln w="19050" cap="rnd">
              <a:solidFill>
                <a:schemeClr val="accent1"/>
              </a:solidFill>
              <a:round/>
            </a:ln>
            <a:effectLst/>
          </c:spPr>
          <c:marker>
            <c:symbol val="none"/>
          </c:marker>
          <c:xVal>
            <c:numRef>
              <c:f>'[Fiber_Coupled_Test2_11_11_16.xlsx]lowgain_DCFBoff_2-1-miniLBS'!$A$21:$A$421</c:f>
              <c:numCache>
                <c:formatCode>General</c:formatCode>
                <c:ptCount val="401"/>
                <c:pt idx="0">
                  <c:v>51.122194999999998</c:v>
                </c:pt>
                <c:pt idx="1">
                  <c:v>52.244388999999998</c:v>
                </c:pt>
                <c:pt idx="2">
                  <c:v>53.366584000000003</c:v>
                </c:pt>
                <c:pt idx="3">
                  <c:v>54.488778000000003</c:v>
                </c:pt>
                <c:pt idx="4">
                  <c:v>55.610973000000001</c:v>
                </c:pt>
                <c:pt idx="5">
                  <c:v>56.733167000000002</c:v>
                </c:pt>
                <c:pt idx="6">
                  <c:v>57.855362</c:v>
                </c:pt>
                <c:pt idx="7">
                  <c:v>58.977556</c:v>
                </c:pt>
                <c:pt idx="8">
                  <c:v>60.099750999999998</c:v>
                </c:pt>
                <c:pt idx="9">
                  <c:v>61.221944999999998</c:v>
                </c:pt>
                <c:pt idx="10">
                  <c:v>62.344140000000003</c:v>
                </c:pt>
                <c:pt idx="11">
                  <c:v>63.466334000000003</c:v>
                </c:pt>
                <c:pt idx="12">
                  <c:v>64.588528999999994</c:v>
                </c:pt>
                <c:pt idx="13">
                  <c:v>65.710723000000002</c:v>
                </c:pt>
                <c:pt idx="14">
                  <c:v>66.832918000000006</c:v>
                </c:pt>
                <c:pt idx="15">
                  <c:v>67.955112</c:v>
                </c:pt>
                <c:pt idx="16">
                  <c:v>69.077307000000005</c:v>
                </c:pt>
                <c:pt idx="17">
                  <c:v>70.199500999999998</c:v>
                </c:pt>
                <c:pt idx="18">
                  <c:v>71.321696000000003</c:v>
                </c:pt>
                <c:pt idx="19">
                  <c:v>72.443889999999996</c:v>
                </c:pt>
                <c:pt idx="20">
                  <c:v>73.566085000000001</c:v>
                </c:pt>
                <c:pt idx="21">
                  <c:v>74.688278999999994</c:v>
                </c:pt>
                <c:pt idx="22">
                  <c:v>75.810473999999999</c:v>
                </c:pt>
                <c:pt idx="23">
                  <c:v>76.932668000000007</c:v>
                </c:pt>
                <c:pt idx="24">
                  <c:v>78.054862999999997</c:v>
                </c:pt>
                <c:pt idx="25">
                  <c:v>79.177057000000005</c:v>
                </c:pt>
                <c:pt idx="26">
                  <c:v>80.299251999999996</c:v>
                </c:pt>
                <c:pt idx="27">
                  <c:v>81.421446000000003</c:v>
                </c:pt>
                <c:pt idx="28">
                  <c:v>82.543640999999994</c:v>
                </c:pt>
                <c:pt idx="29">
                  <c:v>83.665835000000001</c:v>
                </c:pt>
                <c:pt idx="30">
                  <c:v>84.788030000000006</c:v>
                </c:pt>
                <c:pt idx="31">
                  <c:v>85.910223999999999</c:v>
                </c:pt>
                <c:pt idx="32">
                  <c:v>87.032419000000004</c:v>
                </c:pt>
                <c:pt idx="33">
                  <c:v>88.154612999999998</c:v>
                </c:pt>
                <c:pt idx="34">
                  <c:v>89.276808000000003</c:v>
                </c:pt>
                <c:pt idx="35">
                  <c:v>90.399001999999996</c:v>
                </c:pt>
                <c:pt idx="36">
                  <c:v>91.521197000000001</c:v>
                </c:pt>
                <c:pt idx="37">
                  <c:v>92.643392000000006</c:v>
                </c:pt>
                <c:pt idx="38">
                  <c:v>93.765585999999999</c:v>
                </c:pt>
                <c:pt idx="39">
                  <c:v>94.887781000000004</c:v>
                </c:pt>
                <c:pt idx="40">
                  <c:v>96.009974999999997</c:v>
                </c:pt>
                <c:pt idx="41">
                  <c:v>97.132170000000002</c:v>
                </c:pt>
                <c:pt idx="42">
                  <c:v>98.254363999999995</c:v>
                </c:pt>
                <c:pt idx="43">
                  <c:v>99.376559</c:v>
                </c:pt>
                <c:pt idx="44">
                  <c:v>100.49875299999999</c:v>
                </c:pt>
                <c:pt idx="45">
                  <c:v>101.620948</c:v>
                </c:pt>
                <c:pt idx="46">
                  <c:v>102.74314200000001</c:v>
                </c:pt>
                <c:pt idx="47">
                  <c:v>103.865337</c:v>
                </c:pt>
                <c:pt idx="48">
                  <c:v>104.987531</c:v>
                </c:pt>
                <c:pt idx="49">
                  <c:v>106.10972599999999</c:v>
                </c:pt>
                <c:pt idx="50">
                  <c:v>107.23192</c:v>
                </c:pt>
                <c:pt idx="51">
                  <c:v>108.35411499999999</c:v>
                </c:pt>
                <c:pt idx="52">
                  <c:v>109.476309</c:v>
                </c:pt>
                <c:pt idx="53">
                  <c:v>110.59850400000001</c:v>
                </c:pt>
                <c:pt idx="54">
                  <c:v>111.720698</c:v>
                </c:pt>
                <c:pt idx="55">
                  <c:v>112.842893</c:v>
                </c:pt>
                <c:pt idx="56">
                  <c:v>113.965087</c:v>
                </c:pt>
                <c:pt idx="57">
                  <c:v>115.087282</c:v>
                </c:pt>
                <c:pt idx="58">
                  <c:v>116.209476</c:v>
                </c:pt>
                <c:pt idx="59">
                  <c:v>117.331671</c:v>
                </c:pt>
                <c:pt idx="60">
                  <c:v>118.45386499999999</c:v>
                </c:pt>
                <c:pt idx="61">
                  <c:v>119.57606</c:v>
                </c:pt>
                <c:pt idx="62">
                  <c:v>120.69825400000001</c:v>
                </c:pt>
                <c:pt idx="63">
                  <c:v>121.820449</c:v>
                </c:pt>
                <c:pt idx="64">
                  <c:v>122.942643</c:v>
                </c:pt>
                <c:pt idx="65">
                  <c:v>124.06483799999999</c:v>
                </c:pt>
                <c:pt idx="66">
                  <c:v>125.187032</c:v>
                </c:pt>
                <c:pt idx="67">
                  <c:v>126.30922700000001</c:v>
                </c:pt>
                <c:pt idx="68">
                  <c:v>127.431421</c:v>
                </c:pt>
                <c:pt idx="69">
                  <c:v>128.55361600000001</c:v>
                </c:pt>
                <c:pt idx="70">
                  <c:v>129.67581000000001</c:v>
                </c:pt>
                <c:pt idx="71">
                  <c:v>130.79800499999999</c:v>
                </c:pt>
                <c:pt idx="72">
                  <c:v>131.92019999999999</c:v>
                </c:pt>
                <c:pt idx="73">
                  <c:v>133.042394</c:v>
                </c:pt>
                <c:pt idx="74">
                  <c:v>134.16458900000001</c:v>
                </c:pt>
                <c:pt idx="75">
                  <c:v>135.28678300000001</c:v>
                </c:pt>
                <c:pt idx="76">
                  <c:v>136.40897799999999</c:v>
                </c:pt>
                <c:pt idx="77">
                  <c:v>137.531172</c:v>
                </c:pt>
                <c:pt idx="78">
                  <c:v>138.653367</c:v>
                </c:pt>
                <c:pt idx="79">
                  <c:v>139.77556100000001</c:v>
                </c:pt>
                <c:pt idx="80">
                  <c:v>140.89775599999999</c:v>
                </c:pt>
                <c:pt idx="81">
                  <c:v>142.01994999999999</c:v>
                </c:pt>
                <c:pt idx="82">
                  <c:v>143.142145</c:v>
                </c:pt>
                <c:pt idx="83">
                  <c:v>144.26433900000001</c:v>
                </c:pt>
                <c:pt idx="84">
                  <c:v>145.38653400000001</c:v>
                </c:pt>
                <c:pt idx="85">
                  <c:v>146.50872799999999</c:v>
                </c:pt>
                <c:pt idx="86">
                  <c:v>147.630923</c:v>
                </c:pt>
                <c:pt idx="87">
                  <c:v>148.753117</c:v>
                </c:pt>
                <c:pt idx="88">
                  <c:v>149.87531200000001</c:v>
                </c:pt>
                <c:pt idx="89">
                  <c:v>150.99750599999999</c:v>
                </c:pt>
                <c:pt idx="90">
                  <c:v>152.11970099999999</c:v>
                </c:pt>
                <c:pt idx="91">
                  <c:v>153.241895</c:v>
                </c:pt>
                <c:pt idx="92">
                  <c:v>154.36409</c:v>
                </c:pt>
                <c:pt idx="93">
                  <c:v>155.48628400000001</c:v>
                </c:pt>
                <c:pt idx="94">
                  <c:v>156.60847899999999</c:v>
                </c:pt>
                <c:pt idx="95">
                  <c:v>157.730673</c:v>
                </c:pt>
                <c:pt idx="96">
                  <c:v>158.852868</c:v>
                </c:pt>
                <c:pt idx="97">
                  <c:v>159.97506200000001</c:v>
                </c:pt>
                <c:pt idx="98">
                  <c:v>161.09725700000001</c:v>
                </c:pt>
                <c:pt idx="99">
                  <c:v>162.21945099999999</c:v>
                </c:pt>
                <c:pt idx="100">
                  <c:v>163.341646</c:v>
                </c:pt>
                <c:pt idx="101">
                  <c:v>164.46384</c:v>
                </c:pt>
                <c:pt idx="102">
                  <c:v>165.58603500000001</c:v>
                </c:pt>
                <c:pt idx="103">
                  <c:v>166.70822899999999</c:v>
                </c:pt>
                <c:pt idx="104">
                  <c:v>167.83042399999999</c:v>
                </c:pt>
                <c:pt idx="105">
                  <c:v>168.952618</c:v>
                </c:pt>
                <c:pt idx="106">
                  <c:v>170.07481300000001</c:v>
                </c:pt>
                <c:pt idx="107">
                  <c:v>171.19700700000001</c:v>
                </c:pt>
                <c:pt idx="108">
                  <c:v>172.31920199999999</c:v>
                </c:pt>
                <c:pt idx="109">
                  <c:v>173.44139699999999</c:v>
                </c:pt>
                <c:pt idx="110">
                  <c:v>174.563591</c:v>
                </c:pt>
                <c:pt idx="111">
                  <c:v>175.68578600000001</c:v>
                </c:pt>
                <c:pt idx="112">
                  <c:v>176.80797999999999</c:v>
                </c:pt>
                <c:pt idx="113">
                  <c:v>177.93017499999999</c:v>
                </c:pt>
                <c:pt idx="114">
                  <c:v>179.052369</c:v>
                </c:pt>
                <c:pt idx="115">
                  <c:v>180.174564</c:v>
                </c:pt>
                <c:pt idx="116">
                  <c:v>181.29675800000001</c:v>
                </c:pt>
                <c:pt idx="117">
                  <c:v>182.41895299999999</c:v>
                </c:pt>
                <c:pt idx="118">
                  <c:v>183.541147</c:v>
                </c:pt>
                <c:pt idx="119">
                  <c:v>184.663342</c:v>
                </c:pt>
                <c:pt idx="120">
                  <c:v>185.78553600000001</c:v>
                </c:pt>
                <c:pt idx="121">
                  <c:v>186.90773100000001</c:v>
                </c:pt>
                <c:pt idx="122">
                  <c:v>188.02992499999999</c:v>
                </c:pt>
                <c:pt idx="123">
                  <c:v>189.15212</c:v>
                </c:pt>
                <c:pt idx="124">
                  <c:v>190.274314</c:v>
                </c:pt>
                <c:pt idx="125">
                  <c:v>191.39650900000001</c:v>
                </c:pt>
                <c:pt idx="126">
                  <c:v>192.51870299999999</c:v>
                </c:pt>
                <c:pt idx="127">
                  <c:v>193.64089799999999</c:v>
                </c:pt>
                <c:pt idx="128">
                  <c:v>194.763092</c:v>
                </c:pt>
                <c:pt idx="129">
                  <c:v>195.88528700000001</c:v>
                </c:pt>
                <c:pt idx="130">
                  <c:v>197.00748100000001</c:v>
                </c:pt>
                <c:pt idx="131">
                  <c:v>198.12967599999999</c:v>
                </c:pt>
                <c:pt idx="132">
                  <c:v>199.25187</c:v>
                </c:pt>
                <c:pt idx="133">
                  <c:v>200.374065</c:v>
                </c:pt>
                <c:pt idx="134">
                  <c:v>201.49625900000001</c:v>
                </c:pt>
                <c:pt idx="135">
                  <c:v>202.61845400000001</c:v>
                </c:pt>
                <c:pt idx="136">
                  <c:v>203.74064799999999</c:v>
                </c:pt>
                <c:pt idx="137">
                  <c:v>204.862843</c:v>
                </c:pt>
                <c:pt idx="138">
                  <c:v>205.98503700000001</c:v>
                </c:pt>
                <c:pt idx="139">
                  <c:v>207.10723200000001</c:v>
                </c:pt>
                <c:pt idx="140">
                  <c:v>208.22942599999999</c:v>
                </c:pt>
                <c:pt idx="141">
                  <c:v>209.35162099999999</c:v>
                </c:pt>
                <c:pt idx="142">
                  <c:v>210.473815</c:v>
                </c:pt>
                <c:pt idx="143">
                  <c:v>211.59601000000001</c:v>
                </c:pt>
                <c:pt idx="144">
                  <c:v>212.71820399999999</c:v>
                </c:pt>
                <c:pt idx="145">
                  <c:v>213.84039899999999</c:v>
                </c:pt>
                <c:pt idx="146">
                  <c:v>214.962594</c:v>
                </c:pt>
                <c:pt idx="147">
                  <c:v>216.084788</c:v>
                </c:pt>
                <c:pt idx="148">
                  <c:v>217.20698300000001</c:v>
                </c:pt>
                <c:pt idx="149">
                  <c:v>218.32917699999999</c:v>
                </c:pt>
                <c:pt idx="150">
                  <c:v>219.45137199999999</c:v>
                </c:pt>
                <c:pt idx="151">
                  <c:v>220.573566</c:v>
                </c:pt>
                <c:pt idx="152">
                  <c:v>221.695761</c:v>
                </c:pt>
                <c:pt idx="153">
                  <c:v>222.81795500000001</c:v>
                </c:pt>
                <c:pt idx="154">
                  <c:v>223.94014999999999</c:v>
                </c:pt>
                <c:pt idx="155">
                  <c:v>225.062344</c:v>
                </c:pt>
                <c:pt idx="156">
                  <c:v>226.184539</c:v>
                </c:pt>
                <c:pt idx="157">
                  <c:v>227.30673300000001</c:v>
                </c:pt>
                <c:pt idx="158">
                  <c:v>228.42892800000001</c:v>
                </c:pt>
                <c:pt idx="159">
                  <c:v>229.55112199999999</c:v>
                </c:pt>
                <c:pt idx="160">
                  <c:v>230.673317</c:v>
                </c:pt>
                <c:pt idx="161">
                  <c:v>231.795511</c:v>
                </c:pt>
                <c:pt idx="162">
                  <c:v>232.91770600000001</c:v>
                </c:pt>
                <c:pt idx="163">
                  <c:v>234.03989999999999</c:v>
                </c:pt>
                <c:pt idx="164">
                  <c:v>235.16209499999999</c:v>
                </c:pt>
                <c:pt idx="165">
                  <c:v>236.284289</c:v>
                </c:pt>
                <c:pt idx="166">
                  <c:v>237.40648400000001</c:v>
                </c:pt>
                <c:pt idx="167">
                  <c:v>238.52867800000001</c:v>
                </c:pt>
                <c:pt idx="168">
                  <c:v>239.65087299999999</c:v>
                </c:pt>
                <c:pt idx="169">
                  <c:v>240.773067</c:v>
                </c:pt>
                <c:pt idx="170">
                  <c:v>241.895262</c:v>
                </c:pt>
                <c:pt idx="171">
                  <c:v>243.01745600000001</c:v>
                </c:pt>
                <c:pt idx="172">
                  <c:v>244.13965099999999</c:v>
                </c:pt>
                <c:pt idx="173">
                  <c:v>245.26184499999999</c:v>
                </c:pt>
                <c:pt idx="174">
                  <c:v>246.38404</c:v>
                </c:pt>
                <c:pt idx="175">
                  <c:v>247.50623400000001</c:v>
                </c:pt>
                <c:pt idx="176">
                  <c:v>248.62842900000001</c:v>
                </c:pt>
                <c:pt idx="177">
                  <c:v>249.75062299999999</c:v>
                </c:pt>
                <c:pt idx="178">
                  <c:v>250.872818</c:v>
                </c:pt>
                <c:pt idx="179">
                  <c:v>251.995012</c:v>
                </c:pt>
                <c:pt idx="180">
                  <c:v>253.11720700000001</c:v>
                </c:pt>
                <c:pt idx="181">
                  <c:v>254.23940099999999</c:v>
                </c:pt>
                <c:pt idx="182">
                  <c:v>255.36159599999999</c:v>
                </c:pt>
                <c:pt idx="183">
                  <c:v>256.483791</c:v>
                </c:pt>
                <c:pt idx="184">
                  <c:v>257.60598499999998</c:v>
                </c:pt>
                <c:pt idx="185">
                  <c:v>258.72818000000001</c:v>
                </c:pt>
                <c:pt idx="186">
                  <c:v>259.85037399999999</c:v>
                </c:pt>
                <c:pt idx="187">
                  <c:v>260.97256900000002</c:v>
                </c:pt>
                <c:pt idx="188">
                  <c:v>262.094763</c:v>
                </c:pt>
                <c:pt idx="189">
                  <c:v>263.21695799999998</c:v>
                </c:pt>
                <c:pt idx="190">
                  <c:v>264.33915200000001</c:v>
                </c:pt>
                <c:pt idx="191">
                  <c:v>265.46134699999999</c:v>
                </c:pt>
                <c:pt idx="192">
                  <c:v>266.58354100000003</c:v>
                </c:pt>
                <c:pt idx="193">
                  <c:v>267.705736</c:v>
                </c:pt>
                <c:pt idx="194">
                  <c:v>268.82792999999998</c:v>
                </c:pt>
                <c:pt idx="195">
                  <c:v>269.95012500000001</c:v>
                </c:pt>
                <c:pt idx="196">
                  <c:v>271.07231899999999</c:v>
                </c:pt>
                <c:pt idx="197">
                  <c:v>272.19451400000003</c:v>
                </c:pt>
                <c:pt idx="198">
                  <c:v>273.31670800000001</c:v>
                </c:pt>
                <c:pt idx="199">
                  <c:v>274.43890299999998</c:v>
                </c:pt>
                <c:pt idx="200">
                  <c:v>275.56109700000002</c:v>
                </c:pt>
                <c:pt idx="201">
                  <c:v>276.68329199999999</c:v>
                </c:pt>
                <c:pt idx="202">
                  <c:v>277.80548599999997</c:v>
                </c:pt>
                <c:pt idx="203">
                  <c:v>278.92768100000001</c:v>
                </c:pt>
                <c:pt idx="204">
                  <c:v>280.04987499999999</c:v>
                </c:pt>
                <c:pt idx="205">
                  <c:v>281.17207000000002</c:v>
                </c:pt>
                <c:pt idx="206">
                  <c:v>282.294264</c:v>
                </c:pt>
                <c:pt idx="207">
                  <c:v>283.41645899999997</c:v>
                </c:pt>
                <c:pt idx="208">
                  <c:v>284.53865300000001</c:v>
                </c:pt>
                <c:pt idx="209">
                  <c:v>285.66084799999999</c:v>
                </c:pt>
                <c:pt idx="210">
                  <c:v>286.78304200000002</c:v>
                </c:pt>
                <c:pt idx="211">
                  <c:v>287.905237</c:v>
                </c:pt>
                <c:pt idx="212">
                  <c:v>289.02743099999998</c:v>
                </c:pt>
                <c:pt idx="213">
                  <c:v>290.14962600000001</c:v>
                </c:pt>
                <c:pt idx="214">
                  <c:v>291.27181999999999</c:v>
                </c:pt>
                <c:pt idx="215">
                  <c:v>292.39401500000002</c:v>
                </c:pt>
                <c:pt idx="216">
                  <c:v>293.516209</c:v>
                </c:pt>
                <c:pt idx="217">
                  <c:v>294.63840399999998</c:v>
                </c:pt>
                <c:pt idx="218">
                  <c:v>295.76059900000001</c:v>
                </c:pt>
                <c:pt idx="219">
                  <c:v>296.88279299999999</c:v>
                </c:pt>
                <c:pt idx="220">
                  <c:v>298.00498800000003</c:v>
                </c:pt>
                <c:pt idx="221">
                  <c:v>299.127182</c:v>
                </c:pt>
                <c:pt idx="222">
                  <c:v>300.24937699999998</c:v>
                </c:pt>
                <c:pt idx="223">
                  <c:v>301.37157100000002</c:v>
                </c:pt>
                <c:pt idx="224">
                  <c:v>302.49376599999999</c:v>
                </c:pt>
                <c:pt idx="225">
                  <c:v>303.61595999999997</c:v>
                </c:pt>
                <c:pt idx="226">
                  <c:v>304.73815500000001</c:v>
                </c:pt>
                <c:pt idx="227">
                  <c:v>305.86034899999999</c:v>
                </c:pt>
                <c:pt idx="228">
                  <c:v>306.98254400000002</c:v>
                </c:pt>
                <c:pt idx="229">
                  <c:v>308.104738</c:v>
                </c:pt>
                <c:pt idx="230">
                  <c:v>309.22693299999997</c:v>
                </c:pt>
                <c:pt idx="231">
                  <c:v>310.34912700000001</c:v>
                </c:pt>
                <c:pt idx="232">
                  <c:v>311.47132199999999</c:v>
                </c:pt>
                <c:pt idx="233">
                  <c:v>312.59351600000002</c:v>
                </c:pt>
                <c:pt idx="234">
                  <c:v>313.715711</c:v>
                </c:pt>
                <c:pt idx="235">
                  <c:v>314.83790499999998</c:v>
                </c:pt>
                <c:pt idx="236">
                  <c:v>315.96010000000001</c:v>
                </c:pt>
                <c:pt idx="237">
                  <c:v>317.08229399999999</c:v>
                </c:pt>
                <c:pt idx="238">
                  <c:v>318.20448900000002</c:v>
                </c:pt>
                <c:pt idx="239">
                  <c:v>319.326683</c:v>
                </c:pt>
                <c:pt idx="240">
                  <c:v>320.44887799999998</c:v>
                </c:pt>
                <c:pt idx="241">
                  <c:v>321.57107200000002</c:v>
                </c:pt>
                <c:pt idx="242">
                  <c:v>322.69326699999999</c:v>
                </c:pt>
                <c:pt idx="243">
                  <c:v>323.81546100000003</c:v>
                </c:pt>
                <c:pt idx="244">
                  <c:v>324.937656</c:v>
                </c:pt>
                <c:pt idx="245">
                  <c:v>326.05984999999998</c:v>
                </c:pt>
                <c:pt idx="246">
                  <c:v>327.18204500000002</c:v>
                </c:pt>
                <c:pt idx="247">
                  <c:v>328.304239</c:v>
                </c:pt>
                <c:pt idx="248">
                  <c:v>329.42643399999997</c:v>
                </c:pt>
                <c:pt idx="249">
                  <c:v>330.54862800000001</c:v>
                </c:pt>
                <c:pt idx="250">
                  <c:v>331.67082299999998</c:v>
                </c:pt>
                <c:pt idx="251">
                  <c:v>332.79301700000002</c:v>
                </c:pt>
                <c:pt idx="252">
                  <c:v>333.915212</c:v>
                </c:pt>
                <c:pt idx="253">
                  <c:v>335.03740599999998</c:v>
                </c:pt>
                <c:pt idx="254">
                  <c:v>336.15960100000001</c:v>
                </c:pt>
                <c:pt idx="255">
                  <c:v>337.28179599999999</c:v>
                </c:pt>
                <c:pt idx="256">
                  <c:v>338.40399000000002</c:v>
                </c:pt>
                <c:pt idx="257">
                  <c:v>339.526185</c:v>
                </c:pt>
                <c:pt idx="258">
                  <c:v>340.64837899999998</c:v>
                </c:pt>
                <c:pt idx="259">
                  <c:v>341.77057400000001</c:v>
                </c:pt>
                <c:pt idx="260">
                  <c:v>342.89276799999999</c:v>
                </c:pt>
                <c:pt idx="261">
                  <c:v>344.01496300000002</c:v>
                </c:pt>
                <c:pt idx="262">
                  <c:v>345.137157</c:v>
                </c:pt>
                <c:pt idx="263">
                  <c:v>346.25935199999998</c:v>
                </c:pt>
                <c:pt idx="264">
                  <c:v>347.38154600000001</c:v>
                </c:pt>
                <c:pt idx="265">
                  <c:v>348.50374099999999</c:v>
                </c:pt>
                <c:pt idx="266">
                  <c:v>349.62593500000003</c:v>
                </c:pt>
                <c:pt idx="267">
                  <c:v>350.74813</c:v>
                </c:pt>
                <c:pt idx="268">
                  <c:v>351.87032399999998</c:v>
                </c:pt>
                <c:pt idx="269">
                  <c:v>352.99251900000002</c:v>
                </c:pt>
                <c:pt idx="270">
                  <c:v>354.11471299999999</c:v>
                </c:pt>
                <c:pt idx="271">
                  <c:v>355.23690800000003</c:v>
                </c:pt>
                <c:pt idx="272">
                  <c:v>356.35910200000001</c:v>
                </c:pt>
                <c:pt idx="273">
                  <c:v>357.48129699999998</c:v>
                </c:pt>
                <c:pt idx="274">
                  <c:v>358.60349100000002</c:v>
                </c:pt>
                <c:pt idx="275">
                  <c:v>359.725686</c:v>
                </c:pt>
                <c:pt idx="276">
                  <c:v>360.84787999999998</c:v>
                </c:pt>
                <c:pt idx="277">
                  <c:v>361.97007500000001</c:v>
                </c:pt>
                <c:pt idx="278">
                  <c:v>363.09226899999999</c:v>
                </c:pt>
                <c:pt idx="279">
                  <c:v>364.21446400000002</c:v>
                </c:pt>
                <c:pt idx="280">
                  <c:v>365.336658</c:v>
                </c:pt>
                <c:pt idx="281">
                  <c:v>366.45885299999998</c:v>
                </c:pt>
                <c:pt idx="282">
                  <c:v>367.58104700000001</c:v>
                </c:pt>
                <c:pt idx="283">
                  <c:v>368.70324199999999</c:v>
                </c:pt>
                <c:pt idx="284">
                  <c:v>369.82543600000002</c:v>
                </c:pt>
                <c:pt idx="285">
                  <c:v>370.947631</c:v>
                </c:pt>
                <c:pt idx="286">
                  <c:v>372.06982499999998</c:v>
                </c:pt>
                <c:pt idx="287">
                  <c:v>373.19202000000001</c:v>
                </c:pt>
                <c:pt idx="288">
                  <c:v>374.31421399999999</c:v>
                </c:pt>
                <c:pt idx="289">
                  <c:v>375.43640900000003</c:v>
                </c:pt>
                <c:pt idx="290">
                  <c:v>376.55860300000001</c:v>
                </c:pt>
                <c:pt idx="291">
                  <c:v>377.68079799999998</c:v>
                </c:pt>
                <c:pt idx="292">
                  <c:v>378.80299300000001</c:v>
                </c:pt>
                <c:pt idx="293">
                  <c:v>379.92518699999999</c:v>
                </c:pt>
                <c:pt idx="294">
                  <c:v>381.04738200000003</c:v>
                </c:pt>
                <c:pt idx="295">
                  <c:v>382.16957600000001</c:v>
                </c:pt>
                <c:pt idx="296">
                  <c:v>383.29177099999998</c:v>
                </c:pt>
                <c:pt idx="297">
                  <c:v>384.41396500000002</c:v>
                </c:pt>
                <c:pt idx="298">
                  <c:v>385.53616</c:v>
                </c:pt>
                <c:pt idx="299">
                  <c:v>386.65835399999997</c:v>
                </c:pt>
                <c:pt idx="300">
                  <c:v>387.78054900000001</c:v>
                </c:pt>
                <c:pt idx="301">
                  <c:v>388.90274299999999</c:v>
                </c:pt>
                <c:pt idx="302">
                  <c:v>390.02493800000002</c:v>
                </c:pt>
                <c:pt idx="303">
                  <c:v>391.147132</c:v>
                </c:pt>
                <c:pt idx="304">
                  <c:v>392.26932699999998</c:v>
                </c:pt>
                <c:pt idx="305">
                  <c:v>393.39152100000001</c:v>
                </c:pt>
                <c:pt idx="306">
                  <c:v>394.51371599999999</c:v>
                </c:pt>
                <c:pt idx="307">
                  <c:v>395.63591000000002</c:v>
                </c:pt>
                <c:pt idx="308">
                  <c:v>396.758105</c:v>
                </c:pt>
                <c:pt idx="309">
                  <c:v>397.88029899999998</c:v>
                </c:pt>
                <c:pt idx="310">
                  <c:v>399.00249400000001</c:v>
                </c:pt>
                <c:pt idx="311">
                  <c:v>400.12468799999999</c:v>
                </c:pt>
                <c:pt idx="312">
                  <c:v>401.24688300000003</c:v>
                </c:pt>
                <c:pt idx="313">
                  <c:v>402.369077</c:v>
                </c:pt>
                <c:pt idx="314">
                  <c:v>403.49127199999998</c:v>
                </c:pt>
                <c:pt idx="315">
                  <c:v>404.61346600000002</c:v>
                </c:pt>
                <c:pt idx="316">
                  <c:v>405.73566099999999</c:v>
                </c:pt>
                <c:pt idx="317">
                  <c:v>406.85785499999997</c:v>
                </c:pt>
                <c:pt idx="318">
                  <c:v>407.98005000000001</c:v>
                </c:pt>
                <c:pt idx="319">
                  <c:v>409.10224399999998</c:v>
                </c:pt>
                <c:pt idx="320">
                  <c:v>410.22443900000002</c:v>
                </c:pt>
                <c:pt idx="321">
                  <c:v>411.346633</c:v>
                </c:pt>
                <c:pt idx="322">
                  <c:v>412.46882799999997</c:v>
                </c:pt>
                <c:pt idx="323">
                  <c:v>413.59102200000001</c:v>
                </c:pt>
                <c:pt idx="324">
                  <c:v>414.71321699999999</c:v>
                </c:pt>
                <c:pt idx="325">
                  <c:v>415.83541100000002</c:v>
                </c:pt>
                <c:pt idx="326">
                  <c:v>416.957606</c:v>
                </c:pt>
                <c:pt idx="327">
                  <c:v>418.07979999999998</c:v>
                </c:pt>
                <c:pt idx="328">
                  <c:v>419.20199500000001</c:v>
                </c:pt>
                <c:pt idx="329">
                  <c:v>420.32418999999999</c:v>
                </c:pt>
                <c:pt idx="330">
                  <c:v>421.44638400000002</c:v>
                </c:pt>
                <c:pt idx="331">
                  <c:v>422.568579</c:v>
                </c:pt>
                <c:pt idx="332">
                  <c:v>423.69077299999998</c:v>
                </c:pt>
                <c:pt idx="333">
                  <c:v>424.81296800000001</c:v>
                </c:pt>
                <c:pt idx="334">
                  <c:v>425.93516199999999</c:v>
                </c:pt>
                <c:pt idx="335">
                  <c:v>427.05735700000002</c:v>
                </c:pt>
                <c:pt idx="336">
                  <c:v>428.179551</c:v>
                </c:pt>
                <c:pt idx="337">
                  <c:v>429.30174599999998</c:v>
                </c:pt>
                <c:pt idx="338">
                  <c:v>430.42394000000002</c:v>
                </c:pt>
                <c:pt idx="339">
                  <c:v>431.54613499999999</c:v>
                </c:pt>
                <c:pt idx="340">
                  <c:v>432.66832900000003</c:v>
                </c:pt>
                <c:pt idx="341">
                  <c:v>433.790524</c:v>
                </c:pt>
                <c:pt idx="342">
                  <c:v>434.91271799999998</c:v>
                </c:pt>
                <c:pt idx="343">
                  <c:v>436.03491300000002</c:v>
                </c:pt>
                <c:pt idx="344">
                  <c:v>437.157107</c:v>
                </c:pt>
                <c:pt idx="345">
                  <c:v>438.27930199999997</c:v>
                </c:pt>
                <c:pt idx="346">
                  <c:v>439.40149600000001</c:v>
                </c:pt>
                <c:pt idx="347">
                  <c:v>440.52369099999999</c:v>
                </c:pt>
                <c:pt idx="348">
                  <c:v>441.64588500000002</c:v>
                </c:pt>
                <c:pt idx="349">
                  <c:v>442.76808</c:v>
                </c:pt>
                <c:pt idx="350">
                  <c:v>443.89027399999998</c:v>
                </c:pt>
                <c:pt idx="351">
                  <c:v>445.01246900000001</c:v>
                </c:pt>
                <c:pt idx="352">
                  <c:v>446.13466299999999</c:v>
                </c:pt>
                <c:pt idx="353">
                  <c:v>447.25685800000002</c:v>
                </c:pt>
                <c:pt idx="354">
                  <c:v>448.379052</c:v>
                </c:pt>
                <c:pt idx="355">
                  <c:v>449.50124699999998</c:v>
                </c:pt>
                <c:pt idx="356">
                  <c:v>450.62344100000001</c:v>
                </c:pt>
                <c:pt idx="357">
                  <c:v>451.74563599999999</c:v>
                </c:pt>
                <c:pt idx="358">
                  <c:v>452.86783000000003</c:v>
                </c:pt>
                <c:pt idx="359">
                  <c:v>453.990025</c:v>
                </c:pt>
                <c:pt idx="360">
                  <c:v>455.11221899999998</c:v>
                </c:pt>
                <c:pt idx="361">
                  <c:v>456.23441400000002</c:v>
                </c:pt>
                <c:pt idx="362">
                  <c:v>457.35660799999999</c:v>
                </c:pt>
                <c:pt idx="363">
                  <c:v>458.47880300000003</c:v>
                </c:pt>
                <c:pt idx="364">
                  <c:v>459.600998</c:v>
                </c:pt>
                <c:pt idx="365">
                  <c:v>460.72319199999998</c:v>
                </c:pt>
                <c:pt idx="366">
                  <c:v>461.84538700000002</c:v>
                </c:pt>
                <c:pt idx="367">
                  <c:v>462.967581</c:v>
                </c:pt>
                <c:pt idx="368">
                  <c:v>464.08977599999997</c:v>
                </c:pt>
                <c:pt idx="369">
                  <c:v>465.21197000000001</c:v>
                </c:pt>
                <c:pt idx="370">
                  <c:v>466.33416499999998</c:v>
                </c:pt>
                <c:pt idx="371">
                  <c:v>467.45635900000002</c:v>
                </c:pt>
                <c:pt idx="372">
                  <c:v>468.578554</c:v>
                </c:pt>
                <c:pt idx="373">
                  <c:v>469.70074799999998</c:v>
                </c:pt>
                <c:pt idx="374">
                  <c:v>470.82294300000001</c:v>
                </c:pt>
                <c:pt idx="375">
                  <c:v>471.94513699999999</c:v>
                </c:pt>
                <c:pt idx="376">
                  <c:v>473.06733200000002</c:v>
                </c:pt>
                <c:pt idx="377">
                  <c:v>474.189526</c:v>
                </c:pt>
                <c:pt idx="378">
                  <c:v>475.31172099999998</c:v>
                </c:pt>
                <c:pt idx="379">
                  <c:v>476.43391500000001</c:v>
                </c:pt>
                <c:pt idx="380">
                  <c:v>477.55610999999999</c:v>
                </c:pt>
                <c:pt idx="381">
                  <c:v>478.67830400000003</c:v>
                </c:pt>
                <c:pt idx="382">
                  <c:v>479.800499</c:v>
                </c:pt>
                <c:pt idx="383">
                  <c:v>480.92269299999998</c:v>
                </c:pt>
                <c:pt idx="384">
                  <c:v>482.04488800000001</c:v>
                </c:pt>
                <c:pt idx="385">
                  <c:v>483.16708199999999</c:v>
                </c:pt>
                <c:pt idx="386">
                  <c:v>484.28927700000003</c:v>
                </c:pt>
                <c:pt idx="387">
                  <c:v>485.41147100000001</c:v>
                </c:pt>
                <c:pt idx="388">
                  <c:v>486.53366599999998</c:v>
                </c:pt>
                <c:pt idx="389">
                  <c:v>487.65586000000002</c:v>
                </c:pt>
                <c:pt idx="390">
                  <c:v>488.77805499999999</c:v>
                </c:pt>
                <c:pt idx="391">
                  <c:v>489.90024899999997</c:v>
                </c:pt>
                <c:pt idx="392">
                  <c:v>491.02244400000001</c:v>
                </c:pt>
                <c:pt idx="393">
                  <c:v>492.14463799999999</c:v>
                </c:pt>
                <c:pt idx="394">
                  <c:v>493.26683300000002</c:v>
                </c:pt>
                <c:pt idx="395">
                  <c:v>494.389027</c:v>
                </c:pt>
                <c:pt idx="396">
                  <c:v>495.51122199999998</c:v>
                </c:pt>
                <c:pt idx="397">
                  <c:v>496.63341600000001</c:v>
                </c:pt>
                <c:pt idx="398">
                  <c:v>497.75561099999999</c:v>
                </c:pt>
                <c:pt idx="399">
                  <c:v>498.87780500000002</c:v>
                </c:pt>
                <c:pt idx="400">
                  <c:v>500</c:v>
                </c:pt>
              </c:numCache>
            </c:numRef>
          </c:xVal>
          <c:yVal>
            <c:numRef>
              <c:f>'[Fiber_Coupled_Test2_11_11_16.xlsx]lowgain_DCFBoff_2-1-miniLBS'!$F$21:$F$421</c:f>
              <c:numCache>
                <c:formatCode>General</c:formatCode>
                <c:ptCount val="401"/>
                <c:pt idx="0">
                  <c:v>-89.370421659154886</c:v>
                </c:pt>
                <c:pt idx="1">
                  <c:v>-86.744843366368514</c:v>
                </c:pt>
                <c:pt idx="2">
                  <c:v>-89.897000433601875</c:v>
                </c:pt>
                <c:pt idx="3">
                  <c:v>-88.178707859470009</c:v>
                </c:pt>
                <c:pt idx="4">
                  <c:v>-88.404328067663798</c:v>
                </c:pt>
                <c:pt idx="5">
                  <c:v>-87.130946470276257</c:v>
                </c:pt>
                <c:pt idx="6">
                  <c:v>-93.979400086720375</c:v>
                </c:pt>
                <c:pt idx="7">
                  <c:v>-91.372724716820258</c:v>
                </c:pt>
                <c:pt idx="8">
                  <c:v>-87.33063088840828</c:v>
                </c:pt>
                <c:pt idx="9">
                  <c:v>-88.6359655186601</c:v>
                </c:pt>
                <c:pt idx="10">
                  <c:v>-91.056839373155611</c:v>
                </c:pt>
                <c:pt idx="11">
                  <c:v>-94.424927980943423</c:v>
                </c:pt>
                <c:pt idx="12">
                  <c:v>-93.151546383555868</c:v>
                </c:pt>
                <c:pt idx="13">
                  <c:v>-89.118639112994487</c:v>
                </c:pt>
                <c:pt idx="14">
                  <c:v>-89.118639112994487</c:v>
                </c:pt>
                <c:pt idx="15">
                  <c:v>-88.404328067663798</c:v>
                </c:pt>
                <c:pt idx="16">
                  <c:v>-91.056839373155611</c:v>
                </c:pt>
                <c:pt idx="17">
                  <c:v>-91.700533040583636</c:v>
                </c:pt>
                <c:pt idx="18">
                  <c:v>-99.172146296835493</c:v>
                </c:pt>
                <c:pt idx="19">
                  <c:v>-95.391021572434511</c:v>
                </c:pt>
                <c:pt idx="20">
                  <c:v>-93.979400086720375</c:v>
                </c:pt>
                <c:pt idx="21">
                  <c:v>-89.629721202442255</c:v>
                </c:pt>
                <c:pt idx="22">
                  <c:v>-100.9151498112135</c:v>
                </c:pt>
                <c:pt idx="23">
                  <c:v>-89.370421659154886</c:v>
                </c:pt>
                <c:pt idx="24">
                  <c:v>-99.172146296835493</c:v>
                </c:pt>
                <c:pt idx="25">
                  <c:v>-93.555614105321609</c:v>
                </c:pt>
                <c:pt idx="26">
                  <c:v>-101.93820026016112</c:v>
                </c:pt>
                <c:pt idx="27">
                  <c:v>-94.894549897933871</c:v>
                </c:pt>
                <c:pt idx="28">
                  <c:v>-91.700533040583636</c:v>
                </c:pt>
                <c:pt idx="29">
                  <c:v>-93.151546383555868</c:v>
                </c:pt>
                <c:pt idx="30">
                  <c:v>-91.700533040583636</c:v>
                </c:pt>
                <c:pt idx="31">
                  <c:v>-95.9176003468815</c:v>
                </c:pt>
                <c:pt idx="32">
                  <c:v>-92.765443279648139</c:v>
                </c:pt>
                <c:pt idx="33">
                  <c:v>-106.02059991327963</c:v>
                </c:pt>
                <c:pt idx="34">
                  <c:v>-103.09803919971486</c:v>
                </c:pt>
                <c:pt idx="35">
                  <c:v>-93.555614105321609</c:v>
                </c:pt>
                <c:pt idx="36">
                  <c:v>-94.894549897933871</c:v>
                </c:pt>
                <c:pt idx="37">
                  <c:v>-90.752040042020866</c:v>
                </c:pt>
                <c:pt idx="38">
                  <c:v>-96.478174818886373</c:v>
                </c:pt>
                <c:pt idx="39">
                  <c:v>-94.424927980943423</c:v>
                </c:pt>
                <c:pt idx="40">
                  <c:v>-98.416375079047498</c:v>
                </c:pt>
                <c:pt idx="41">
                  <c:v>-100</c:v>
                </c:pt>
                <c:pt idx="42">
                  <c:v>-104.43697499232712</c:v>
                </c:pt>
                <c:pt idx="43">
                  <c:v>-103.09803919971486</c:v>
                </c:pt>
                <c:pt idx="44">
                  <c:v>-101.93820026016112</c:v>
                </c:pt>
                <c:pt idx="45">
                  <c:v>-97.721132953863261</c:v>
                </c:pt>
                <c:pt idx="46">
                  <c:v>-98.416375079047498</c:v>
                </c:pt>
                <c:pt idx="47">
                  <c:v>-97.721132953863261</c:v>
                </c:pt>
                <c:pt idx="48">
                  <c:v>-99.172146296835493</c:v>
                </c:pt>
                <c:pt idx="49">
                  <c:v>-95.9176003468815</c:v>
                </c:pt>
                <c:pt idx="50">
                  <c:v>-94.424927980943423</c:v>
                </c:pt>
                <c:pt idx="51">
                  <c:v>-97.721132953863261</c:v>
                </c:pt>
                <c:pt idx="52">
                  <c:v>-100.9151498112135</c:v>
                </c:pt>
                <c:pt idx="53">
                  <c:v>-94.424927980943423</c:v>
                </c:pt>
                <c:pt idx="54">
                  <c:v>-110.45757490560675</c:v>
                </c:pt>
                <c:pt idx="55">
                  <c:v>-106.02059991327963</c:v>
                </c:pt>
                <c:pt idx="56">
                  <c:v>-100.9151498112135</c:v>
                </c:pt>
                <c:pt idx="57">
                  <c:v>-107.95880017344075</c:v>
                </c:pt>
                <c:pt idx="58">
                  <c:v>-97.077439286435236</c:v>
                </c:pt>
                <c:pt idx="59">
                  <c:v>-97.721132953863261</c:v>
                </c:pt>
                <c:pt idx="60">
                  <c:v>-100.9151498112135</c:v>
                </c:pt>
                <c:pt idx="61">
                  <c:v>-110.45757490560675</c:v>
                </c:pt>
                <c:pt idx="62">
                  <c:v>-97.721132953863261</c:v>
                </c:pt>
                <c:pt idx="63">
                  <c:v>-104.43697499232712</c:v>
                </c:pt>
                <c:pt idx="64">
                  <c:v>-110.45757490560675</c:v>
                </c:pt>
                <c:pt idx="65">
                  <c:v>-94.424927980943423</c:v>
                </c:pt>
                <c:pt idx="66">
                  <c:v>-97.721132953863261</c:v>
                </c:pt>
                <c:pt idx="67">
                  <c:v>-96.478174818886373</c:v>
                </c:pt>
                <c:pt idx="68">
                  <c:v>-97.077439286435236</c:v>
                </c:pt>
                <c:pt idx="69">
                  <c:v>-110.45757490560675</c:v>
                </c:pt>
                <c:pt idx="70">
                  <c:v>-100</c:v>
                </c:pt>
                <c:pt idx="71">
                  <c:v>-99.172146296835493</c:v>
                </c:pt>
                <c:pt idx="72">
                  <c:v>-103.09803919971486</c:v>
                </c:pt>
                <c:pt idx="73">
                  <c:v>-104.43697499232712</c:v>
                </c:pt>
                <c:pt idx="74">
                  <c:v>-101.93820026016112</c:v>
                </c:pt>
                <c:pt idx="75">
                  <c:v>-97.721132953863261</c:v>
                </c:pt>
                <c:pt idx="76">
                  <c:v>-95.9176003468815</c:v>
                </c:pt>
                <c:pt idx="77">
                  <c:v>-101.93820026016112</c:v>
                </c:pt>
                <c:pt idx="78">
                  <c:v>-97.721132953863261</c:v>
                </c:pt>
                <c:pt idx="79">
                  <c:v>-101.93820026016112</c:v>
                </c:pt>
                <c:pt idx="80">
                  <c:v>-103.09803919971486</c:v>
                </c:pt>
                <c:pt idx="81">
                  <c:v>-94.894549897933871</c:v>
                </c:pt>
                <c:pt idx="82">
                  <c:v>-107.95880017344075</c:v>
                </c:pt>
                <c:pt idx="83">
                  <c:v>-95.9176003468815</c:v>
                </c:pt>
                <c:pt idx="84">
                  <c:v>-101.93820026016112</c:v>
                </c:pt>
                <c:pt idx="85">
                  <c:v>-100</c:v>
                </c:pt>
                <c:pt idx="86">
                  <c:v>-100</c:v>
                </c:pt>
                <c:pt idx="87">
                  <c:v>-97.721132953863261</c:v>
                </c:pt>
                <c:pt idx="88">
                  <c:v>-100</c:v>
                </c:pt>
                <c:pt idx="89">
                  <c:v>-104.43697499232712</c:v>
                </c:pt>
                <c:pt idx="90">
                  <c:v>-103.09803919971486</c:v>
                </c:pt>
                <c:pt idx="91">
                  <c:v>-97.077439286435236</c:v>
                </c:pt>
                <c:pt idx="92">
                  <c:v>-97.721132953863261</c:v>
                </c:pt>
                <c:pt idx="93">
                  <c:v>-97.721132953863261</c:v>
                </c:pt>
                <c:pt idx="94">
                  <c:v>-100.9151498112135</c:v>
                </c:pt>
                <c:pt idx="95">
                  <c:v>-97.077439286435236</c:v>
                </c:pt>
                <c:pt idx="96">
                  <c:v>-101.93820026016112</c:v>
                </c:pt>
                <c:pt idx="97">
                  <c:v>-100</c:v>
                </c:pt>
                <c:pt idx="98">
                  <c:v>-103.09803919971486</c:v>
                </c:pt>
                <c:pt idx="99">
                  <c:v>-110.45757490560675</c:v>
                </c:pt>
                <c:pt idx="100">
                  <c:v>-92.395775165767873</c:v>
                </c:pt>
                <c:pt idx="101">
                  <c:v>-106.02059991327963</c:v>
                </c:pt>
                <c:pt idx="102">
                  <c:v>-98.416375079047498</c:v>
                </c:pt>
                <c:pt idx="103">
                  <c:v>-98.416375079047498</c:v>
                </c:pt>
                <c:pt idx="104">
                  <c:v>-103.09803919971486</c:v>
                </c:pt>
                <c:pt idx="105">
                  <c:v>-99.172146296835493</c:v>
                </c:pt>
                <c:pt idx="106">
                  <c:v>-104.43697499232712</c:v>
                </c:pt>
                <c:pt idx="107">
                  <c:v>-98.416375079047498</c:v>
                </c:pt>
                <c:pt idx="108">
                  <c:v>-103.09803919971486</c:v>
                </c:pt>
                <c:pt idx="109">
                  <c:v>-100</c:v>
                </c:pt>
                <c:pt idx="110">
                  <c:v>-98.416375079047498</c:v>
                </c:pt>
                <c:pt idx="111">
                  <c:v>-110.45757490560675</c:v>
                </c:pt>
                <c:pt idx="112">
                  <c:v>-113.97940008672037</c:v>
                </c:pt>
                <c:pt idx="113">
                  <c:v>-106.02059991327963</c:v>
                </c:pt>
                <c:pt idx="114">
                  <c:v>-103.09803919971486</c:v>
                </c:pt>
                <c:pt idx="115">
                  <c:v>-100</c:v>
                </c:pt>
                <c:pt idx="116">
                  <c:v>-99.172146296835493</c:v>
                </c:pt>
                <c:pt idx="117">
                  <c:v>-100</c:v>
                </c:pt>
                <c:pt idx="118">
                  <c:v>-103.09803919971486</c:v>
                </c:pt>
                <c:pt idx="119">
                  <c:v>-95.391021572434511</c:v>
                </c:pt>
                <c:pt idx="120">
                  <c:v>-104.43697499232712</c:v>
                </c:pt>
                <c:pt idx="121">
                  <c:v>-103.09803919971486</c:v>
                </c:pt>
                <c:pt idx="122">
                  <c:v>-106.02059991327963</c:v>
                </c:pt>
                <c:pt idx="123">
                  <c:v>-95.391021572434511</c:v>
                </c:pt>
                <c:pt idx="124">
                  <c:v>-103.09803919971486</c:v>
                </c:pt>
                <c:pt idx="125">
                  <c:v>-120</c:v>
                </c:pt>
                <c:pt idx="126">
                  <c:v>-99.172146296835493</c:v>
                </c:pt>
                <c:pt idx="127">
                  <c:v>-104.43697499232712</c:v>
                </c:pt>
                <c:pt idx="128">
                  <c:v>-104.43697499232712</c:v>
                </c:pt>
                <c:pt idx="129">
                  <c:v>-100</c:v>
                </c:pt>
                <c:pt idx="130">
                  <c:v>-106.02059991327963</c:v>
                </c:pt>
                <c:pt idx="131">
                  <c:v>-103.09803919971486</c:v>
                </c:pt>
                <c:pt idx="132">
                  <c:v>-100.9151498112135</c:v>
                </c:pt>
                <c:pt idx="133">
                  <c:v>-97.721132953863261</c:v>
                </c:pt>
                <c:pt idx="134">
                  <c:v>-99.172146296835493</c:v>
                </c:pt>
                <c:pt idx="135">
                  <c:v>-100</c:v>
                </c:pt>
                <c:pt idx="136">
                  <c:v>-100</c:v>
                </c:pt>
                <c:pt idx="137">
                  <c:v>-110.45757490560675</c:v>
                </c:pt>
                <c:pt idx="138">
                  <c:v>-107.95880017344075</c:v>
                </c:pt>
                <c:pt idx="139">
                  <c:v>-103.09803919971486</c:v>
                </c:pt>
                <c:pt idx="140">
                  <c:v>-110.45757490560675</c:v>
                </c:pt>
                <c:pt idx="141">
                  <c:v>-100</c:v>
                </c:pt>
                <c:pt idx="142">
                  <c:v>-103.09803919971486</c:v>
                </c:pt>
                <c:pt idx="143">
                  <c:v>-96.478174818886373</c:v>
                </c:pt>
                <c:pt idx="144">
                  <c:v>-113.97940008672037</c:v>
                </c:pt>
                <c:pt idx="145">
                  <c:v>-99.172146296835493</c:v>
                </c:pt>
                <c:pt idx="146">
                  <c:v>-97.721132953863261</c:v>
                </c:pt>
                <c:pt idx="147">
                  <c:v>-107.95880017344075</c:v>
                </c:pt>
                <c:pt idx="148">
                  <c:v>-120</c:v>
                </c:pt>
                <c:pt idx="149">
                  <c:v>-99.172146296835493</c:v>
                </c:pt>
                <c:pt idx="150">
                  <c:v>-106.02059991327963</c:v>
                </c:pt>
                <c:pt idx="151">
                  <c:v>-103.09803919971486</c:v>
                </c:pt>
                <c:pt idx="152">
                  <c:v>-99.172146296835493</c:v>
                </c:pt>
                <c:pt idx="153">
                  <c:v>-100</c:v>
                </c:pt>
                <c:pt idx="154">
                  <c:v>-103.09803919971486</c:v>
                </c:pt>
                <c:pt idx="155">
                  <c:v>-113.97940008672037</c:v>
                </c:pt>
                <c:pt idx="156">
                  <c:v>-107.95880017344075</c:v>
                </c:pt>
                <c:pt idx="157">
                  <c:v>-100.9151498112135</c:v>
                </c:pt>
                <c:pt idx="158">
                  <c:v>-106.02059991327963</c:v>
                </c:pt>
                <c:pt idx="159">
                  <c:v>-97.077439286435236</c:v>
                </c:pt>
                <c:pt idx="160">
                  <c:v>-103.09803919971486</c:v>
                </c:pt>
                <c:pt idx="161">
                  <c:v>-97.077439286435236</c:v>
                </c:pt>
                <c:pt idx="162">
                  <c:v>-106.02059991327963</c:v>
                </c:pt>
                <c:pt idx="163">
                  <c:v>-103.09803919971486</c:v>
                </c:pt>
                <c:pt idx="164">
                  <c:v>-97.721132953863261</c:v>
                </c:pt>
                <c:pt idx="165">
                  <c:v>-104.43697499232712</c:v>
                </c:pt>
                <c:pt idx="166">
                  <c:v>-104.43697499232712</c:v>
                </c:pt>
                <c:pt idx="167">
                  <c:v>-113.97940008672037</c:v>
                </c:pt>
                <c:pt idx="168">
                  <c:v>-100.9151498112135</c:v>
                </c:pt>
                <c:pt idx="169">
                  <c:v>-101.93820026016112</c:v>
                </c:pt>
                <c:pt idx="170">
                  <c:v>-101.93820026016112</c:v>
                </c:pt>
                <c:pt idx="171">
                  <c:v>-106.02059991327963</c:v>
                </c:pt>
                <c:pt idx="172">
                  <c:v>-98.416375079047498</c:v>
                </c:pt>
                <c:pt idx="173">
                  <c:v>-106.02059991327963</c:v>
                </c:pt>
                <c:pt idx="174">
                  <c:v>-103.09803919971486</c:v>
                </c:pt>
                <c:pt idx="175">
                  <c:v>-100.9151498112135</c:v>
                </c:pt>
                <c:pt idx="176">
                  <c:v>-104.43697499232712</c:v>
                </c:pt>
                <c:pt idx="177">
                  <c:v>-104.43697499232712</c:v>
                </c:pt>
                <c:pt idx="178">
                  <c:v>-97.077439286435236</c:v>
                </c:pt>
                <c:pt idx="179">
                  <c:v>-113.97940008672037</c:v>
                </c:pt>
                <c:pt idx="180">
                  <c:v>-97.077439286435236</c:v>
                </c:pt>
                <c:pt idx="181">
                  <c:v>-104.43697499232712</c:v>
                </c:pt>
                <c:pt idx="182">
                  <c:v>-97.721132953863261</c:v>
                </c:pt>
                <c:pt idx="183">
                  <c:v>-104.43697499232712</c:v>
                </c:pt>
                <c:pt idx="184">
                  <c:v>-96.478174818886373</c:v>
                </c:pt>
                <c:pt idx="185">
                  <c:v>-104.43697499232712</c:v>
                </c:pt>
                <c:pt idx="186">
                  <c:v>-96.478174818886373</c:v>
                </c:pt>
                <c:pt idx="187">
                  <c:v>-101.93820026016112</c:v>
                </c:pt>
                <c:pt idx="188">
                  <c:v>-104.43697499232712</c:v>
                </c:pt>
                <c:pt idx="189">
                  <c:v>-100</c:v>
                </c:pt>
                <c:pt idx="190">
                  <c:v>-93.151546383555868</c:v>
                </c:pt>
                <c:pt idx="191">
                  <c:v>-93.979400086720375</c:v>
                </c:pt>
                <c:pt idx="192">
                  <c:v>-100.9151498112135</c:v>
                </c:pt>
                <c:pt idx="193">
                  <c:v>-107.95880017344075</c:v>
                </c:pt>
                <c:pt idx="194">
                  <c:v>-110.45757490560675</c:v>
                </c:pt>
                <c:pt idx="195">
                  <c:v>-95.391021572434511</c:v>
                </c:pt>
                <c:pt idx="196">
                  <c:v>-104.43697499232712</c:v>
                </c:pt>
                <c:pt idx="197">
                  <c:v>-106.02059991327963</c:v>
                </c:pt>
                <c:pt idx="198">
                  <c:v>-95.391021572434511</c:v>
                </c:pt>
                <c:pt idx="199">
                  <c:v>-104.43697499232712</c:v>
                </c:pt>
                <c:pt idx="200">
                  <c:v>-104.43697499232712</c:v>
                </c:pt>
                <c:pt idx="201">
                  <c:v>-107.95880017344075</c:v>
                </c:pt>
                <c:pt idx="202">
                  <c:v>-99.172146296835493</c:v>
                </c:pt>
                <c:pt idx="203">
                  <c:v>-120</c:v>
                </c:pt>
                <c:pt idx="204">
                  <c:v>-107.95880017344075</c:v>
                </c:pt>
                <c:pt idx="205">
                  <c:v>-95.391021572434511</c:v>
                </c:pt>
                <c:pt idx="206">
                  <c:v>-100.9151498112135</c:v>
                </c:pt>
                <c:pt idx="207">
                  <c:v>-107.95880017344075</c:v>
                </c:pt>
                <c:pt idx="208">
                  <c:v>-99.172146296835493</c:v>
                </c:pt>
                <c:pt idx="209">
                  <c:v>-97.721132953863261</c:v>
                </c:pt>
                <c:pt idx="210">
                  <c:v>-98.416375079047498</c:v>
                </c:pt>
                <c:pt idx="211">
                  <c:v>-100.9151498112135</c:v>
                </c:pt>
                <c:pt idx="212">
                  <c:v>-103.09803919971486</c:v>
                </c:pt>
                <c:pt idx="213">
                  <c:v>-99.172146296835493</c:v>
                </c:pt>
                <c:pt idx="214">
                  <c:v>-107.95880017344075</c:v>
                </c:pt>
                <c:pt idx="215">
                  <c:v>-100</c:v>
                </c:pt>
                <c:pt idx="216">
                  <c:v>-106.02059991327963</c:v>
                </c:pt>
                <c:pt idx="217">
                  <c:v>-107.95880017344075</c:v>
                </c:pt>
                <c:pt idx="218">
                  <c:v>-104.43697499232712</c:v>
                </c:pt>
                <c:pt idx="219">
                  <c:v>-100</c:v>
                </c:pt>
                <c:pt idx="220">
                  <c:v>-103.09803919971486</c:v>
                </c:pt>
                <c:pt idx="221">
                  <c:v>-103.09803919971486</c:v>
                </c:pt>
                <c:pt idx="222">
                  <c:v>-106.02059991327963</c:v>
                </c:pt>
                <c:pt idx="223">
                  <c:v>-113.97940008672037</c:v>
                </c:pt>
                <c:pt idx="224">
                  <c:v>-106.02059991327963</c:v>
                </c:pt>
                <c:pt idx="225">
                  <c:v>-99.172146296835493</c:v>
                </c:pt>
                <c:pt idx="226">
                  <c:v>-93.979400086720375</c:v>
                </c:pt>
                <c:pt idx="227">
                  <c:v>-93.151546383555868</c:v>
                </c:pt>
                <c:pt idx="228">
                  <c:v>-95.9176003468815</c:v>
                </c:pt>
                <c:pt idx="229">
                  <c:v>-100</c:v>
                </c:pt>
                <c:pt idx="230">
                  <c:v>-103.09803919971486</c:v>
                </c:pt>
                <c:pt idx="231">
                  <c:v>-100</c:v>
                </c:pt>
                <c:pt idx="232">
                  <c:v>-100.9151498112135</c:v>
                </c:pt>
                <c:pt idx="233">
                  <c:v>-95.391021572434511</c:v>
                </c:pt>
                <c:pt idx="234">
                  <c:v>-104.43697499232712</c:v>
                </c:pt>
                <c:pt idx="235">
                  <c:v>-110.45757490560675</c:v>
                </c:pt>
                <c:pt idx="236">
                  <c:v>-107.95880017344075</c:v>
                </c:pt>
                <c:pt idx="237">
                  <c:v>-97.721132953863261</c:v>
                </c:pt>
                <c:pt idx="238">
                  <c:v>-107.95880017344075</c:v>
                </c:pt>
                <c:pt idx="239">
                  <c:v>-101.93820026016112</c:v>
                </c:pt>
                <c:pt idx="240">
                  <c:v>-104.43697499232712</c:v>
                </c:pt>
                <c:pt idx="241">
                  <c:v>-103.09803919971486</c:v>
                </c:pt>
                <c:pt idx="242">
                  <c:v>-100.9151498112135</c:v>
                </c:pt>
                <c:pt idx="243">
                  <c:v>-110.45757490560675</c:v>
                </c:pt>
                <c:pt idx="244">
                  <c:v>-101.93820026016112</c:v>
                </c:pt>
                <c:pt idx="245">
                  <c:v>-104.43697499232712</c:v>
                </c:pt>
                <c:pt idx="246">
                  <c:v>-92.765443279648139</c:v>
                </c:pt>
                <c:pt idx="247">
                  <c:v>-99.172146296835493</c:v>
                </c:pt>
                <c:pt idx="248">
                  <c:v>-97.721132953863261</c:v>
                </c:pt>
                <c:pt idx="249">
                  <c:v>-106.02059991327963</c:v>
                </c:pt>
                <c:pt idx="250">
                  <c:v>-100</c:v>
                </c:pt>
                <c:pt idx="251">
                  <c:v>-110.45757490560675</c:v>
                </c:pt>
                <c:pt idx="252">
                  <c:v>-100</c:v>
                </c:pt>
                <c:pt idx="253">
                  <c:v>-95.391021572434511</c:v>
                </c:pt>
                <c:pt idx="254">
                  <c:v>-99.172146296835493</c:v>
                </c:pt>
                <c:pt idx="255">
                  <c:v>-110.45757490560675</c:v>
                </c:pt>
                <c:pt idx="256">
                  <c:v>-104.43697499232712</c:v>
                </c:pt>
                <c:pt idx="257">
                  <c:v>-100</c:v>
                </c:pt>
                <c:pt idx="258">
                  <c:v>-95.391021572434511</c:v>
                </c:pt>
                <c:pt idx="259">
                  <c:v>-93.151546383555868</c:v>
                </c:pt>
                <c:pt idx="260">
                  <c:v>-103.09803919971486</c:v>
                </c:pt>
                <c:pt idx="261">
                  <c:v>-100</c:v>
                </c:pt>
                <c:pt idx="262">
                  <c:v>-100.9151498112135</c:v>
                </c:pt>
                <c:pt idx="263">
                  <c:v>-106.02059991327963</c:v>
                </c:pt>
                <c:pt idx="264">
                  <c:v>-104.43697499232712</c:v>
                </c:pt>
                <c:pt idx="265">
                  <c:v>-100.9151498112135</c:v>
                </c:pt>
                <c:pt idx="266">
                  <c:v>-97.721132953863261</c:v>
                </c:pt>
                <c:pt idx="267">
                  <c:v>-97.077439286435236</c:v>
                </c:pt>
                <c:pt idx="268">
                  <c:v>-97.721132953863261</c:v>
                </c:pt>
                <c:pt idx="269">
                  <c:v>-101.93820026016112</c:v>
                </c:pt>
                <c:pt idx="270">
                  <c:v>-101.93820026016112</c:v>
                </c:pt>
                <c:pt idx="271">
                  <c:v>-104.43697499232712</c:v>
                </c:pt>
                <c:pt idx="272">
                  <c:v>-100</c:v>
                </c:pt>
                <c:pt idx="273">
                  <c:v>-92.395775165767873</c:v>
                </c:pt>
                <c:pt idx="274">
                  <c:v>-95.9176003468815</c:v>
                </c:pt>
                <c:pt idx="275">
                  <c:v>-96.478174818886373</c:v>
                </c:pt>
                <c:pt idx="276">
                  <c:v>-99.172146296835493</c:v>
                </c:pt>
                <c:pt idx="277">
                  <c:v>-113.97940008672037</c:v>
                </c:pt>
                <c:pt idx="278">
                  <c:v>-103.09803919971486</c:v>
                </c:pt>
                <c:pt idx="279">
                  <c:v>-92.765443279648139</c:v>
                </c:pt>
                <c:pt idx="280">
                  <c:v>-107.95880017344075</c:v>
                </c:pt>
                <c:pt idx="281">
                  <c:v>-98.416375079047498</c:v>
                </c:pt>
                <c:pt idx="282">
                  <c:v>-94.424927980943423</c:v>
                </c:pt>
                <c:pt idx="283">
                  <c:v>-103.09803919971486</c:v>
                </c:pt>
                <c:pt idx="284">
                  <c:v>-120</c:v>
                </c:pt>
                <c:pt idx="285">
                  <c:v>-97.721132953863261</c:v>
                </c:pt>
                <c:pt idx="286">
                  <c:v>-106.02059991327963</c:v>
                </c:pt>
                <c:pt idx="287">
                  <c:v>-94.894549897933871</c:v>
                </c:pt>
                <c:pt idx="288">
                  <c:v>-100.9151498112135</c:v>
                </c:pt>
                <c:pt idx="289">
                  <c:v>-98.416375079047498</c:v>
                </c:pt>
                <c:pt idx="290">
                  <c:v>-100</c:v>
                </c:pt>
                <c:pt idx="291">
                  <c:v>-97.077439286435236</c:v>
                </c:pt>
                <c:pt idx="292">
                  <c:v>-107.95880017344075</c:v>
                </c:pt>
                <c:pt idx="293">
                  <c:v>-99.172146296835493</c:v>
                </c:pt>
                <c:pt idx="294">
                  <c:v>-99.172146296835493</c:v>
                </c:pt>
                <c:pt idx="295">
                  <c:v>-96.478174818886373</c:v>
                </c:pt>
                <c:pt idx="296">
                  <c:v>-98.416375079047498</c:v>
                </c:pt>
                <c:pt idx="297">
                  <c:v>-100</c:v>
                </c:pt>
                <c:pt idx="298">
                  <c:v>-95.391021572434511</c:v>
                </c:pt>
                <c:pt idx="299">
                  <c:v>-104.43697499232712</c:v>
                </c:pt>
                <c:pt idx="300">
                  <c:v>-97.077439286435236</c:v>
                </c:pt>
                <c:pt idx="301">
                  <c:v>-106.02059991327963</c:v>
                </c:pt>
                <c:pt idx="302">
                  <c:v>-110.45757490560675</c:v>
                </c:pt>
                <c:pt idx="303">
                  <c:v>-95.391021572434511</c:v>
                </c:pt>
                <c:pt idx="304">
                  <c:v>-99.172146296835493</c:v>
                </c:pt>
                <c:pt idx="305">
                  <c:v>-95.391021572434511</c:v>
                </c:pt>
                <c:pt idx="306">
                  <c:v>-106.02059991327963</c:v>
                </c:pt>
                <c:pt idx="307">
                  <c:v>-103.09803919971486</c:v>
                </c:pt>
                <c:pt idx="308">
                  <c:v>-97.721132953863261</c:v>
                </c:pt>
                <c:pt idx="309">
                  <c:v>-103.09803919971486</c:v>
                </c:pt>
                <c:pt idx="310">
                  <c:v>-98.416375079047498</c:v>
                </c:pt>
                <c:pt idx="311">
                  <c:v>-99.172146296835493</c:v>
                </c:pt>
                <c:pt idx="312">
                  <c:v>-96.478174818886373</c:v>
                </c:pt>
                <c:pt idx="313">
                  <c:v>-101.93820026016112</c:v>
                </c:pt>
                <c:pt idx="314">
                  <c:v>-106.02059991327963</c:v>
                </c:pt>
                <c:pt idx="315">
                  <c:v>-103.09803919971486</c:v>
                </c:pt>
                <c:pt idx="316">
                  <c:v>-97.077439286435236</c:v>
                </c:pt>
                <c:pt idx="317">
                  <c:v>-107.95880017344075</c:v>
                </c:pt>
                <c:pt idx="318">
                  <c:v>-98.416375079047498</c:v>
                </c:pt>
                <c:pt idx="319">
                  <c:v>-100.9151498112135</c:v>
                </c:pt>
                <c:pt idx="320">
                  <c:v>-103.09803919971486</c:v>
                </c:pt>
                <c:pt idx="321">
                  <c:v>-98.416375079047498</c:v>
                </c:pt>
                <c:pt idx="322">
                  <c:v>-106.02059991327963</c:v>
                </c:pt>
                <c:pt idx="323">
                  <c:v>-110.45757490560675</c:v>
                </c:pt>
                <c:pt idx="324">
                  <c:v>-100.9151498112135</c:v>
                </c:pt>
                <c:pt idx="325">
                  <c:v>-110.45757490560675</c:v>
                </c:pt>
                <c:pt idx="326">
                  <c:v>-106.02059991327963</c:v>
                </c:pt>
                <c:pt idx="327">
                  <c:v>-97.721132953863261</c:v>
                </c:pt>
                <c:pt idx="328">
                  <c:v>-104.43697499232712</c:v>
                </c:pt>
                <c:pt idx="329">
                  <c:v>-106.02059991327963</c:v>
                </c:pt>
                <c:pt idx="330">
                  <c:v>-106.02059991327963</c:v>
                </c:pt>
                <c:pt idx="331">
                  <c:v>-93.555614105321609</c:v>
                </c:pt>
                <c:pt idx="332">
                  <c:v>-104.43697499232712</c:v>
                </c:pt>
                <c:pt idx="333">
                  <c:v>-100.9151498112135</c:v>
                </c:pt>
                <c:pt idx="334">
                  <c:v>-92.395775165767873</c:v>
                </c:pt>
                <c:pt idx="335">
                  <c:v>-94.894549897933871</c:v>
                </c:pt>
                <c:pt idx="336">
                  <c:v>-120</c:v>
                </c:pt>
                <c:pt idx="337">
                  <c:v>-100</c:v>
                </c:pt>
                <c:pt idx="338">
                  <c:v>-94.424927980943423</c:v>
                </c:pt>
                <c:pt idx="339">
                  <c:v>-99.172146296835493</c:v>
                </c:pt>
                <c:pt idx="340">
                  <c:v>-98.416375079047498</c:v>
                </c:pt>
                <c:pt idx="341">
                  <c:v>-99.172146296835493</c:v>
                </c:pt>
                <c:pt idx="342">
                  <c:v>-95.9176003468815</c:v>
                </c:pt>
                <c:pt idx="343">
                  <c:v>-97.721132953863261</c:v>
                </c:pt>
                <c:pt idx="344">
                  <c:v>-91.372724716820258</c:v>
                </c:pt>
                <c:pt idx="345">
                  <c:v>-94.894549897933871</c:v>
                </c:pt>
                <c:pt idx="346">
                  <c:v>-104.43697499232712</c:v>
                </c:pt>
                <c:pt idx="347">
                  <c:v>-93.979400086720375</c:v>
                </c:pt>
                <c:pt idx="348">
                  <c:v>-93.151546383555868</c:v>
                </c:pt>
                <c:pt idx="349">
                  <c:v>-94.424927980943423</c:v>
                </c:pt>
                <c:pt idx="350">
                  <c:v>-98.416375079047498</c:v>
                </c:pt>
                <c:pt idx="351">
                  <c:v>-107.95880017344075</c:v>
                </c:pt>
                <c:pt idx="352">
                  <c:v>-95.9176003468815</c:v>
                </c:pt>
                <c:pt idx="353">
                  <c:v>-110.45757490560675</c:v>
                </c:pt>
                <c:pt idx="354">
                  <c:v>-110.45757490560675</c:v>
                </c:pt>
                <c:pt idx="355">
                  <c:v>-98.416375079047498</c:v>
                </c:pt>
                <c:pt idx="356">
                  <c:v>-100</c:v>
                </c:pt>
                <c:pt idx="357">
                  <c:v>-97.077439286435236</c:v>
                </c:pt>
                <c:pt idx="358">
                  <c:v>-92.04119982655925</c:v>
                </c:pt>
                <c:pt idx="359">
                  <c:v>-92.765443279648139</c:v>
                </c:pt>
                <c:pt idx="360">
                  <c:v>-93.555614105321609</c:v>
                </c:pt>
                <c:pt idx="361">
                  <c:v>-97.721132953863261</c:v>
                </c:pt>
                <c:pt idx="362">
                  <c:v>-99.172146296835493</c:v>
                </c:pt>
                <c:pt idx="363">
                  <c:v>-94.424927980943423</c:v>
                </c:pt>
                <c:pt idx="364">
                  <c:v>-100</c:v>
                </c:pt>
                <c:pt idx="365">
                  <c:v>-103.09803919971486</c:v>
                </c:pt>
                <c:pt idx="366">
                  <c:v>-93.979400086720375</c:v>
                </c:pt>
                <c:pt idx="367">
                  <c:v>-106.02059991327963</c:v>
                </c:pt>
                <c:pt idx="368">
                  <c:v>-96.478174818886373</c:v>
                </c:pt>
                <c:pt idx="369">
                  <c:v>-93.979400086720375</c:v>
                </c:pt>
                <c:pt idx="370">
                  <c:v>-97.077439286435236</c:v>
                </c:pt>
                <c:pt idx="371">
                  <c:v>-93.555614105321609</c:v>
                </c:pt>
                <c:pt idx="372">
                  <c:v>-100.9151498112135</c:v>
                </c:pt>
                <c:pt idx="373">
                  <c:v>-95.391021572434511</c:v>
                </c:pt>
                <c:pt idx="374">
                  <c:v>-93.555614105321609</c:v>
                </c:pt>
                <c:pt idx="375">
                  <c:v>-90.172766123314545</c:v>
                </c:pt>
                <c:pt idx="376">
                  <c:v>-93.151546383555868</c:v>
                </c:pt>
                <c:pt idx="377">
                  <c:v>-93.555614105321609</c:v>
                </c:pt>
                <c:pt idx="378">
                  <c:v>-91.700533040583636</c:v>
                </c:pt>
                <c:pt idx="379">
                  <c:v>-93.555614105321609</c:v>
                </c:pt>
                <c:pt idx="380">
                  <c:v>-93.151546383555868</c:v>
                </c:pt>
                <c:pt idx="381">
                  <c:v>-95.9176003468815</c:v>
                </c:pt>
                <c:pt idx="382">
                  <c:v>-94.424927980943423</c:v>
                </c:pt>
                <c:pt idx="383">
                  <c:v>-95.391021572434511</c:v>
                </c:pt>
                <c:pt idx="384">
                  <c:v>-113.97940008672037</c:v>
                </c:pt>
                <c:pt idx="385">
                  <c:v>-94.424927980943423</c:v>
                </c:pt>
                <c:pt idx="386">
                  <c:v>-98.416375079047498</c:v>
                </c:pt>
                <c:pt idx="387">
                  <c:v>-94.424927980943423</c:v>
                </c:pt>
                <c:pt idx="388">
                  <c:v>-94.424927980943423</c:v>
                </c:pt>
                <c:pt idx="389">
                  <c:v>-92.395775165767873</c:v>
                </c:pt>
                <c:pt idx="390">
                  <c:v>-100.9151498112135</c:v>
                </c:pt>
                <c:pt idx="391">
                  <c:v>-93.555614105321609</c:v>
                </c:pt>
                <c:pt idx="392">
                  <c:v>-99.172146296835493</c:v>
                </c:pt>
                <c:pt idx="393">
                  <c:v>-94.894549897933871</c:v>
                </c:pt>
                <c:pt idx="394">
                  <c:v>-92.765443279648139</c:v>
                </c:pt>
                <c:pt idx="395">
                  <c:v>-94.894549897933871</c:v>
                </c:pt>
                <c:pt idx="396">
                  <c:v>-95.9176003468815</c:v>
                </c:pt>
                <c:pt idx="397">
                  <c:v>-94.424927980943423</c:v>
                </c:pt>
                <c:pt idx="398">
                  <c:v>-93.151546383555868</c:v>
                </c:pt>
                <c:pt idx="399">
                  <c:v>-90.457574905606748</c:v>
                </c:pt>
                <c:pt idx="400">
                  <c:v>-90.752040042020866</c:v>
                </c:pt>
              </c:numCache>
            </c:numRef>
          </c:yVal>
          <c:smooth val="1"/>
          <c:extLst xmlns:c16r2="http://schemas.microsoft.com/office/drawing/2015/06/chart">
            <c:ext xmlns:c16="http://schemas.microsoft.com/office/drawing/2014/chart" uri="{C3380CC4-5D6E-409C-BE32-E72D297353CC}">
              <c16:uniqueId val="{00000001-5F1D-4BFA-9EBC-F5EED604EF32}"/>
            </c:ext>
          </c:extLst>
        </c:ser>
        <c:dLbls>
          <c:showLegendKey val="0"/>
          <c:showVal val="0"/>
          <c:showCatName val="0"/>
          <c:showSerName val="0"/>
          <c:showPercent val="0"/>
          <c:showBubbleSize val="0"/>
        </c:dLbls>
        <c:axId val="-1411960496"/>
        <c:axId val="-1412849712"/>
      </c:scatterChart>
      <c:valAx>
        <c:axId val="-14119604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 (MHz)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2849712"/>
        <c:crosses val="autoZero"/>
        <c:crossBetween val="midCat"/>
      </c:valAx>
      <c:valAx>
        <c:axId val="-1412849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Amplitude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19604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Laser 1 Low Gain DCFB on</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462217192268064"/>
          <c:y val="0.13725026158925072"/>
          <c:w val="0.78176720587902204"/>
          <c:h val="0.68642989665927334"/>
        </c:manualLayout>
      </c:layout>
      <c:scatterChart>
        <c:scatterStyle val="smoothMarker"/>
        <c:varyColors val="0"/>
        <c:ser>
          <c:idx val="1"/>
          <c:order val="0"/>
          <c:tx>
            <c:v>Laser 1 Noisefloor</c:v>
          </c:tx>
          <c:spPr>
            <a:ln w="19050" cap="rnd">
              <a:solidFill>
                <a:schemeClr val="accent2"/>
              </a:solidFill>
              <a:round/>
            </a:ln>
            <a:effectLst/>
          </c:spPr>
          <c:marker>
            <c:symbol val="none"/>
          </c:marker>
          <c:xVal>
            <c:numRef>
              <c:f>'[Fiber_Coupled_Test2_11_11_16.xlsx]lowgain_DCFBon_2-1-miniLBS'!$A$21:$A$421</c:f>
              <c:numCache>
                <c:formatCode>General</c:formatCode>
                <c:ptCount val="401"/>
                <c:pt idx="0">
                  <c:v>51.122194999999998</c:v>
                </c:pt>
                <c:pt idx="1">
                  <c:v>52.244388999999998</c:v>
                </c:pt>
                <c:pt idx="2">
                  <c:v>53.366584000000003</c:v>
                </c:pt>
                <c:pt idx="3">
                  <c:v>54.488778000000003</c:v>
                </c:pt>
                <c:pt idx="4">
                  <c:v>55.610973000000001</c:v>
                </c:pt>
                <c:pt idx="5">
                  <c:v>56.733167000000002</c:v>
                </c:pt>
                <c:pt idx="6">
                  <c:v>57.855362</c:v>
                </c:pt>
                <c:pt idx="7">
                  <c:v>58.977556</c:v>
                </c:pt>
                <c:pt idx="8">
                  <c:v>60.099750999999998</c:v>
                </c:pt>
                <c:pt idx="9">
                  <c:v>61.221944999999998</c:v>
                </c:pt>
                <c:pt idx="10">
                  <c:v>62.344140000000003</c:v>
                </c:pt>
                <c:pt idx="11">
                  <c:v>63.466334000000003</c:v>
                </c:pt>
                <c:pt idx="12">
                  <c:v>64.588528999999994</c:v>
                </c:pt>
                <c:pt idx="13">
                  <c:v>65.710723000000002</c:v>
                </c:pt>
                <c:pt idx="14">
                  <c:v>66.832918000000006</c:v>
                </c:pt>
                <c:pt idx="15">
                  <c:v>67.955112</c:v>
                </c:pt>
                <c:pt idx="16">
                  <c:v>69.077307000000005</c:v>
                </c:pt>
                <c:pt idx="17">
                  <c:v>70.199500999999998</c:v>
                </c:pt>
                <c:pt idx="18">
                  <c:v>71.321696000000003</c:v>
                </c:pt>
                <c:pt idx="19">
                  <c:v>72.443889999999996</c:v>
                </c:pt>
                <c:pt idx="20">
                  <c:v>73.566085000000001</c:v>
                </c:pt>
                <c:pt idx="21">
                  <c:v>74.688278999999994</c:v>
                </c:pt>
                <c:pt idx="22">
                  <c:v>75.810473999999999</c:v>
                </c:pt>
                <c:pt idx="23">
                  <c:v>76.932668000000007</c:v>
                </c:pt>
                <c:pt idx="24">
                  <c:v>78.054862999999997</c:v>
                </c:pt>
                <c:pt idx="25">
                  <c:v>79.177057000000005</c:v>
                </c:pt>
                <c:pt idx="26">
                  <c:v>80.299251999999996</c:v>
                </c:pt>
                <c:pt idx="27">
                  <c:v>81.421446000000003</c:v>
                </c:pt>
                <c:pt idx="28">
                  <c:v>82.543640999999994</c:v>
                </c:pt>
                <c:pt idx="29">
                  <c:v>83.665835000000001</c:v>
                </c:pt>
                <c:pt idx="30">
                  <c:v>84.788030000000006</c:v>
                </c:pt>
                <c:pt idx="31">
                  <c:v>85.910223999999999</c:v>
                </c:pt>
                <c:pt idx="32">
                  <c:v>87.032419000000004</c:v>
                </c:pt>
                <c:pt idx="33">
                  <c:v>88.154612999999998</c:v>
                </c:pt>
                <c:pt idx="34">
                  <c:v>89.276808000000003</c:v>
                </c:pt>
                <c:pt idx="35">
                  <c:v>90.399001999999996</c:v>
                </c:pt>
                <c:pt idx="36">
                  <c:v>91.521197000000001</c:v>
                </c:pt>
                <c:pt idx="37">
                  <c:v>92.643392000000006</c:v>
                </c:pt>
                <c:pt idx="38">
                  <c:v>93.765585999999999</c:v>
                </c:pt>
                <c:pt idx="39">
                  <c:v>94.887781000000004</c:v>
                </c:pt>
                <c:pt idx="40">
                  <c:v>96.009974999999997</c:v>
                </c:pt>
                <c:pt idx="41">
                  <c:v>97.132170000000002</c:v>
                </c:pt>
                <c:pt idx="42">
                  <c:v>98.254363999999995</c:v>
                </c:pt>
                <c:pt idx="43">
                  <c:v>99.376559</c:v>
                </c:pt>
                <c:pt idx="44">
                  <c:v>100.49875299999999</c:v>
                </c:pt>
                <c:pt idx="45">
                  <c:v>101.620948</c:v>
                </c:pt>
                <c:pt idx="46">
                  <c:v>102.74314200000001</c:v>
                </c:pt>
                <c:pt idx="47">
                  <c:v>103.865337</c:v>
                </c:pt>
                <c:pt idx="48">
                  <c:v>104.987531</c:v>
                </c:pt>
                <c:pt idx="49">
                  <c:v>106.10972599999999</c:v>
                </c:pt>
                <c:pt idx="50">
                  <c:v>107.23192</c:v>
                </c:pt>
                <c:pt idx="51">
                  <c:v>108.35411499999999</c:v>
                </c:pt>
                <c:pt idx="52">
                  <c:v>109.476309</c:v>
                </c:pt>
                <c:pt idx="53">
                  <c:v>110.59850400000001</c:v>
                </c:pt>
                <c:pt idx="54">
                  <c:v>111.720698</c:v>
                </c:pt>
                <c:pt idx="55">
                  <c:v>112.842893</c:v>
                </c:pt>
                <c:pt idx="56">
                  <c:v>113.965087</c:v>
                </c:pt>
                <c:pt idx="57">
                  <c:v>115.087282</c:v>
                </c:pt>
                <c:pt idx="58">
                  <c:v>116.209476</c:v>
                </c:pt>
                <c:pt idx="59">
                  <c:v>117.331671</c:v>
                </c:pt>
                <c:pt idx="60">
                  <c:v>118.45386499999999</c:v>
                </c:pt>
                <c:pt idx="61">
                  <c:v>119.57606</c:v>
                </c:pt>
                <c:pt idx="62">
                  <c:v>120.69825400000001</c:v>
                </c:pt>
                <c:pt idx="63">
                  <c:v>121.820449</c:v>
                </c:pt>
                <c:pt idx="64">
                  <c:v>122.942643</c:v>
                </c:pt>
                <c:pt idx="65">
                  <c:v>124.06483799999999</c:v>
                </c:pt>
                <c:pt idx="66">
                  <c:v>125.187032</c:v>
                </c:pt>
                <c:pt idx="67">
                  <c:v>126.30922700000001</c:v>
                </c:pt>
                <c:pt idx="68">
                  <c:v>127.431421</c:v>
                </c:pt>
                <c:pt idx="69">
                  <c:v>128.55361600000001</c:v>
                </c:pt>
                <c:pt idx="70">
                  <c:v>129.67581000000001</c:v>
                </c:pt>
                <c:pt idx="71">
                  <c:v>130.79800499999999</c:v>
                </c:pt>
                <c:pt idx="72">
                  <c:v>131.92019999999999</c:v>
                </c:pt>
                <c:pt idx="73">
                  <c:v>133.042394</c:v>
                </c:pt>
                <c:pt idx="74">
                  <c:v>134.16458900000001</c:v>
                </c:pt>
                <c:pt idx="75">
                  <c:v>135.28678300000001</c:v>
                </c:pt>
                <c:pt idx="76">
                  <c:v>136.40897799999999</c:v>
                </c:pt>
                <c:pt idx="77">
                  <c:v>137.531172</c:v>
                </c:pt>
                <c:pt idx="78">
                  <c:v>138.653367</c:v>
                </c:pt>
                <c:pt idx="79">
                  <c:v>139.77556100000001</c:v>
                </c:pt>
                <c:pt idx="80">
                  <c:v>140.89775599999999</c:v>
                </c:pt>
                <c:pt idx="81">
                  <c:v>142.01994999999999</c:v>
                </c:pt>
                <c:pt idx="82">
                  <c:v>143.142145</c:v>
                </c:pt>
                <c:pt idx="83">
                  <c:v>144.26433900000001</c:v>
                </c:pt>
                <c:pt idx="84">
                  <c:v>145.38653400000001</c:v>
                </c:pt>
                <c:pt idx="85">
                  <c:v>146.50872799999999</c:v>
                </c:pt>
                <c:pt idx="86">
                  <c:v>147.630923</c:v>
                </c:pt>
                <c:pt idx="87">
                  <c:v>148.753117</c:v>
                </c:pt>
                <c:pt idx="88">
                  <c:v>149.87531200000001</c:v>
                </c:pt>
                <c:pt idx="89">
                  <c:v>150.99750599999999</c:v>
                </c:pt>
                <c:pt idx="90">
                  <c:v>152.11970099999999</c:v>
                </c:pt>
                <c:pt idx="91">
                  <c:v>153.241895</c:v>
                </c:pt>
                <c:pt idx="92">
                  <c:v>154.36409</c:v>
                </c:pt>
                <c:pt idx="93">
                  <c:v>155.48628400000001</c:v>
                </c:pt>
                <c:pt idx="94">
                  <c:v>156.60847899999999</c:v>
                </c:pt>
                <c:pt idx="95">
                  <c:v>157.730673</c:v>
                </c:pt>
                <c:pt idx="96">
                  <c:v>158.852868</c:v>
                </c:pt>
                <c:pt idx="97">
                  <c:v>159.97506200000001</c:v>
                </c:pt>
                <c:pt idx="98">
                  <c:v>161.09725700000001</c:v>
                </c:pt>
                <c:pt idx="99">
                  <c:v>162.21945099999999</c:v>
                </c:pt>
                <c:pt idx="100">
                  <c:v>163.341646</c:v>
                </c:pt>
                <c:pt idx="101">
                  <c:v>164.46384</c:v>
                </c:pt>
                <c:pt idx="102">
                  <c:v>165.58603500000001</c:v>
                </c:pt>
                <c:pt idx="103">
                  <c:v>166.70822899999999</c:v>
                </c:pt>
                <c:pt idx="104">
                  <c:v>167.83042399999999</c:v>
                </c:pt>
                <c:pt idx="105">
                  <c:v>168.952618</c:v>
                </c:pt>
                <c:pt idx="106">
                  <c:v>170.07481300000001</c:v>
                </c:pt>
                <c:pt idx="107">
                  <c:v>171.19700700000001</c:v>
                </c:pt>
                <c:pt idx="108">
                  <c:v>172.31920199999999</c:v>
                </c:pt>
                <c:pt idx="109">
                  <c:v>173.44139699999999</c:v>
                </c:pt>
                <c:pt idx="110">
                  <c:v>174.563591</c:v>
                </c:pt>
                <c:pt idx="111">
                  <c:v>175.68578600000001</c:v>
                </c:pt>
                <c:pt idx="112">
                  <c:v>176.80797999999999</c:v>
                </c:pt>
                <c:pt idx="113">
                  <c:v>177.93017499999999</c:v>
                </c:pt>
                <c:pt idx="114">
                  <c:v>179.052369</c:v>
                </c:pt>
                <c:pt idx="115">
                  <c:v>180.174564</c:v>
                </c:pt>
                <c:pt idx="116">
                  <c:v>181.29675800000001</c:v>
                </c:pt>
                <c:pt idx="117">
                  <c:v>182.41895299999999</c:v>
                </c:pt>
                <c:pt idx="118">
                  <c:v>183.541147</c:v>
                </c:pt>
                <c:pt idx="119">
                  <c:v>184.663342</c:v>
                </c:pt>
                <c:pt idx="120">
                  <c:v>185.78553600000001</c:v>
                </c:pt>
                <c:pt idx="121">
                  <c:v>186.90773100000001</c:v>
                </c:pt>
                <c:pt idx="122">
                  <c:v>188.02992499999999</c:v>
                </c:pt>
                <c:pt idx="123">
                  <c:v>189.15212</c:v>
                </c:pt>
                <c:pt idx="124">
                  <c:v>190.274314</c:v>
                </c:pt>
                <c:pt idx="125">
                  <c:v>191.39650900000001</c:v>
                </c:pt>
                <c:pt idx="126">
                  <c:v>192.51870299999999</c:v>
                </c:pt>
                <c:pt idx="127">
                  <c:v>193.64089799999999</c:v>
                </c:pt>
                <c:pt idx="128">
                  <c:v>194.763092</c:v>
                </c:pt>
                <c:pt idx="129">
                  <c:v>195.88528700000001</c:v>
                </c:pt>
                <c:pt idx="130">
                  <c:v>197.00748100000001</c:v>
                </c:pt>
                <c:pt idx="131">
                  <c:v>198.12967599999999</c:v>
                </c:pt>
                <c:pt idx="132">
                  <c:v>199.25187</c:v>
                </c:pt>
                <c:pt idx="133">
                  <c:v>200.374065</c:v>
                </c:pt>
                <c:pt idx="134">
                  <c:v>201.49625900000001</c:v>
                </c:pt>
                <c:pt idx="135">
                  <c:v>202.61845400000001</c:v>
                </c:pt>
                <c:pt idx="136">
                  <c:v>203.74064799999999</c:v>
                </c:pt>
                <c:pt idx="137">
                  <c:v>204.862843</c:v>
                </c:pt>
                <c:pt idx="138">
                  <c:v>205.98503700000001</c:v>
                </c:pt>
                <c:pt idx="139">
                  <c:v>207.10723200000001</c:v>
                </c:pt>
                <c:pt idx="140">
                  <c:v>208.22942599999999</c:v>
                </c:pt>
                <c:pt idx="141">
                  <c:v>209.35162099999999</c:v>
                </c:pt>
                <c:pt idx="142">
                  <c:v>210.473815</c:v>
                </c:pt>
                <c:pt idx="143">
                  <c:v>211.59601000000001</c:v>
                </c:pt>
                <c:pt idx="144">
                  <c:v>212.71820399999999</c:v>
                </c:pt>
                <c:pt idx="145">
                  <c:v>213.84039899999999</c:v>
                </c:pt>
                <c:pt idx="146">
                  <c:v>214.962594</c:v>
                </c:pt>
                <c:pt idx="147">
                  <c:v>216.084788</c:v>
                </c:pt>
                <c:pt idx="148">
                  <c:v>217.20698300000001</c:v>
                </c:pt>
                <c:pt idx="149">
                  <c:v>218.32917699999999</c:v>
                </c:pt>
                <c:pt idx="150">
                  <c:v>219.45137199999999</c:v>
                </c:pt>
                <c:pt idx="151">
                  <c:v>220.573566</c:v>
                </c:pt>
                <c:pt idx="152">
                  <c:v>221.695761</c:v>
                </c:pt>
                <c:pt idx="153">
                  <c:v>222.81795500000001</c:v>
                </c:pt>
                <c:pt idx="154">
                  <c:v>223.94014999999999</c:v>
                </c:pt>
                <c:pt idx="155">
                  <c:v>225.062344</c:v>
                </c:pt>
                <c:pt idx="156">
                  <c:v>226.184539</c:v>
                </c:pt>
                <c:pt idx="157">
                  <c:v>227.30673300000001</c:v>
                </c:pt>
                <c:pt idx="158">
                  <c:v>228.42892800000001</c:v>
                </c:pt>
                <c:pt idx="159">
                  <c:v>229.55112199999999</c:v>
                </c:pt>
                <c:pt idx="160">
                  <c:v>230.673317</c:v>
                </c:pt>
                <c:pt idx="161">
                  <c:v>231.795511</c:v>
                </c:pt>
                <c:pt idx="162">
                  <c:v>232.91770600000001</c:v>
                </c:pt>
                <c:pt idx="163">
                  <c:v>234.03989999999999</c:v>
                </c:pt>
                <c:pt idx="164">
                  <c:v>235.16209499999999</c:v>
                </c:pt>
                <c:pt idx="165">
                  <c:v>236.284289</c:v>
                </c:pt>
                <c:pt idx="166">
                  <c:v>237.40648400000001</c:v>
                </c:pt>
                <c:pt idx="167">
                  <c:v>238.52867800000001</c:v>
                </c:pt>
                <c:pt idx="168">
                  <c:v>239.65087299999999</c:v>
                </c:pt>
                <c:pt idx="169">
                  <c:v>240.773067</c:v>
                </c:pt>
                <c:pt idx="170">
                  <c:v>241.895262</c:v>
                </c:pt>
                <c:pt idx="171">
                  <c:v>243.01745600000001</c:v>
                </c:pt>
                <c:pt idx="172">
                  <c:v>244.13965099999999</c:v>
                </c:pt>
                <c:pt idx="173">
                  <c:v>245.26184499999999</c:v>
                </c:pt>
                <c:pt idx="174">
                  <c:v>246.38404</c:v>
                </c:pt>
                <c:pt idx="175">
                  <c:v>247.50623400000001</c:v>
                </c:pt>
                <c:pt idx="176">
                  <c:v>248.62842900000001</c:v>
                </c:pt>
                <c:pt idx="177">
                  <c:v>249.75062299999999</c:v>
                </c:pt>
                <c:pt idx="178">
                  <c:v>250.872818</c:v>
                </c:pt>
                <c:pt idx="179">
                  <c:v>251.995012</c:v>
                </c:pt>
                <c:pt idx="180">
                  <c:v>253.11720700000001</c:v>
                </c:pt>
                <c:pt idx="181">
                  <c:v>254.23940099999999</c:v>
                </c:pt>
                <c:pt idx="182">
                  <c:v>255.36159599999999</c:v>
                </c:pt>
                <c:pt idx="183">
                  <c:v>256.483791</c:v>
                </c:pt>
                <c:pt idx="184">
                  <c:v>257.60598499999998</c:v>
                </c:pt>
                <c:pt idx="185">
                  <c:v>258.72818000000001</c:v>
                </c:pt>
                <c:pt idx="186">
                  <c:v>259.85037399999999</c:v>
                </c:pt>
                <c:pt idx="187">
                  <c:v>260.97256900000002</c:v>
                </c:pt>
                <c:pt idx="188">
                  <c:v>262.094763</c:v>
                </c:pt>
                <c:pt idx="189">
                  <c:v>263.21695799999998</c:v>
                </c:pt>
                <c:pt idx="190">
                  <c:v>264.33915200000001</c:v>
                </c:pt>
                <c:pt idx="191">
                  <c:v>265.46134699999999</c:v>
                </c:pt>
                <c:pt idx="192">
                  <c:v>266.58354100000003</c:v>
                </c:pt>
                <c:pt idx="193">
                  <c:v>267.705736</c:v>
                </c:pt>
                <c:pt idx="194">
                  <c:v>268.82792999999998</c:v>
                </c:pt>
                <c:pt idx="195">
                  <c:v>269.95012500000001</c:v>
                </c:pt>
                <c:pt idx="196">
                  <c:v>271.07231899999999</c:v>
                </c:pt>
                <c:pt idx="197">
                  <c:v>272.19451400000003</c:v>
                </c:pt>
                <c:pt idx="198">
                  <c:v>273.31670800000001</c:v>
                </c:pt>
                <c:pt idx="199">
                  <c:v>274.43890299999998</c:v>
                </c:pt>
                <c:pt idx="200">
                  <c:v>275.56109700000002</c:v>
                </c:pt>
                <c:pt idx="201">
                  <c:v>276.68329199999999</c:v>
                </c:pt>
                <c:pt idx="202">
                  <c:v>277.80548599999997</c:v>
                </c:pt>
                <c:pt idx="203">
                  <c:v>278.92768100000001</c:v>
                </c:pt>
                <c:pt idx="204">
                  <c:v>280.04987499999999</c:v>
                </c:pt>
                <c:pt idx="205">
                  <c:v>281.17207000000002</c:v>
                </c:pt>
                <c:pt idx="206">
                  <c:v>282.294264</c:v>
                </c:pt>
                <c:pt idx="207">
                  <c:v>283.41645899999997</c:v>
                </c:pt>
                <c:pt idx="208">
                  <c:v>284.53865300000001</c:v>
                </c:pt>
                <c:pt idx="209">
                  <c:v>285.66084799999999</c:v>
                </c:pt>
                <c:pt idx="210">
                  <c:v>286.78304200000002</c:v>
                </c:pt>
                <c:pt idx="211">
                  <c:v>287.905237</c:v>
                </c:pt>
                <c:pt idx="212">
                  <c:v>289.02743099999998</c:v>
                </c:pt>
                <c:pt idx="213">
                  <c:v>290.14962600000001</c:v>
                </c:pt>
                <c:pt idx="214">
                  <c:v>291.27181999999999</c:v>
                </c:pt>
                <c:pt idx="215">
                  <c:v>292.39401500000002</c:v>
                </c:pt>
                <c:pt idx="216">
                  <c:v>293.516209</c:v>
                </c:pt>
                <c:pt idx="217">
                  <c:v>294.63840399999998</c:v>
                </c:pt>
                <c:pt idx="218">
                  <c:v>295.76059900000001</c:v>
                </c:pt>
                <c:pt idx="219">
                  <c:v>296.88279299999999</c:v>
                </c:pt>
                <c:pt idx="220">
                  <c:v>298.00498800000003</c:v>
                </c:pt>
                <c:pt idx="221">
                  <c:v>299.127182</c:v>
                </c:pt>
                <c:pt idx="222">
                  <c:v>300.24937699999998</c:v>
                </c:pt>
                <c:pt idx="223">
                  <c:v>301.37157100000002</c:v>
                </c:pt>
                <c:pt idx="224">
                  <c:v>302.49376599999999</c:v>
                </c:pt>
                <c:pt idx="225">
                  <c:v>303.61595999999997</c:v>
                </c:pt>
                <c:pt idx="226">
                  <c:v>304.73815500000001</c:v>
                </c:pt>
                <c:pt idx="227">
                  <c:v>305.86034899999999</c:v>
                </c:pt>
                <c:pt idx="228">
                  <c:v>306.98254400000002</c:v>
                </c:pt>
                <c:pt idx="229">
                  <c:v>308.104738</c:v>
                </c:pt>
                <c:pt idx="230">
                  <c:v>309.22693299999997</c:v>
                </c:pt>
                <c:pt idx="231">
                  <c:v>310.34912700000001</c:v>
                </c:pt>
                <c:pt idx="232">
                  <c:v>311.47132199999999</c:v>
                </c:pt>
                <c:pt idx="233">
                  <c:v>312.59351600000002</c:v>
                </c:pt>
                <c:pt idx="234">
                  <c:v>313.715711</c:v>
                </c:pt>
                <c:pt idx="235">
                  <c:v>314.83790499999998</c:v>
                </c:pt>
                <c:pt idx="236">
                  <c:v>315.96010000000001</c:v>
                </c:pt>
                <c:pt idx="237">
                  <c:v>317.08229399999999</c:v>
                </c:pt>
                <c:pt idx="238">
                  <c:v>318.20448900000002</c:v>
                </c:pt>
                <c:pt idx="239">
                  <c:v>319.326683</c:v>
                </c:pt>
                <c:pt idx="240">
                  <c:v>320.44887799999998</c:v>
                </c:pt>
                <c:pt idx="241">
                  <c:v>321.57107200000002</c:v>
                </c:pt>
                <c:pt idx="242">
                  <c:v>322.69326699999999</c:v>
                </c:pt>
                <c:pt idx="243">
                  <c:v>323.81546100000003</c:v>
                </c:pt>
                <c:pt idx="244">
                  <c:v>324.937656</c:v>
                </c:pt>
                <c:pt idx="245">
                  <c:v>326.05984999999998</c:v>
                </c:pt>
                <c:pt idx="246">
                  <c:v>327.18204500000002</c:v>
                </c:pt>
                <c:pt idx="247">
                  <c:v>328.304239</c:v>
                </c:pt>
                <c:pt idx="248">
                  <c:v>329.42643399999997</c:v>
                </c:pt>
                <c:pt idx="249">
                  <c:v>330.54862800000001</c:v>
                </c:pt>
                <c:pt idx="250">
                  <c:v>331.67082299999998</c:v>
                </c:pt>
                <c:pt idx="251">
                  <c:v>332.79301700000002</c:v>
                </c:pt>
                <c:pt idx="252">
                  <c:v>333.915212</c:v>
                </c:pt>
                <c:pt idx="253">
                  <c:v>335.03740599999998</c:v>
                </c:pt>
                <c:pt idx="254">
                  <c:v>336.15960100000001</c:v>
                </c:pt>
                <c:pt idx="255">
                  <c:v>337.28179599999999</c:v>
                </c:pt>
                <c:pt idx="256">
                  <c:v>338.40399000000002</c:v>
                </c:pt>
                <c:pt idx="257">
                  <c:v>339.526185</c:v>
                </c:pt>
                <c:pt idx="258">
                  <c:v>340.64837899999998</c:v>
                </c:pt>
                <c:pt idx="259">
                  <c:v>341.77057400000001</c:v>
                </c:pt>
                <c:pt idx="260">
                  <c:v>342.89276799999999</c:v>
                </c:pt>
                <c:pt idx="261">
                  <c:v>344.01496300000002</c:v>
                </c:pt>
                <c:pt idx="262">
                  <c:v>345.137157</c:v>
                </c:pt>
                <c:pt idx="263">
                  <c:v>346.25935199999998</c:v>
                </c:pt>
                <c:pt idx="264">
                  <c:v>347.38154600000001</c:v>
                </c:pt>
                <c:pt idx="265">
                  <c:v>348.50374099999999</c:v>
                </c:pt>
                <c:pt idx="266">
                  <c:v>349.62593500000003</c:v>
                </c:pt>
                <c:pt idx="267">
                  <c:v>350.74813</c:v>
                </c:pt>
                <c:pt idx="268">
                  <c:v>351.87032399999998</c:v>
                </c:pt>
                <c:pt idx="269">
                  <c:v>352.99251900000002</c:v>
                </c:pt>
                <c:pt idx="270">
                  <c:v>354.11471299999999</c:v>
                </c:pt>
                <c:pt idx="271">
                  <c:v>355.23690800000003</c:v>
                </c:pt>
                <c:pt idx="272">
                  <c:v>356.35910200000001</c:v>
                </c:pt>
                <c:pt idx="273">
                  <c:v>357.48129699999998</c:v>
                </c:pt>
                <c:pt idx="274">
                  <c:v>358.60349100000002</c:v>
                </c:pt>
                <c:pt idx="275">
                  <c:v>359.725686</c:v>
                </c:pt>
                <c:pt idx="276">
                  <c:v>360.84787999999998</c:v>
                </c:pt>
                <c:pt idx="277">
                  <c:v>361.97007500000001</c:v>
                </c:pt>
                <c:pt idx="278">
                  <c:v>363.09226899999999</c:v>
                </c:pt>
                <c:pt idx="279">
                  <c:v>364.21446400000002</c:v>
                </c:pt>
                <c:pt idx="280">
                  <c:v>365.336658</c:v>
                </c:pt>
                <c:pt idx="281">
                  <c:v>366.45885299999998</c:v>
                </c:pt>
                <c:pt idx="282">
                  <c:v>367.58104700000001</c:v>
                </c:pt>
                <c:pt idx="283">
                  <c:v>368.70324199999999</c:v>
                </c:pt>
                <c:pt idx="284">
                  <c:v>369.82543600000002</c:v>
                </c:pt>
                <c:pt idx="285">
                  <c:v>370.947631</c:v>
                </c:pt>
                <c:pt idx="286">
                  <c:v>372.06982499999998</c:v>
                </c:pt>
                <c:pt idx="287">
                  <c:v>373.19202000000001</c:v>
                </c:pt>
                <c:pt idx="288">
                  <c:v>374.31421399999999</c:v>
                </c:pt>
                <c:pt idx="289">
                  <c:v>375.43640900000003</c:v>
                </c:pt>
                <c:pt idx="290">
                  <c:v>376.55860300000001</c:v>
                </c:pt>
                <c:pt idx="291">
                  <c:v>377.68079799999998</c:v>
                </c:pt>
                <c:pt idx="292">
                  <c:v>378.80299300000001</c:v>
                </c:pt>
                <c:pt idx="293">
                  <c:v>379.92518699999999</c:v>
                </c:pt>
                <c:pt idx="294">
                  <c:v>381.04738200000003</c:v>
                </c:pt>
                <c:pt idx="295">
                  <c:v>382.16957600000001</c:v>
                </c:pt>
                <c:pt idx="296">
                  <c:v>383.29177099999998</c:v>
                </c:pt>
                <c:pt idx="297">
                  <c:v>384.41396500000002</c:v>
                </c:pt>
                <c:pt idx="298">
                  <c:v>385.53616</c:v>
                </c:pt>
                <c:pt idx="299">
                  <c:v>386.65835399999997</c:v>
                </c:pt>
                <c:pt idx="300">
                  <c:v>387.78054900000001</c:v>
                </c:pt>
                <c:pt idx="301">
                  <c:v>388.90274299999999</c:v>
                </c:pt>
                <c:pt idx="302">
                  <c:v>390.02493800000002</c:v>
                </c:pt>
                <c:pt idx="303">
                  <c:v>391.147132</c:v>
                </c:pt>
                <c:pt idx="304">
                  <c:v>392.26932699999998</c:v>
                </c:pt>
                <c:pt idx="305">
                  <c:v>393.39152100000001</c:v>
                </c:pt>
                <c:pt idx="306">
                  <c:v>394.51371599999999</c:v>
                </c:pt>
                <c:pt idx="307">
                  <c:v>395.63591000000002</c:v>
                </c:pt>
                <c:pt idx="308">
                  <c:v>396.758105</c:v>
                </c:pt>
                <c:pt idx="309">
                  <c:v>397.88029899999998</c:v>
                </c:pt>
                <c:pt idx="310">
                  <c:v>399.00249400000001</c:v>
                </c:pt>
                <c:pt idx="311">
                  <c:v>400.12468799999999</c:v>
                </c:pt>
                <c:pt idx="312">
                  <c:v>401.24688300000003</c:v>
                </c:pt>
                <c:pt idx="313">
                  <c:v>402.369077</c:v>
                </c:pt>
                <c:pt idx="314">
                  <c:v>403.49127199999998</c:v>
                </c:pt>
                <c:pt idx="315">
                  <c:v>404.61346600000002</c:v>
                </c:pt>
                <c:pt idx="316">
                  <c:v>405.73566099999999</c:v>
                </c:pt>
                <c:pt idx="317">
                  <c:v>406.85785499999997</c:v>
                </c:pt>
                <c:pt idx="318">
                  <c:v>407.98005000000001</c:v>
                </c:pt>
                <c:pt idx="319">
                  <c:v>409.10224399999998</c:v>
                </c:pt>
                <c:pt idx="320">
                  <c:v>410.22443900000002</c:v>
                </c:pt>
                <c:pt idx="321">
                  <c:v>411.346633</c:v>
                </c:pt>
                <c:pt idx="322">
                  <c:v>412.46882799999997</c:v>
                </c:pt>
                <c:pt idx="323">
                  <c:v>413.59102200000001</c:v>
                </c:pt>
                <c:pt idx="324">
                  <c:v>414.71321699999999</c:v>
                </c:pt>
                <c:pt idx="325">
                  <c:v>415.83541100000002</c:v>
                </c:pt>
                <c:pt idx="326">
                  <c:v>416.957606</c:v>
                </c:pt>
                <c:pt idx="327">
                  <c:v>418.07979999999998</c:v>
                </c:pt>
                <c:pt idx="328">
                  <c:v>419.20199500000001</c:v>
                </c:pt>
                <c:pt idx="329">
                  <c:v>420.32418999999999</c:v>
                </c:pt>
                <c:pt idx="330">
                  <c:v>421.44638400000002</c:v>
                </c:pt>
                <c:pt idx="331">
                  <c:v>422.568579</c:v>
                </c:pt>
                <c:pt idx="332">
                  <c:v>423.69077299999998</c:v>
                </c:pt>
                <c:pt idx="333">
                  <c:v>424.81296800000001</c:v>
                </c:pt>
                <c:pt idx="334">
                  <c:v>425.93516199999999</c:v>
                </c:pt>
                <c:pt idx="335">
                  <c:v>427.05735700000002</c:v>
                </c:pt>
                <c:pt idx="336">
                  <c:v>428.179551</c:v>
                </c:pt>
                <c:pt idx="337">
                  <c:v>429.30174599999998</c:v>
                </c:pt>
                <c:pt idx="338">
                  <c:v>430.42394000000002</c:v>
                </c:pt>
                <c:pt idx="339">
                  <c:v>431.54613499999999</c:v>
                </c:pt>
                <c:pt idx="340">
                  <c:v>432.66832900000003</c:v>
                </c:pt>
                <c:pt idx="341">
                  <c:v>433.790524</c:v>
                </c:pt>
                <c:pt idx="342">
                  <c:v>434.91271799999998</c:v>
                </c:pt>
                <c:pt idx="343">
                  <c:v>436.03491300000002</c:v>
                </c:pt>
                <c:pt idx="344">
                  <c:v>437.157107</c:v>
                </c:pt>
                <c:pt idx="345">
                  <c:v>438.27930199999997</c:v>
                </c:pt>
                <c:pt idx="346">
                  <c:v>439.40149600000001</c:v>
                </c:pt>
                <c:pt idx="347">
                  <c:v>440.52369099999999</c:v>
                </c:pt>
                <c:pt idx="348">
                  <c:v>441.64588500000002</c:v>
                </c:pt>
                <c:pt idx="349">
                  <c:v>442.76808</c:v>
                </c:pt>
                <c:pt idx="350">
                  <c:v>443.89027399999998</c:v>
                </c:pt>
                <c:pt idx="351">
                  <c:v>445.01246900000001</c:v>
                </c:pt>
                <c:pt idx="352">
                  <c:v>446.13466299999999</c:v>
                </c:pt>
                <c:pt idx="353">
                  <c:v>447.25685800000002</c:v>
                </c:pt>
                <c:pt idx="354">
                  <c:v>448.379052</c:v>
                </c:pt>
                <c:pt idx="355">
                  <c:v>449.50124699999998</c:v>
                </c:pt>
                <c:pt idx="356">
                  <c:v>450.62344100000001</c:v>
                </c:pt>
                <c:pt idx="357">
                  <c:v>451.74563599999999</c:v>
                </c:pt>
                <c:pt idx="358">
                  <c:v>452.86783000000003</c:v>
                </c:pt>
                <c:pt idx="359">
                  <c:v>453.990025</c:v>
                </c:pt>
                <c:pt idx="360">
                  <c:v>455.11221899999998</c:v>
                </c:pt>
                <c:pt idx="361">
                  <c:v>456.23441400000002</c:v>
                </c:pt>
                <c:pt idx="362">
                  <c:v>457.35660799999999</c:v>
                </c:pt>
                <c:pt idx="363">
                  <c:v>458.47880300000003</c:v>
                </c:pt>
                <c:pt idx="364">
                  <c:v>459.600998</c:v>
                </c:pt>
                <c:pt idx="365">
                  <c:v>460.72319199999998</c:v>
                </c:pt>
                <c:pt idx="366">
                  <c:v>461.84538700000002</c:v>
                </c:pt>
                <c:pt idx="367">
                  <c:v>462.967581</c:v>
                </c:pt>
                <c:pt idx="368">
                  <c:v>464.08977599999997</c:v>
                </c:pt>
                <c:pt idx="369">
                  <c:v>465.21197000000001</c:v>
                </c:pt>
                <c:pt idx="370">
                  <c:v>466.33416499999998</c:v>
                </c:pt>
                <c:pt idx="371">
                  <c:v>467.45635900000002</c:v>
                </c:pt>
                <c:pt idx="372">
                  <c:v>468.578554</c:v>
                </c:pt>
                <c:pt idx="373">
                  <c:v>469.70074799999998</c:v>
                </c:pt>
                <c:pt idx="374">
                  <c:v>470.82294300000001</c:v>
                </c:pt>
                <c:pt idx="375">
                  <c:v>471.94513699999999</c:v>
                </c:pt>
                <c:pt idx="376">
                  <c:v>473.06733200000002</c:v>
                </c:pt>
                <c:pt idx="377">
                  <c:v>474.189526</c:v>
                </c:pt>
                <c:pt idx="378">
                  <c:v>475.31172099999998</c:v>
                </c:pt>
                <c:pt idx="379">
                  <c:v>476.43391500000001</c:v>
                </c:pt>
                <c:pt idx="380">
                  <c:v>477.55610999999999</c:v>
                </c:pt>
                <c:pt idx="381">
                  <c:v>478.67830400000003</c:v>
                </c:pt>
                <c:pt idx="382">
                  <c:v>479.800499</c:v>
                </c:pt>
                <c:pt idx="383">
                  <c:v>480.92269299999998</c:v>
                </c:pt>
                <c:pt idx="384">
                  <c:v>482.04488800000001</c:v>
                </c:pt>
                <c:pt idx="385">
                  <c:v>483.16708199999999</c:v>
                </c:pt>
                <c:pt idx="386">
                  <c:v>484.28927700000003</c:v>
                </c:pt>
                <c:pt idx="387">
                  <c:v>485.41147100000001</c:v>
                </c:pt>
                <c:pt idx="388">
                  <c:v>486.53366599999998</c:v>
                </c:pt>
                <c:pt idx="389">
                  <c:v>487.65586000000002</c:v>
                </c:pt>
                <c:pt idx="390">
                  <c:v>488.77805499999999</c:v>
                </c:pt>
                <c:pt idx="391">
                  <c:v>489.90024899999997</c:v>
                </c:pt>
                <c:pt idx="392">
                  <c:v>491.02244400000001</c:v>
                </c:pt>
                <c:pt idx="393">
                  <c:v>492.14463799999999</c:v>
                </c:pt>
                <c:pt idx="394">
                  <c:v>493.26683300000002</c:v>
                </c:pt>
                <c:pt idx="395">
                  <c:v>494.389027</c:v>
                </c:pt>
                <c:pt idx="396">
                  <c:v>495.51122199999998</c:v>
                </c:pt>
                <c:pt idx="397">
                  <c:v>496.63341600000001</c:v>
                </c:pt>
                <c:pt idx="398">
                  <c:v>497.75561099999999</c:v>
                </c:pt>
                <c:pt idx="399">
                  <c:v>498.87780500000002</c:v>
                </c:pt>
                <c:pt idx="400">
                  <c:v>500</c:v>
                </c:pt>
              </c:numCache>
            </c:numRef>
          </c:xVal>
          <c:yVal>
            <c:numRef>
              <c:f>'[Fiber_Coupled_Test2_11_11_16.xlsx]lowgain_DCFBon_2-1-miniLBS'!$M$21:$M$421</c:f>
              <c:numCache>
                <c:formatCode>General</c:formatCode>
                <c:ptCount val="401"/>
                <c:pt idx="0">
                  <c:v>-53.815916406591846</c:v>
                </c:pt>
                <c:pt idx="1">
                  <c:v>-55.462848594225527</c:v>
                </c:pt>
                <c:pt idx="2">
                  <c:v>-58.877154758818961</c:v>
                </c:pt>
                <c:pt idx="3">
                  <c:v>-55.809699709147381</c:v>
                </c:pt>
                <c:pt idx="4">
                  <c:v>-57.714454068768276</c:v>
                </c:pt>
                <c:pt idx="5">
                  <c:v>-51.302237582653675</c:v>
                </c:pt>
                <c:pt idx="6">
                  <c:v>-61.021964780595724</c:v>
                </c:pt>
                <c:pt idx="7">
                  <c:v>-53.563890322849218</c:v>
                </c:pt>
                <c:pt idx="8">
                  <c:v>-49.514674624660422</c:v>
                </c:pt>
                <c:pt idx="9">
                  <c:v>-64.293403299784657</c:v>
                </c:pt>
                <c:pt idx="10">
                  <c:v>-51.36629310627977</c:v>
                </c:pt>
                <c:pt idx="11">
                  <c:v>-66.2138228175276</c:v>
                </c:pt>
                <c:pt idx="12">
                  <c:v>-57.707780315356544</c:v>
                </c:pt>
                <c:pt idx="13">
                  <c:v>-65.613374260325472</c:v>
                </c:pt>
                <c:pt idx="14">
                  <c:v>-60.104861108247434</c:v>
                </c:pt>
                <c:pt idx="15">
                  <c:v>-62.510363646010667</c:v>
                </c:pt>
                <c:pt idx="16">
                  <c:v>-55.457698348217491</c:v>
                </c:pt>
                <c:pt idx="17">
                  <c:v>-67.071925475538606</c:v>
                </c:pt>
                <c:pt idx="18">
                  <c:v>-58.861902973270546</c:v>
                </c:pt>
                <c:pt idx="19">
                  <c:v>-54.539974558725248</c:v>
                </c:pt>
                <c:pt idx="20">
                  <c:v>-55.734958956072063</c:v>
                </c:pt>
                <c:pt idx="21">
                  <c:v>-57.052657844124269</c:v>
                </c:pt>
                <c:pt idx="22">
                  <c:v>-61.061134586043487</c:v>
                </c:pt>
                <c:pt idx="23">
                  <c:v>-63.755106063992613</c:v>
                </c:pt>
                <c:pt idx="24">
                  <c:v>-57.19612642842737</c:v>
                </c:pt>
                <c:pt idx="25">
                  <c:v>-69.143491460816392</c:v>
                </c:pt>
                <c:pt idx="26">
                  <c:v>-62.638872763539169</c:v>
                </c:pt>
                <c:pt idx="27">
                  <c:v>-61.473151067486896</c:v>
                </c:pt>
                <c:pt idx="28">
                  <c:v>-57.438479746625688</c:v>
                </c:pt>
                <c:pt idx="29">
                  <c:v>-54.512224088992419</c:v>
                </c:pt>
                <c:pt idx="30">
                  <c:v>-53.803139905678592</c:v>
                </c:pt>
                <c:pt idx="31">
                  <c:v>-57.102291634257156</c:v>
                </c:pt>
                <c:pt idx="32">
                  <c:v>-61.462865821006154</c:v>
                </c:pt>
                <c:pt idx="33">
                  <c:v>-60.363627856586731</c:v>
                </c:pt>
                <c:pt idx="34">
                  <c:v>-63.661923212486791</c:v>
                </c:pt>
                <c:pt idx="35">
                  <c:v>-68.090075563488512</c:v>
                </c:pt>
                <c:pt idx="36">
                  <c:v>-58.344292593671</c:v>
                </c:pt>
                <c:pt idx="37">
                  <c:v>-64.538906132714743</c:v>
                </c:pt>
                <c:pt idx="38">
                  <c:v>-64.054649183385678</c:v>
                </c:pt>
                <c:pt idx="39">
                  <c:v>-62.999334846204619</c:v>
                </c:pt>
                <c:pt idx="40">
                  <c:v>-61.110346556996625</c:v>
                </c:pt>
                <c:pt idx="41">
                  <c:v>-57.470877731363913</c:v>
                </c:pt>
                <c:pt idx="42">
                  <c:v>-57.555682434543471</c:v>
                </c:pt>
                <c:pt idx="43">
                  <c:v>-67.808111815495607</c:v>
                </c:pt>
                <c:pt idx="44">
                  <c:v>-59.323486120933794</c:v>
                </c:pt>
                <c:pt idx="45">
                  <c:v>-74.379332655045445</c:v>
                </c:pt>
                <c:pt idx="46">
                  <c:v>-63.023905978963924</c:v>
                </c:pt>
                <c:pt idx="47">
                  <c:v>-67.915478938310599</c:v>
                </c:pt>
                <c:pt idx="48">
                  <c:v>-60.705381578927415</c:v>
                </c:pt>
                <c:pt idx="49">
                  <c:v>-59.52672163604413</c:v>
                </c:pt>
                <c:pt idx="50">
                  <c:v>-56.143077696223159</c:v>
                </c:pt>
                <c:pt idx="51">
                  <c:v>-60.148929643357292</c:v>
                </c:pt>
                <c:pt idx="52">
                  <c:v>-62.926035764476509</c:v>
                </c:pt>
                <c:pt idx="53">
                  <c:v>-57.399761006561917</c:v>
                </c:pt>
                <c:pt idx="54">
                  <c:v>-60.327474257509309</c:v>
                </c:pt>
                <c:pt idx="55">
                  <c:v>-60.733689772277771</c:v>
                </c:pt>
                <c:pt idx="56">
                  <c:v>-75.65032111572188</c:v>
                </c:pt>
                <c:pt idx="57">
                  <c:v>-62.22518078634215</c:v>
                </c:pt>
                <c:pt idx="58">
                  <c:v>-60.157770244261009</c:v>
                </c:pt>
                <c:pt idx="59">
                  <c:v>-66.974439720037125</c:v>
                </c:pt>
                <c:pt idx="60">
                  <c:v>-59.1721462968355</c:v>
                </c:pt>
                <c:pt idx="61">
                  <c:v>-73.230870127907906</c:v>
                </c:pt>
                <c:pt idx="62">
                  <c:v>-68.336024520627547</c:v>
                </c:pt>
                <c:pt idx="63">
                  <c:v>-56.790629377619254</c:v>
                </c:pt>
                <c:pt idx="64">
                  <c:v>-66.375175252488262</c:v>
                </c:pt>
                <c:pt idx="65">
                  <c:v>-60.886244993729889</c:v>
                </c:pt>
                <c:pt idx="66">
                  <c:v>-65.629966222654517</c:v>
                </c:pt>
                <c:pt idx="67">
                  <c:v>-72.076013058085266</c:v>
                </c:pt>
                <c:pt idx="68">
                  <c:v>-67.95880017344075</c:v>
                </c:pt>
                <c:pt idx="69">
                  <c:v>-67.371124619736548</c:v>
                </c:pt>
                <c:pt idx="70">
                  <c:v>-58.308474441313379</c:v>
                </c:pt>
                <c:pt idx="71">
                  <c:v>-62.72165246084279</c:v>
                </c:pt>
                <c:pt idx="72">
                  <c:v>-67.391442499499519</c:v>
                </c:pt>
                <c:pt idx="73">
                  <c:v>-60.061015030092378</c:v>
                </c:pt>
                <c:pt idx="74">
                  <c:v>-57.419098802240839</c:v>
                </c:pt>
                <c:pt idx="75">
                  <c:v>-71.437304119424226</c:v>
                </c:pt>
                <c:pt idx="76">
                  <c:v>-61.432082954865727</c:v>
                </c:pt>
                <c:pt idx="77">
                  <c:v>-68.87394998465426</c:v>
                </c:pt>
                <c:pt idx="78">
                  <c:v>-70.515674718474898</c:v>
                </c:pt>
                <c:pt idx="79">
                  <c:v>-66.613662388677753</c:v>
                </c:pt>
                <c:pt idx="80">
                  <c:v>-64.110239066816604</c:v>
                </c:pt>
                <c:pt idx="81">
                  <c:v>-74.154878572870487</c:v>
                </c:pt>
                <c:pt idx="82">
                  <c:v>-69.168415121068392</c:v>
                </c:pt>
                <c:pt idx="83">
                  <c:v>-57.457904032703844</c:v>
                </c:pt>
                <c:pt idx="84">
                  <c:v>-67.290325063701758</c:v>
                </c:pt>
                <c:pt idx="85">
                  <c:v>-62.202765574836228</c:v>
                </c:pt>
                <c:pt idx="86">
                  <c:v>-83.87640052032225</c:v>
                </c:pt>
                <c:pt idx="87">
                  <c:v>-59.534950807325771</c:v>
                </c:pt>
                <c:pt idx="88">
                  <c:v>-64.509660685428997</c:v>
                </c:pt>
                <c:pt idx="89">
                  <c:v>-66.974439720037125</c:v>
                </c:pt>
                <c:pt idx="90">
                  <c:v>-76.420461054136609</c:v>
                </c:pt>
                <c:pt idx="91">
                  <c:v>-73.391724533016173</c:v>
                </c:pt>
                <c:pt idx="92">
                  <c:v>-65.481767354099034</c:v>
                </c:pt>
                <c:pt idx="93">
                  <c:v>-63.185335307763864</c:v>
                </c:pt>
                <c:pt idx="94">
                  <c:v>-76.954233112338869</c:v>
                </c:pt>
                <c:pt idx="95">
                  <c:v>-66.974439720037125</c:v>
                </c:pt>
                <c:pt idx="96">
                  <c:v>-63.098039199714862</c:v>
                </c:pt>
                <c:pt idx="97">
                  <c:v>-64.776483736885368</c:v>
                </c:pt>
                <c:pt idx="98">
                  <c:v>-58.124564370025396</c:v>
                </c:pt>
                <c:pt idx="99">
                  <c:v>-68.473172995884141</c:v>
                </c:pt>
                <c:pt idx="100">
                  <c:v>-73.391724533016173</c:v>
                </c:pt>
                <c:pt idx="101">
                  <c:v>-64.836907560652207</c:v>
                </c:pt>
                <c:pt idx="102">
                  <c:v>-68.11214899249147</c:v>
                </c:pt>
                <c:pt idx="103">
                  <c:v>-71.70053304058365</c:v>
                </c:pt>
                <c:pt idx="104">
                  <c:v>-79.576214018601235</c:v>
                </c:pt>
                <c:pt idx="105">
                  <c:v>-70.63305339175686</c:v>
                </c:pt>
                <c:pt idx="106">
                  <c:v>-63.768499882588131</c:v>
                </c:pt>
                <c:pt idx="107">
                  <c:v>-73.555614105321624</c:v>
                </c:pt>
                <c:pt idx="108">
                  <c:v>-68.336024520627547</c:v>
                </c:pt>
                <c:pt idx="109">
                  <c:v>-73.555614105321624</c:v>
                </c:pt>
                <c:pt idx="110">
                  <c:v>-64.701540307002233</c:v>
                </c:pt>
                <c:pt idx="111">
                  <c:v>-68.946635677756134</c:v>
                </c:pt>
                <c:pt idx="112">
                  <c:v>-67.744322865605284</c:v>
                </c:pt>
                <c:pt idx="113">
                  <c:v>-84.15216621003492</c:v>
                </c:pt>
                <c:pt idx="114">
                  <c:v>-73.638733300744775</c:v>
                </c:pt>
                <c:pt idx="115">
                  <c:v>-65.763855419176181</c:v>
                </c:pt>
                <c:pt idx="116">
                  <c:v>-67.032799780381367</c:v>
                </c:pt>
                <c:pt idx="117">
                  <c:v>-65.899840813333284</c:v>
                </c:pt>
                <c:pt idx="118">
                  <c:v>-68.6359655186601</c:v>
                </c:pt>
                <c:pt idx="119">
                  <c:v>-68.519374645445623</c:v>
                </c:pt>
                <c:pt idx="120">
                  <c:v>-75.597838239198893</c:v>
                </c:pt>
                <c:pt idx="121">
                  <c:v>-70.78204314486905</c:v>
                </c:pt>
                <c:pt idx="122">
                  <c:v>-73.310924976981383</c:v>
                </c:pt>
                <c:pt idx="123">
                  <c:v>-69.978814755644962</c:v>
                </c:pt>
                <c:pt idx="124">
                  <c:v>-71.66718985323439</c:v>
                </c:pt>
                <c:pt idx="125">
                  <c:v>-73.936078851590224</c:v>
                </c:pt>
                <c:pt idx="126">
                  <c:v>-66.339059235223004</c:v>
                </c:pt>
                <c:pt idx="127">
                  <c:v>-71.70053304058365</c:v>
                </c:pt>
                <c:pt idx="128">
                  <c:v>-69.762332780422511</c:v>
                </c:pt>
                <c:pt idx="129">
                  <c:v>-70.342528327824922</c:v>
                </c:pt>
                <c:pt idx="130">
                  <c:v>-84.731440128741269</c:v>
                </c:pt>
                <c:pt idx="131">
                  <c:v>-68.56582336382624</c:v>
                </c:pt>
                <c:pt idx="132">
                  <c:v>-69.447401982573226</c:v>
                </c:pt>
                <c:pt idx="133">
                  <c:v>-71.244988743592245</c:v>
                </c:pt>
                <c:pt idx="134">
                  <c:v>-63.273517685864967</c:v>
                </c:pt>
                <c:pt idx="135">
                  <c:v>-74.424927980943423</c:v>
                </c:pt>
                <c:pt idx="136">
                  <c:v>-70.228985669991118</c:v>
                </c:pt>
                <c:pt idx="137">
                  <c:v>-69.019934759484244</c:v>
                </c:pt>
                <c:pt idx="138">
                  <c:v>-79.576214018601235</c:v>
                </c:pt>
                <c:pt idx="139">
                  <c:v>-82.270185496550354</c:v>
                </c:pt>
                <c:pt idx="140">
                  <c:v>-73.850079241735742</c:v>
                </c:pt>
                <c:pt idx="141">
                  <c:v>-73.112154526297786</c:v>
                </c:pt>
                <c:pt idx="142">
                  <c:v>-64.897754672098571</c:v>
                </c:pt>
                <c:pt idx="143">
                  <c:v>-81.938200260161125</c:v>
                </c:pt>
                <c:pt idx="144">
                  <c:v>-78.562359853877496</c:v>
                </c:pt>
                <c:pt idx="145">
                  <c:v>-80.53744292800603</c:v>
                </c:pt>
                <c:pt idx="146">
                  <c:v>-75.493814365482748</c:v>
                </c:pt>
                <c:pt idx="147">
                  <c:v>-70.544871013655751</c:v>
                </c:pt>
                <c:pt idx="148">
                  <c:v>-70.006258347631928</c:v>
                </c:pt>
                <c:pt idx="149">
                  <c:v>-69.656082041000516</c:v>
                </c:pt>
                <c:pt idx="150">
                  <c:v>-67.765533839853163</c:v>
                </c:pt>
                <c:pt idx="151">
                  <c:v>-67.659993177582024</c:v>
                </c:pt>
                <c:pt idx="152">
                  <c:v>-72.216678312709348</c:v>
                </c:pt>
                <c:pt idx="153">
                  <c:v>-84.293403299784657</c:v>
                </c:pt>
                <c:pt idx="154">
                  <c:v>-77.457904032703851</c:v>
                </c:pt>
                <c:pt idx="155">
                  <c:v>-71.734004718374962</c:v>
                </c:pt>
                <c:pt idx="156">
                  <c:v>-75.139239026274112</c:v>
                </c:pt>
                <c:pt idx="157">
                  <c:v>-70.144792219463255</c:v>
                </c:pt>
                <c:pt idx="158">
                  <c:v>-76.137508032910773</c:v>
                </c:pt>
                <c:pt idx="159">
                  <c:v>-77.015617746892403</c:v>
                </c:pt>
                <c:pt idx="160">
                  <c:v>-74.563167869270018</c:v>
                </c:pt>
                <c:pt idx="161">
                  <c:v>-81.514414278762359</c:v>
                </c:pt>
                <c:pt idx="162">
                  <c:v>-81.723722952325659</c:v>
                </c:pt>
                <c:pt idx="163">
                  <c:v>-78.272803386505032</c:v>
                </c:pt>
                <c:pt idx="164">
                  <c:v>-71.087915934528056</c:v>
                </c:pt>
                <c:pt idx="165">
                  <c:v>-75.9176003468815</c:v>
                </c:pt>
                <c:pt idx="166">
                  <c:v>-83.60912128916263</c:v>
                </c:pt>
                <c:pt idx="167">
                  <c:v>-75.972057513590968</c:v>
                </c:pt>
                <c:pt idx="168">
                  <c:v>-78.71084021546163</c:v>
                </c:pt>
                <c:pt idx="169">
                  <c:v>-77.393324630099883</c:v>
                </c:pt>
                <c:pt idx="170">
                  <c:v>-70.006258347631928</c:v>
                </c:pt>
                <c:pt idx="171">
                  <c:v>-67.744322865605284</c:v>
                </c:pt>
                <c:pt idx="172">
                  <c:v>-75.340077792156919</c:v>
                </c:pt>
                <c:pt idx="173">
                  <c:v>-75.289431061849015</c:v>
                </c:pt>
                <c:pt idx="174">
                  <c:v>-74.798572240298512</c:v>
                </c:pt>
                <c:pt idx="175">
                  <c:v>-75.239077937424085</c:v>
                </c:pt>
                <c:pt idx="176">
                  <c:v>-75.089746643717007</c:v>
                </c:pt>
                <c:pt idx="177">
                  <c:v>-68.87394998465426</c:v>
                </c:pt>
                <c:pt idx="178">
                  <c:v>-67.829479328456117</c:v>
                </c:pt>
                <c:pt idx="179">
                  <c:v>-68.730378292111794</c:v>
                </c:pt>
                <c:pt idx="180">
                  <c:v>-80.354575339208637</c:v>
                </c:pt>
                <c:pt idx="181">
                  <c:v>-71.734004718374962</c:v>
                </c:pt>
                <c:pt idx="182">
                  <c:v>-77.855800607042639</c:v>
                </c:pt>
                <c:pt idx="183">
                  <c:v>-84.582959767157121</c:v>
                </c:pt>
                <c:pt idx="184">
                  <c:v>-80.264565314675096</c:v>
                </c:pt>
                <c:pt idx="185">
                  <c:v>-70.089113249071033</c:v>
                </c:pt>
                <c:pt idx="186">
                  <c:v>-77.139703994918108</c:v>
                </c:pt>
                <c:pt idx="187">
                  <c:v>-79.172146296835507</c:v>
                </c:pt>
                <c:pt idx="188">
                  <c:v>-82.270185496550354</c:v>
                </c:pt>
                <c:pt idx="189">
                  <c:v>-69.421665994446911</c:v>
                </c:pt>
                <c:pt idx="190">
                  <c:v>-71.056839373155626</c:v>
                </c:pt>
                <c:pt idx="191">
                  <c:v>-77.393324630099883</c:v>
                </c:pt>
                <c:pt idx="192">
                  <c:v>-81.723722952325659</c:v>
                </c:pt>
                <c:pt idx="193">
                  <c:v>-74.288853819844519</c:v>
                </c:pt>
                <c:pt idx="194">
                  <c:v>-73.680593090861649</c:v>
                </c:pt>
                <c:pt idx="195">
                  <c:v>-72.252203473225421</c:v>
                </c:pt>
                <c:pt idx="196">
                  <c:v>-74.563167869270018</c:v>
                </c:pt>
                <c:pt idx="197">
                  <c:v>-78.786043192927764</c:v>
                </c:pt>
                <c:pt idx="198">
                  <c:v>-78.489060772149386</c:v>
                </c:pt>
                <c:pt idx="199">
                  <c:v>-80.354575339208637</c:v>
                </c:pt>
                <c:pt idx="200">
                  <c:v>-69.603440124485616</c:v>
                </c:pt>
                <c:pt idx="201">
                  <c:v>-81.514414278762359</c:v>
                </c:pt>
                <c:pt idx="202">
                  <c:v>-76.893279250698768</c:v>
                </c:pt>
                <c:pt idx="203">
                  <c:v>-78.786043192927764</c:v>
                </c:pt>
                <c:pt idx="204">
                  <c:v>-75.493814365482748</c:v>
                </c:pt>
                <c:pt idx="205">
                  <c:v>-78.562359853877496</c:v>
                </c:pt>
                <c:pt idx="206">
                  <c:v>-75.340077792156919</c:v>
                </c:pt>
                <c:pt idx="207">
                  <c:v>-95.9176003468815</c:v>
                </c:pt>
                <c:pt idx="208">
                  <c:v>-75.391021572434511</c:v>
                </c:pt>
                <c:pt idx="209">
                  <c:v>-89.370421659154886</c:v>
                </c:pt>
                <c:pt idx="210">
                  <c:v>-89.897000433601875</c:v>
                </c:pt>
                <c:pt idx="211">
                  <c:v>-79.493882694704595</c:v>
                </c:pt>
                <c:pt idx="212">
                  <c:v>-81.411621485714136</c:v>
                </c:pt>
                <c:pt idx="213">
                  <c:v>-81.310030975128655</c:v>
                </c:pt>
                <c:pt idx="214">
                  <c:v>-93.151546383555868</c:v>
                </c:pt>
                <c:pt idx="215">
                  <c:v>-82.733542797590886</c:v>
                </c:pt>
                <c:pt idx="216">
                  <c:v>-75.756247911920852</c:v>
                </c:pt>
                <c:pt idx="217">
                  <c:v>-80</c:v>
                </c:pt>
                <c:pt idx="218">
                  <c:v>-90.172766123314545</c:v>
                </c:pt>
                <c:pt idx="219">
                  <c:v>-78.131566296755295</c:v>
                </c:pt>
                <c:pt idx="220">
                  <c:v>-80.175478486150098</c:v>
                </c:pt>
                <c:pt idx="221">
                  <c:v>-85.352124803540633</c:v>
                </c:pt>
                <c:pt idx="222">
                  <c:v>-75.756247911920852</c:v>
                </c:pt>
                <c:pt idx="223">
                  <c:v>-76.954233112338869</c:v>
                </c:pt>
                <c:pt idx="224">
                  <c:v>-83.478503945983476</c:v>
                </c:pt>
                <c:pt idx="225">
                  <c:v>-74.333975425929012</c:v>
                </c:pt>
                <c:pt idx="226">
                  <c:v>-76.026858260911553</c:v>
                </c:pt>
                <c:pt idx="227">
                  <c:v>-70.964271289514201</c:v>
                </c:pt>
                <c:pt idx="228">
                  <c:v>-95.391021572434511</c:v>
                </c:pt>
                <c:pt idx="229">
                  <c:v>-79.743255505896556</c:v>
                </c:pt>
                <c:pt idx="230">
                  <c:v>-82.383728154384173</c:v>
                </c:pt>
                <c:pt idx="231">
                  <c:v>-81.723722952325659</c:v>
                </c:pt>
                <c:pt idx="232">
                  <c:v>-75.703123039046034</c:v>
                </c:pt>
                <c:pt idx="233">
                  <c:v>-74.942939380402137</c:v>
                </c:pt>
                <c:pt idx="234">
                  <c:v>-82.158107946190384</c:v>
                </c:pt>
                <c:pt idx="235">
                  <c:v>-72.541759940597871</c:v>
                </c:pt>
                <c:pt idx="236">
                  <c:v>-84.013189010928357</c:v>
                </c:pt>
                <c:pt idx="237">
                  <c:v>-75.703123039046034</c:v>
                </c:pt>
                <c:pt idx="238">
                  <c:v>-83.098039199714862</c:v>
                </c:pt>
                <c:pt idx="239">
                  <c:v>-78.938431130331608</c:v>
                </c:pt>
                <c:pt idx="240">
                  <c:v>-79.6593332140244</c:v>
                </c:pt>
                <c:pt idx="241">
                  <c:v>-90.752040042020866</c:v>
                </c:pt>
                <c:pt idx="242">
                  <c:v>-80.087296108049003</c:v>
                </c:pt>
                <c:pt idx="243">
                  <c:v>-75.756247911920852</c:v>
                </c:pt>
                <c:pt idx="244">
                  <c:v>-79.6593332140244</c:v>
                </c:pt>
                <c:pt idx="245">
                  <c:v>-90.457574905606748</c:v>
                </c:pt>
                <c:pt idx="246">
                  <c:v>-78.786043192927764</c:v>
                </c:pt>
                <c:pt idx="247">
                  <c:v>-91.372724716820258</c:v>
                </c:pt>
                <c:pt idx="248">
                  <c:v>-81.411621485714136</c:v>
                </c:pt>
                <c:pt idx="249">
                  <c:v>-85.848596478041259</c:v>
                </c:pt>
                <c:pt idx="250">
                  <c:v>-82.158107946190384</c:v>
                </c:pt>
                <c:pt idx="251">
                  <c:v>-91.372724716820258</c:v>
                </c:pt>
                <c:pt idx="252">
                  <c:v>-86.196078399429723</c:v>
                </c:pt>
                <c:pt idx="253">
                  <c:v>-80.630341028921308</c:v>
                </c:pt>
                <c:pt idx="254">
                  <c:v>-91.700533040583636</c:v>
                </c:pt>
                <c:pt idx="255">
                  <c:v>-88.873949984654246</c:v>
                </c:pt>
                <c:pt idx="256">
                  <c:v>-76.772639955300505</c:v>
                </c:pt>
                <c:pt idx="257">
                  <c:v>-80.354575339208637</c:v>
                </c:pt>
                <c:pt idx="258">
                  <c:v>-87.130946470276257</c:v>
                </c:pt>
                <c:pt idx="259">
                  <c:v>-77.654574086884708</c:v>
                </c:pt>
                <c:pt idx="260">
                  <c:v>-90.752040042020866</c:v>
                </c:pt>
                <c:pt idx="261">
                  <c:v>-82.853350071374635</c:v>
                </c:pt>
                <c:pt idx="262">
                  <c:v>-79.015639546596375</c:v>
                </c:pt>
                <c:pt idx="263">
                  <c:v>-83.098039199714862</c:v>
                </c:pt>
                <c:pt idx="264">
                  <c:v>-85.51448260798422</c:v>
                </c:pt>
                <c:pt idx="265">
                  <c:v>-81.618438152478518</c:v>
                </c:pt>
                <c:pt idx="266">
                  <c:v>-73.072940510987223</c:v>
                </c:pt>
                <c:pt idx="267">
                  <c:v>-84.013189010928357</c:v>
                </c:pt>
                <c:pt idx="268">
                  <c:v>-74.154878572870487</c:v>
                </c:pt>
                <c:pt idx="269">
                  <c:v>-90.752040042020866</c:v>
                </c:pt>
                <c:pt idx="270">
                  <c:v>-78.71084021546163</c:v>
                </c:pt>
                <c:pt idx="271">
                  <c:v>-75.340077792156919</c:v>
                </c:pt>
                <c:pt idx="272">
                  <c:v>-82.383728154384173</c:v>
                </c:pt>
                <c:pt idx="273">
                  <c:v>-78.272803386505032</c:v>
                </c:pt>
                <c:pt idx="274">
                  <c:v>-75.972057513590968</c:v>
                </c:pt>
                <c:pt idx="275">
                  <c:v>-81.618438152478518</c:v>
                </c:pt>
                <c:pt idx="276">
                  <c:v>-87.130946470276257</c:v>
                </c:pt>
                <c:pt idx="277">
                  <c:v>-89.897000433601875</c:v>
                </c:pt>
                <c:pt idx="278">
                  <c:v>-83.098039199714862</c:v>
                </c:pt>
                <c:pt idx="279">
                  <c:v>-94.424927980943423</c:v>
                </c:pt>
                <c:pt idx="280">
                  <c:v>-82.853350071374635</c:v>
                </c:pt>
                <c:pt idx="281">
                  <c:v>-96.478174818886373</c:v>
                </c:pt>
                <c:pt idx="282">
                  <c:v>-87.744322865605284</c:v>
                </c:pt>
                <c:pt idx="283">
                  <c:v>-82.974833025618494</c:v>
                </c:pt>
                <c:pt idx="284">
                  <c:v>-83.478503945983476</c:v>
                </c:pt>
                <c:pt idx="285">
                  <c:v>-86.744843366368514</c:v>
                </c:pt>
                <c:pt idx="286">
                  <c:v>-81.938200260161125</c:v>
                </c:pt>
                <c:pt idx="287">
                  <c:v>-85.036239459875986</c:v>
                </c:pt>
                <c:pt idx="288">
                  <c:v>-92.04119982655925</c:v>
                </c:pt>
                <c:pt idx="289">
                  <c:v>-87.535014192041984</c:v>
                </c:pt>
                <c:pt idx="290">
                  <c:v>-94.894549897933871</c:v>
                </c:pt>
                <c:pt idx="291">
                  <c:v>-86.935749724493121</c:v>
                </c:pt>
                <c:pt idx="292">
                  <c:v>-86.935749724493121</c:v>
                </c:pt>
                <c:pt idx="293">
                  <c:v>-95.391021572434511</c:v>
                </c:pt>
                <c:pt idx="294">
                  <c:v>-95.391021572434511</c:v>
                </c:pt>
                <c:pt idx="295">
                  <c:v>-95.9176003468815</c:v>
                </c:pt>
                <c:pt idx="296">
                  <c:v>-92.395775165767873</c:v>
                </c:pt>
                <c:pt idx="297">
                  <c:v>-82.853350071374635</c:v>
                </c:pt>
                <c:pt idx="298">
                  <c:v>-91.056839373155611</c:v>
                </c:pt>
                <c:pt idx="299">
                  <c:v>-89.629721202442255</c:v>
                </c:pt>
                <c:pt idx="300">
                  <c:v>-93.151546383555868</c:v>
                </c:pt>
                <c:pt idx="301">
                  <c:v>-95.391021572434511</c:v>
                </c:pt>
                <c:pt idx="302">
                  <c:v>-95.9176003468815</c:v>
                </c:pt>
                <c:pt idx="303">
                  <c:v>-100</c:v>
                </c:pt>
                <c:pt idx="304">
                  <c:v>-94.424927980943423</c:v>
                </c:pt>
                <c:pt idx="305">
                  <c:v>-90.457574905606748</c:v>
                </c:pt>
                <c:pt idx="306">
                  <c:v>-90.172766123314545</c:v>
                </c:pt>
                <c:pt idx="307">
                  <c:v>-88.873949984654246</c:v>
                </c:pt>
                <c:pt idx="308">
                  <c:v>-92.04119982655925</c:v>
                </c:pt>
                <c:pt idx="309">
                  <c:v>-94.424927980943423</c:v>
                </c:pt>
                <c:pt idx="310">
                  <c:v>-95.391021572434511</c:v>
                </c:pt>
                <c:pt idx="311">
                  <c:v>-86.020599913279625</c:v>
                </c:pt>
                <c:pt idx="312">
                  <c:v>-91.372724716820258</c:v>
                </c:pt>
                <c:pt idx="313">
                  <c:v>-87.95880017344075</c:v>
                </c:pt>
                <c:pt idx="314">
                  <c:v>-89.118639112994487</c:v>
                </c:pt>
                <c:pt idx="315">
                  <c:v>-87.535014192041984</c:v>
                </c:pt>
                <c:pt idx="316">
                  <c:v>-99.172146296835493</c:v>
                </c:pt>
                <c:pt idx="317">
                  <c:v>-99.172146296835493</c:v>
                </c:pt>
                <c:pt idx="318">
                  <c:v>-85.848596478041259</c:v>
                </c:pt>
                <c:pt idx="319">
                  <c:v>-85.036239459875986</c:v>
                </c:pt>
                <c:pt idx="320">
                  <c:v>-113.97940008672037</c:v>
                </c:pt>
                <c:pt idx="321">
                  <c:v>-94.894549897933871</c:v>
                </c:pt>
                <c:pt idx="322">
                  <c:v>-95.391021572434511</c:v>
                </c:pt>
                <c:pt idx="323">
                  <c:v>-88.178707859470009</c:v>
                </c:pt>
                <c:pt idx="324">
                  <c:v>-85.848596478041259</c:v>
                </c:pt>
                <c:pt idx="325">
                  <c:v>-82.158107946190384</c:v>
                </c:pt>
                <c:pt idx="326">
                  <c:v>-89.370421659154886</c:v>
                </c:pt>
                <c:pt idx="327">
                  <c:v>-106.02059991327963</c:v>
                </c:pt>
                <c:pt idx="328">
                  <c:v>-86.020599913279625</c:v>
                </c:pt>
                <c:pt idx="329">
                  <c:v>-90.752040042020866</c:v>
                </c:pt>
                <c:pt idx="330">
                  <c:v>-89.118639112994487</c:v>
                </c:pt>
                <c:pt idx="331">
                  <c:v>-84.15216621003492</c:v>
                </c:pt>
                <c:pt idx="332">
                  <c:v>-86.935749724493121</c:v>
                </c:pt>
                <c:pt idx="333">
                  <c:v>-97.721132953863261</c:v>
                </c:pt>
                <c:pt idx="334">
                  <c:v>-93.151546383555868</c:v>
                </c:pt>
                <c:pt idx="335">
                  <c:v>-88.873949984654246</c:v>
                </c:pt>
                <c:pt idx="336">
                  <c:v>-103.09803919971486</c:v>
                </c:pt>
                <c:pt idx="337">
                  <c:v>-86.196078399429723</c:v>
                </c:pt>
                <c:pt idx="338">
                  <c:v>-89.118639112994487</c:v>
                </c:pt>
                <c:pt idx="339">
                  <c:v>-84.15216621003492</c:v>
                </c:pt>
                <c:pt idx="340">
                  <c:v>-88.404328067663798</c:v>
                </c:pt>
                <c:pt idx="341">
                  <c:v>-89.370421659154886</c:v>
                </c:pt>
                <c:pt idx="342">
                  <c:v>-83.223018185254887</c:v>
                </c:pt>
                <c:pt idx="343">
                  <c:v>-88.873949984654246</c:v>
                </c:pt>
                <c:pt idx="344">
                  <c:v>-81.411621485714136</c:v>
                </c:pt>
                <c:pt idx="345">
                  <c:v>-95.9176003468815</c:v>
                </c:pt>
                <c:pt idx="346">
                  <c:v>-88.178707859470009</c:v>
                </c:pt>
                <c:pt idx="347">
                  <c:v>-93.979400086720375</c:v>
                </c:pt>
                <c:pt idx="348">
                  <c:v>-92.765443279648139</c:v>
                </c:pt>
                <c:pt idx="349">
                  <c:v>-90.172766123314545</c:v>
                </c:pt>
                <c:pt idx="350">
                  <c:v>-87.744322865605284</c:v>
                </c:pt>
                <c:pt idx="351">
                  <c:v>-89.897000433601875</c:v>
                </c:pt>
                <c:pt idx="352">
                  <c:v>-87.744322865605284</c:v>
                </c:pt>
                <c:pt idx="353">
                  <c:v>-93.979400086720375</c:v>
                </c:pt>
                <c:pt idx="354">
                  <c:v>-95.9176003468815</c:v>
                </c:pt>
                <c:pt idx="355">
                  <c:v>-87.95880017344075</c:v>
                </c:pt>
                <c:pt idx="356">
                  <c:v>-85.51448260798422</c:v>
                </c:pt>
                <c:pt idx="357">
                  <c:v>-98.416375079047498</c:v>
                </c:pt>
                <c:pt idx="358">
                  <c:v>-107.95880017344075</c:v>
                </c:pt>
                <c:pt idx="359">
                  <c:v>-90.172766123314545</c:v>
                </c:pt>
                <c:pt idx="360">
                  <c:v>-89.897000433601875</c:v>
                </c:pt>
                <c:pt idx="361">
                  <c:v>-97.721132953863261</c:v>
                </c:pt>
                <c:pt idx="362">
                  <c:v>-86.375175252488248</c:v>
                </c:pt>
                <c:pt idx="363">
                  <c:v>-87.130946470276257</c:v>
                </c:pt>
                <c:pt idx="364">
                  <c:v>-85.352124803540633</c:v>
                </c:pt>
                <c:pt idx="365">
                  <c:v>-86.558042841285655</c:v>
                </c:pt>
                <c:pt idx="366">
                  <c:v>-89.629721202442255</c:v>
                </c:pt>
                <c:pt idx="367">
                  <c:v>-89.370421659154886</c:v>
                </c:pt>
                <c:pt idx="368">
                  <c:v>-91.056839373155611</c:v>
                </c:pt>
                <c:pt idx="369">
                  <c:v>-85.679933127304011</c:v>
                </c:pt>
                <c:pt idx="370">
                  <c:v>-95.391021572434511</c:v>
                </c:pt>
                <c:pt idx="371">
                  <c:v>-91.056839373155611</c:v>
                </c:pt>
                <c:pt idx="372">
                  <c:v>-85.192746210115118</c:v>
                </c:pt>
                <c:pt idx="373">
                  <c:v>-92.04119982655925</c:v>
                </c:pt>
                <c:pt idx="374">
                  <c:v>-91.056839373155611</c:v>
                </c:pt>
                <c:pt idx="375">
                  <c:v>-88.873949984654246</c:v>
                </c:pt>
                <c:pt idx="376">
                  <c:v>-97.077439286435236</c:v>
                </c:pt>
                <c:pt idx="377">
                  <c:v>-86.375175252488248</c:v>
                </c:pt>
                <c:pt idx="378">
                  <c:v>-88.404328067663798</c:v>
                </c:pt>
                <c:pt idx="379">
                  <c:v>-93.555614105321609</c:v>
                </c:pt>
                <c:pt idx="380">
                  <c:v>-82.158107946190384</c:v>
                </c:pt>
                <c:pt idx="381">
                  <c:v>-97.721132953863261</c:v>
                </c:pt>
                <c:pt idx="382">
                  <c:v>-83.60912128916263</c:v>
                </c:pt>
                <c:pt idx="383">
                  <c:v>-87.535014192041984</c:v>
                </c:pt>
                <c:pt idx="384">
                  <c:v>-88.6359655186601</c:v>
                </c:pt>
                <c:pt idx="385">
                  <c:v>-90.172766123314545</c:v>
                </c:pt>
                <c:pt idx="386">
                  <c:v>-87.535014192041984</c:v>
                </c:pt>
                <c:pt idx="387">
                  <c:v>-83.741732867142886</c:v>
                </c:pt>
                <c:pt idx="388">
                  <c:v>-86.935749724493121</c:v>
                </c:pt>
                <c:pt idx="389">
                  <c:v>-86.744843366368514</c:v>
                </c:pt>
                <c:pt idx="390">
                  <c:v>-83.741732867142886</c:v>
                </c:pt>
                <c:pt idx="391">
                  <c:v>-90.457574905606748</c:v>
                </c:pt>
                <c:pt idx="392">
                  <c:v>-88.404328067663798</c:v>
                </c:pt>
                <c:pt idx="393">
                  <c:v>-89.629721202442255</c:v>
                </c:pt>
                <c:pt idx="394">
                  <c:v>-84.436974992327123</c:v>
                </c:pt>
                <c:pt idx="395">
                  <c:v>-84.293403299784657</c:v>
                </c:pt>
                <c:pt idx="396">
                  <c:v>-82.383728154384173</c:v>
                </c:pt>
                <c:pt idx="397">
                  <c:v>-83.741732867142886</c:v>
                </c:pt>
                <c:pt idx="398">
                  <c:v>-81.618438152478518</c:v>
                </c:pt>
                <c:pt idx="399">
                  <c:v>-85.679933127304011</c:v>
                </c:pt>
                <c:pt idx="400">
                  <c:v>-80.354575339208637</c:v>
                </c:pt>
              </c:numCache>
            </c:numRef>
          </c:yVal>
          <c:smooth val="1"/>
          <c:extLst xmlns:c16r2="http://schemas.microsoft.com/office/drawing/2015/06/chart">
            <c:ext xmlns:c16="http://schemas.microsoft.com/office/drawing/2014/chart" uri="{C3380CC4-5D6E-409C-BE32-E72D297353CC}">
              <c16:uniqueId val="{00000000-6DC7-47EF-A40F-E4430E0DB574}"/>
            </c:ext>
          </c:extLst>
        </c:ser>
        <c:ser>
          <c:idx val="0"/>
          <c:order val="1"/>
          <c:tx>
            <c:v>Laser 1</c:v>
          </c:tx>
          <c:spPr>
            <a:ln w="19050" cap="rnd">
              <a:solidFill>
                <a:schemeClr val="accent1"/>
              </a:solidFill>
              <a:round/>
            </a:ln>
            <a:effectLst/>
          </c:spPr>
          <c:marker>
            <c:symbol val="none"/>
          </c:marker>
          <c:xVal>
            <c:numRef>
              <c:f>'[Fiber_Coupled_Test2_11_11_16.xlsx]lowgain_DCFBon_2-1-miniLBS'!$A$21:$A$421</c:f>
              <c:numCache>
                <c:formatCode>General</c:formatCode>
                <c:ptCount val="401"/>
                <c:pt idx="0">
                  <c:v>51.122194999999998</c:v>
                </c:pt>
                <c:pt idx="1">
                  <c:v>52.244388999999998</c:v>
                </c:pt>
                <c:pt idx="2">
                  <c:v>53.366584000000003</c:v>
                </c:pt>
                <c:pt idx="3">
                  <c:v>54.488778000000003</c:v>
                </c:pt>
                <c:pt idx="4">
                  <c:v>55.610973000000001</c:v>
                </c:pt>
                <c:pt idx="5">
                  <c:v>56.733167000000002</c:v>
                </c:pt>
                <c:pt idx="6">
                  <c:v>57.855362</c:v>
                </c:pt>
                <c:pt idx="7">
                  <c:v>58.977556</c:v>
                </c:pt>
                <c:pt idx="8">
                  <c:v>60.099750999999998</c:v>
                </c:pt>
                <c:pt idx="9">
                  <c:v>61.221944999999998</c:v>
                </c:pt>
                <c:pt idx="10">
                  <c:v>62.344140000000003</c:v>
                </c:pt>
                <c:pt idx="11">
                  <c:v>63.466334000000003</c:v>
                </c:pt>
                <c:pt idx="12">
                  <c:v>64.588528999999994</c:v>
                </c:pt>
                <c:pt idx="13">
                  <c:v>65.710723000000002</c:v>
                </c:pt>
                <c:pt idx="14">
                  <c:v>66.832918000000006</c:v>
                </c:pt>
                <c:pt idx="15">
                  <c:v>67.955112</c:v>
                </c:pt>
                <c:pt idx="16">
                  <c:v>69.077307000000005</c:v>
                </c:pt>
                <c:pt idx="17">
                  <c:v>70.199500999999998</c:v>
                </c:pt>
                <c:pt idx="18">
                  <c:v>71.321696000000003</c:v>
                </c:pt>
                <c:pt idx="19">
                  <c:v>72.443889999999996</c:v>
                </c:pt>
                <c:pt idx="20">
                  <c:v>73.566085000000001</c:v>
                </c:pt>
                <c:pt idx="21">
                  <c:v>74.688278999999994</c:v>
                </c:pt>
                <c:pt idx="22">
                  <c:v>75.810473999999999</c:v>
                </c:pt>
                <c:pt idx="23">
                  <c:v>76.932668000000007</c:v>
                </c:pt>
                <c:pt idx="24">
                  <c:v>78.054862999999997</c:v>
                </c:pt>
                <c:pt idx="25">
                  <c:v>79.177057000000005</c:v>
                </c:pt>
                <c:pt idx="26">
                  <c:v>80.299251999999996</c:v>
                </c:pt>
                <c:pt idx="27">
                  <c:v>81.421446000000003</c:v>
                </c:pt>
                <c:pt idx="28">
                  <c:v>82.543640999999994</c:v>
                </c:pt>
                <c:pt idx="29">
                  <c:v>83.665835000000001</c:v>
                </c:pt>
                <c:pt idx="30">
                  <c:v>84.788030000000006</c:v>
                </c:pt>
                <c:pt idx="31">
                  <c:v>85.910223999999999</c:v>
                </c:pt>
                <c:pt idx="32">
                  <c:v>87.032419000000004</c:v>
                </c:pt>
                <c:pt idx="33">
                  <c:v>88.154612999999998</c:v>
                </c:pt>
                <c:pt idx="34">
                  <c:v>89.276808000000003</c:v>
                </c:pt>
                <c:pt idx="35">
                  <c:v>90.399001999999996</c:v>
                </c:pt>
                <c:pt idx="36">
                  <c:v>91.521197000000001</c:v>
                </c:pt>
                <c:pt idx="37">
                  <c:v>92.643392000000006</c:v>
                </c:pt>
                <c:pt idx="38">
                  <c:v>93.765585999999999</c:v>
                </c:pt>
                <c:pt idx="39">
                  <c:v>94.887781000000004</c:v>
                </c:pt>
                <c:pt idx="40">
                  <c:v>96.009974999999997</c:v>
                </c:pt>
                <c:pt idx="41">
                  <c:v>97.132170000000002</c:v>
                </c:pt>
                <c:pt idx="42">
                  <c:v>98.254363999999995</c:v>
                </c:pt>
                <c:pt idx="43">
                  <c:v>99.376559</c:v>
                </c:pt>
                <c:pt idx="44">
                  <c:v>100.49875299999999</c:v>
                </c:pt>
                <c:pt idx="45">
                  <c:v>101.620948</c:v>
                </c:pt>
                <c:pt idx="46">
                  <c:v>102.74314200000001</c:v>
                </c:pt>
                <c:pt idx="47">
                  <c:v>103.865337</c:v>
                </c:pt>
                <c:pt idx="48">
                  <c:v>104.987531</c:v>
                </c:pt>
                <c:pt idx="49">
                  <c:v>106.10972599999999</c:v>
                </c:pt>
                <c:pt idx="50">
                  <c:v>107.23192</c:v>
                </c:pt>
                <c:pt idx="51">
                  <c:v>108.35411499999999</c:v>
                </c:pt>
                <c:pt idx="52">
                  <c:v>109.476309</c:v>
                </c:pt>
                <c:pt idx="53">
                  <c:v>110.59850400000001</c:v>
                </c:pt>
                <c:pt idx="54">
                  <c:v>111.720698</c:v>
                </c:pt>
                <c:pt idx="55">
                  <c:v>112.842893</c:v>
                </c:pt>
                <c:pt idx="56">
                  <c:v>113.965087</c:v>
                </c:pt>
                <c:pt idx="57">
                  <c:v>115.087282</c:v>
                </c:pt>
                <c:pt idx="58">
                  <c:v>116.209476</c:v>
                </c:pt>
                <c:pt idx="59">
                  <c:v>117.331671</c:v>
                </c:pt>
                <c:pt idx="60">
                  <c:v>118.45386499999999</c:v>
                </c:pt>
                <c:pt idx="61">
                  <c:v>119.57606</c:v>
                </c:pt>
                <c:pt idx="62">
                  <c:v>120.69825400000001</c:v>
                </c:pt>
                <c:pt idx="63">
                  <c:v>121.820449</c:v>
                </c:pt>
                <c:pt idx="64">
                  <c:v>122.942643</c:v>
                </c:pt>
                <c:pt idx="65">
                  <c:v>124.06483799999999</c:v>
                </c:pt>
                <c:pt idx="66">
                  <c:v>125.187032</c:v>
                </c:pt>
                <c:pt idx="67">
                  <c:v>126.30922700000001</c:v>
                </c:pt>
                <c:pt idx="68">
                  <c:v>127.431421</c:v>
                </c:pt>
                <c:pt idx="69">
                  <c:v>128.55361600000001</c:v>
                </c:pt>
                <c:pt idx="70">
                  <c:v>129.67581000000001</c:v>
                </c:pt>
                <c:pt idx="71">
                  <c:v>130.79800499999999</c:v>
                </c:pt>
                <c:pt idx="72">
                  <c:v>131.92019999999999</c:v>
                </c:pt>
                <c:pt idx="73">
                  <c:v>133.042394</c:v>
                </c:pt>
                <c:pt idx="74">
                  <c:v>134.16458900000001</c:v>
                </c:pt>
                <c:pt idx="75">
                  <c:v>135.28678300000001</c:v>
                </c:pt>
                <c:pt idx="76">
                  <c:v>136.40897799999999</c:v>
                </c:pt>
                <c:pt idx="77">
                  <c:v>137.531172</c:v>
                </c:pt>
                <c:pt idx="78">
                  <c:v>138.653367</c:v>
                </c:pt>
                <c:pt idx="79">
                  <c:v>139.77556100000001</c:v>
                </c:pt>
                <c:pt idx="80">
                  <c:v>140.89775599999999</c:v>
                </c:pt>
                <c:pt idx="81">
                  <c:v>142.01994999999999</c:v>
                </c:pt>
                <c:pt idx="82">
                  <c:v>143.142145</c:v>
                </c:pt>
                <c:pt idx="83">
                  <c:v>144.26433900000001</c:v>
                </c:pt>
                <c:pt idx="84">
                  <c:v>145.38653400000001</c:v>
                </c:pt>
                <c:pt idx="85">
                  <c:v>146.50872799999999</c:v>
                </c:pt>
                <c:pt idx="86">
                  <c:v>147.630923</c:v>
                </c:pt>
                <c:pt idx="87">
                  <c:v>148.753117</c:v>
                </c:pt>
                <c:pt idx="88">
                  <c:v>149.87531200000001</c:v>
                </c:pt>
                <c:pt idx="89">
                  <c:v>150.99750599999999</c:v>
                </c:pt>
                <c:pt idx="90">
                  <c:v>152.11970099999999</c:v>
                </c:pt>
                <c:pt idx="91">
                  <c:v>153.241895</c:v>
                </c:pt>
                <c:pt idx="92">
                  <c:v>154.36409</c:v>
                </c:pt>
                <c:pt idx="93">
                  <c:v>155.48628400000001</c:v>
                </c:pt>
                <c:pt idx="94">
                  <c:v>156.60847899999999</c:v>
                </c:pt>
                <c:pt idx="95">
                  <c:v>157.730673</c:v>
                </c:pt>
                <c:pt idx="96">
                  <c:v>158.852868</c:v>
                </c:pt>
                <c:pt idx="97">
                  <c:v>159.97506200000001</c:v>
                </c:pt>
                <c:pt idx="98">
                  <c:v>161.09725700000001</c:v>
                </c:pt>
                <c:pt idx="99">
                  <c:v>162.21945099999999</c:v>
                </c:pt>
                <c:pt idx="100">
                  <c:v>163.341646</c:v>
                </c:pt>
                <c:pt idx="101">
                  <c:v>164.46384</c:v>
                </c:pt>
                <c:pt idx="102">
                  <c:v>165.58603500000001</c:v>
                </c:pt>
                <c:pt idx="103">
                  <c:v>166.70822899999999</c:v>
                </c:pt>
                <c:pt idx="104">
                  <c:v>167.83042399999999</c:v>
                </c:pt>
                <c:pt idx="105">
                  <c:v>168.952618</c:v>
                </c:pt>
                <c:pt idx="106">
                  <c:v>170.07481300000001</c:v>
                </c:pt>
                <c:pt idx="107">
                  <c:v>171.19700700000001</c:v>
                </c:pt>
                <c:pt idx="108">
                  <c:v>172.31920199999999</c:v>
                </c:pt>
                <c:pt idx="109">
                  <c:v>173.44139699999999</c:v>
                </c:pt>
                <c:pt idx="110">
                  <c:v>174.563591</c:v>
                </c:pt>
                <c:pt idx="111">
                  <c:v>175.68578600000001</c:v>
                </c:pt>
                <c:pt idx="112">
                  <c:v>176.80797999999999</c:v>
                </c:pt>
                <c:pt idx="113">
                  <c:v>177.93017499999999</c:v>
                </c:pt>
                <c:pt idx="114">
                  <c:v>179.052369</c:v>
                </c:pt>
                <c:pt idx="115">
                  <c:v>180.174564</c:v>
                </c:pt>
                <c:pt idx="116">
                  <c:v>181.29675800000001</c:v>
                </c:pt>
                <c:pt idx="117">
                  <c:v>182.41895299999999</c:v>
                </c:pt>
                <c:pt idx="118">
                  <c:v>183.541147</c:v>
                </c:pt>
                <c:pt idx="119">
                  <c:v>184.663342</c:v>
                </c:pt>
                <c:pt idx="120">
                  <c:v>185.78553600000001</c:v>
                </c:pt>
                <c:pt idx="121">
                  <c:v>186.90773100000001</c:v>
                </c:pt>
                <c:pt idx="122">
                  <c:v>188.02992499999999</c:v>
                </c:pt>
                <c:pt idx="123">
                  <c:v>189.15212</c:v>
                </c:pt>
                <c:pt idx="124">
                  <c:v>190.274314</c:v>
                </c:pt>
                <c:pt idx="125">
                  <c:v>191.39650900000001</c:v>
                </c:pt>
                <c:pt idx="126">
                  <c:v>192.51870299999999</c:v>
                </c:pt>
                <c:pt idx="127">
                  <c:v>193.64089799999999</c:v>
                </c:pt>
                <c:pt idx="128">
                  <c:v>194.763092</c:v>
                </c:pt>
                <c:pt idx="129">
                  <c:v>195.88528700000001</c:v>
                </c:pt>
                <c:pt idx="130">
                  <c:v>197.00748100000001</c:v>
                </c:pt>
                <c:pt idx="131">
                  <c:v>198.12967599999999</c:v>
                </c:pt>
                <c:pt idx="132">
                  <c:v>199.25187</c:v>
                </c:pt>
                <c:pt idx="133">
                  <c:v>200.374065</c:v>
                </c:pt>
                <c:pt idx="134">
                  <c:v>201.49625900000001</c:v>
                </c:pt>
                <c:pt idx="135">
                  <c:v>202.61845400000001</c:v>
                </c:pt>
                <c:pt idx="136">
                  <c:v>203.74064799999999</c:v>
                </c:pt>
                <c:pt idx="137">
                  <c:v>204.862843</c:v>
                </c:pt>
                <c:pt idx="138">
                  <c:v>205.98503700000001</c:v>
                </c:pt>
                <c:pt idx="139">
                  <c:v>207.10723200000001</c:v>
                </c:pt>
                <c:pt idx="140">
                  <c:v>208.22942599999999</c:v>
                </c:pt>
                <c:pt idx="141">
                  <c:v>209.35162099999999</c:v>
                </c:pt>
                <c:pt idx="142">
                  <c:v>210.473815</c:v>
                </c:pt>
                <c:pt idx="143">
                  <c:v>211.59601000000001</c:v>
                </c:pt>
                <c:pt idx="144">
                  <c:v>212.71820399999999</c:v>
                </c:pt>
                <c:pt idx="145">
                  <c:v>213.84039899999999</c:v>
                </c:pt>
                <c:pt idx="146">
                  <c:v>214.962594</c:v>
                </c:pt>
                <c:pt idx="147">
                  <c:v>216.084788</c:v>
                </c:pt>
                <c:pt idx="148">
                  <c:v>217.20698300000001</c:v>
                </c:pt>
                <c:pt idx="149">
                  <c:v>218.32917699999999</c:v>
                </c:pt>
                <c:pt idx="150">
                  <c:v>219.45137199999999</c:v>
                </c:pt>
                <c:pt idx="151">
                  <c:v>220.573566</c:v>
                </c:pt>
                <c:pt idx="152">
                  <c:v>221.695761</c:v>
                </c:pt>
                <c:pt idx="153">
                  <c:v>222.81795500000001</c:v>
                </c:pt>
                <c:pt idx="154">
                  <c:v>223.94014999999999</c:v>
                </c:pt>
                <c:pt idx="155">
                  <c:v>225.062344</c:v>
                </c:pt>
                <c:pt idx="156">
                  <c:v>226.184539</c:v>
                </c:pt>
                <c:pt idx="157">
                  <c:v>227.30673300000001</c:v>
                </c:pt>
                <c:pt idx="158">
                  <c:v>228.42892800000001</c:v>
                </c:pt>
                <c:pt idx="159">
                  <c:v>229.55112199999999</c:v>
                </c:pt>
                <c:pt idx="160">
                  <c:v>230.673317</c:v>
                </c:pt>
                <c:pt idx="161">
                  <c:v>231.795511</c:v>
                </c:pt>
                <c:pt idx="162">
                  <c:v>232.91770600000001</c:v>
                </c:pt>
                <c:pt idx="163">
                  <c:v>234.03989999999999</c:v>
                </c:pt>
                <c:pt idx="164">
                  <c:v>235.16209499999999</c:v>
                </c:pt>
                <c:pt idx="165">
                  <c:v>236.284289</c:v>
                </c:pt>
                <c:pt idx="166">
                  <c:v>237.40648400000001</c:v>
                </c:pt>
                <c:pt idx="167">
                  <c:v>238.52867800000001</c:v>
                </c:pt>
                <c:pt idx="168">
                  <c:v>239.65087299999999</c:v>
                </c:pt>
                <c:pt idx="169">
                  <c:v>240.773067</c:v>
                </c:pt>
                <c:pt idx="170">
                  <c:v>241.895262</c:v>
                </c:pt>
                <c:pt idx="171">
                  <c:v>243.01745600000001</c:v>
                </c:pt>
                <c:pt idx="172">
                  <c:v>244.13965099999999</c:v>
                </c:pt>
                <c:pt idx="173">
                  <c:v>245.26184499999999</c:v>
                </c:pt>
                <c:pt idx="174">
                  <c:v>246.38404</c:v>
                </c:pt>
                <c:pt idx="175">
                  <c:v>247.50623400000001</c:v>
                </c:pt>
                <c:pt idx="176">
                  <c:v>248.62842900000001</c:v>
                </c:pt>
                <c:pt idx="177">
                  <c:v>249.75062299999999</c:v>
                </c:pt>
                <c:pt idx="178">
                  <c:v>250.872818</c:v>
                </c:pt>
                <c:pt idx="179">
                  <c:v>251.995012</c:v>
                </c:pt>
                <c:pt idx="180">
                  <c:v>253.11720700000001</c:v>
                </c:pt>
                <c:pt idx="181">
                  <c:v>254.23940099999999</c:v>
                </c:pt>
                <c:pt idx="182">
                  <c:v>255.36159599999999</c:v>
                </c:pt>
                <c:pt idx="183">
                  <c:v>256.483791</c:v>
                </c:pt>
                <c:pt idx="184">
                  <c:v>257.60598499999998</c:v>
                </c:pt>
                <c:pt idx="185">
                  <c:v>258.72818000000001</c:v>
                </c:pt>
                <c:pt idx="186">
                  <c:v>259.85037399999999</c:v>
                </c:pt>
                <c:pt idx="187">
                  <c:v>260.97256900000002</c:v>
                </c:pt>
                <c:pt idx="188">
                  <c:v>262.094763</c:v>
                </c:pt>
                <c:pt idx="189">
                  <c:v>263.21695799999998</c:v>
                </c:pt>
                <c:pt idx="190">
                  <c:v>264.33915200000001</c:v>
                </c:pt>
                <c:pt idx="191">
                  <c:v>265.46134699999999</c:v>
                </c:pt>
                <c:pt idx="192">
                  <c:v>266.58354100000003</c:v>
                </c:pt>
                <c:pt idx="193">
                  <c:v>267.705736</c:v>
                </c:pt>
                <c:pt idx="194">
                  <c:v>268.82792999999998</c:v>
                </c:pt>
                <c:pt idx="195">
                  <c:v>269.95012500000001</c:v>
                </c:pt>
                <c:pt idx="196">
                  <c:v>271.07231899999999</c:v>
                </c:pt>
                <c:pt idx="197">
                  <c:v>272.19451400000003</c:v>
                </c:pt>
                <c:pt idx="198">
                  <c:v>273.31670800000001</c:v>
                </c:pt>
                <c:pt idx="199">
                  <c:v>274.43890299999998</c:v>
                </c:pt>
                <c:pt idx="200">
                  <c:v>275.56109700000002</c:v>
                </c:pt>
                <c:pt idx="201">
                  <c:v>276.68329199999999</c:v>
                </c:pt>
                <c:pt idx="202">
                  <c:v>277.80548599999997</c:v>
                </c:pt>
                <c:pt idx="203">
                  <c:v>278.92768100000001</c:v>
                </c:pt>
                <c:pt idx="204">
                  <c:v>280.04987499999999</c:v>
                </c:pt>
                <c:pt idx="205">
                  <c:v>281.17207000000002</c:v>
                </c:pt>
                <c:pt idx="206">
                  <c:v>282.294264</c:v>
                </c:pt>
                <c:pt idx="207">
                  <c:v>283.41645899999997</c:v>
                </c:pt>
                <c:pt idx="208">
                  <c:v>284.53865300000001</c:v>
                </c:pt>
                <c:pt idx="209">
                  <c:v>285.66084799999999</c:v>
                </c:pt>
                <c:pt idx="210">
                  <c:v>286.78304200000002</c:v>
                </c:pt>
                <c:pt idx="211">
                  <c:v>287.905237</c:v>
                </c:pt>
                <c:pt idx="212">
                  <c:v>289.02743099999998</c:v>
                </c:pt>
                <c:pt idx="213">
                  <c:v>290.14962600000001</c:v>
                </c:pt>
                <c:pt idx="214">
                  <c:v>291.27181999999999</c:v>
                </c:pt>
                <c:pt idx="215">
                  <c:v>292.39401500000002</c:v>
                </c:pt>
                <c:pt idx="216">
                  <c:v>293.516209</c:v>
                </c:pt>
                <c:pt idx="217">
                  <c:v>294.63840399999998</c:v>
                </c:pt>
                <c:pt idx="218">
                  <c:v>295.76059900000001</c:v>
                </c:pt>
                <c:pt idx="219">
                  <c:v>296.88279299999999</c:v>
                </c:pt>
                <c:pt idx="220">
                  <c:v>298.00498800000003</c:v>
                </c:pt>
                <c:pt idx="221">
                  <c:v>299.127182</c:v>
                </c:pt>
                <c:pt idx="222">
                  <c:v>300.24937699999998</c:v>
                </c:pt>
                <c:pt idx="223">
                  <c:v>301.37157100000002</c:v>
                </c:pt>
                <c:pt idx="224">
                  <c:v>302.49376599999999</c:v>
                </c:pt>
                <c:pt idx="225">
                  <c:v>303.61595999999997</c:v>
                </c:pt>
                <c:pt idx="226">
                  <c:v>304.73815500000001</c:v>
                </c:pt>
                <c:pt idx="227">
                  <c:v>305.86034899999999</c:v>
                </c:pt>
                <c:pt idx="228">
                  <c:v>306.98254400000002</c:v>
                </c:pt>
                <c:pt idx="229">
                  <c:v>308.104738</c:v>
                </c:pt>
                <c:pt idx="230">
                  <c:v>309.22693299999997</c:v>
                </c:pt>
                <c:pt idx="231">
                  <c:v>310.34912700000001</c:v>
                </c:pt>
                <c:pt idx="232">
                  <c:v>311.47132199999999</c:v>
                </c:pt>
                <c:pt idx="233">
                  <c:v>312.59351600000002</c:v>
                </c:pt>
                <c:pt idx="234">
                  <c:v>313.715711</c:v>
                </c:pt>
                <c:pt idx="235">
                  <c:v>314.83790499999998</c:v>
                </c:pt>
                <c:pt idx="236">
                  <c:v>315.96010000000001</c:v>
                </c:pt>
                <c:pt idx="237">
                  <c:v>317.08229399999999</c:v>
                </c:pt>
                <c:pt idx="238">
                  <c:v>318.20448900000002</c:v>
                </c:pt>
                <c:pt idx="239">
                  <c:v>319.326683</c:v>
                </c:pt>
                <c:pt idx="240">
                  <c:v>320.44887799999998</c:v>
                </c:pt>
                <c:pt idx="241">
                  <c:v>321.57107200000002</c:v>
                </c:pt>
                <c:pt idx="242">
                  <c:v>322.69326699999999</c:v>
                </c:pt>
                <c:pt idx="243">
                  <c:v>323.81546100000003</c:v>
                </c:pt>
                <c:pt idx="244">
                  <c:v>324.937656</c:v>
                </c:pt>
                <c:pt idx="245">
                  <c:v>326.05984999999998</c:v>
                </c:pt>
                <c:pt idx="246">
                  <c:v>327.18204500000002</c:v>
                </c:pt>
                <c:pt idx="247">
                  <c:v>328.304239</c:v>
                </c:pt>
                <c:pt idx="248">
                  <c:v>329.42643399999997</c:v>
                </c:pt>
                <c:pt idx="249">
                  <c:v>330.54862800000001</c:v>
                </c:pt>
                <c:pt idx="250">
                  <c:v>331.67082299999998</c:v>
                </c:pt>
                <c:pt idx="251">
                  <c:v>332.79301700000002</c:v>
                </c:pt>
                <c:pt idx="252">
                  <c:v>333.915212</c:v>
                </c:pt>
                <c:pt idx="253">
                  <c:v>335.03740599999998</c:v>
                </c:pt>
                <c:pt idx="254">
                  <c:v>336.15960100000001</c:v>
                </c:pt>
                <c:pt idx="255">
                  <c:v>337.28179599999999</c:v>
                </c:pt>
                <c:pt idx="256">
                  <c:v>338.40399000000002</c:v>
                </c:pt>
                <c:pt idx="257">
                  <c:v>339.526185</c:v>
                </c:pt>
                <c:pt idx="258">
                  <c:v>340.64837899999998</c:v>
                </c:pt>
                <c:pt idx="259">
                  <c:v>341.77057400000001</c:v>
                </c:pt>
                <c:pt idx="260">
                  <c:v>342.89276799999999</c:v>
                </c:pt>
                <c:pt idx="261">
                  <c:v>344.01496300000002</c:v>
                </c:pt>
                <c:pt idx="262">
                  <c:v>345.137157</c:v>
                </c:pt>
                <c:pt idx="263">
                  <c:v>346.25935199999998</c:v>
                </c:pt>
                <c:pt idx="264">
                  <c:v>347.38154600000001</c:v>
                </c:pt>
                <c:pt idx="265">
                  <c:v>348.50374099999999</c:v>
                </c:pt>
                <c:pt idx="266">
                  <c:v>349.62593500000003</c:v>
                </c:pt>
                <c:pt idx="267">
                  <c:v>350.74813</c:v>
                </c:pt>
                <c:pt idx="268">
                  <c:v>351.87032399999998</c:v>
                </c:pt>
                <c:pt idx="269">
                  <c:v>352.99251900000002</c:v>
                </c:pt>
                <c:pt idx="270">
                  <c:v>354.11471299999999</c:v>
                </c:pt>
                <c:pt idx="271">
                  <c:v>355.23690800000003</c:v>
                </c:pt>
                <c:pt idx="272">
                  <c:v>356.35910200000001</c:v>
                </c:pt>
                <c:pt idx="273">
                  <c:v>357.48129699999998</c:v>
                </c:pt>
                <c:pt idx="274">
                  <c:v>358.60349100000002</c:v>
                </c:pt>
                <c:pt idx="275">
                  <c:v>359.725686</c:v>
                </c:pt>
                <c:pt idx="276">
                  <c:v>360.84787999999998</c:v>
                </c:pt>
                <c:pt idx="277">
                  <c:v>361.97007500000001</c:v>
                </c:pt>
                <c:pt idx="278">
                  <c:v>363.09226899999999</c:v>
                </c:pt>
                <c:pt idx="279">
                  <c:v>364.21446400000002</c:v>
                </c:pt>
                <c:pt idx="280">
                  <c:v>365.336658</c:v>
                </c:pt>
                <c:pt idx="281">
                  <c:v>366.45885299999998</c:v>
                </c:pt>
                <c:pt idx="282">
                  <c:v>367.58104700000001</c:v>
                </c:pt>
                <c:pt idx="283">
                  <c:v>368.70324199999999</c:v>
                </c:pt>
                <c:pt idx="284">
                  <c:v>369.82543600000002</c:v>
                </c:pt>
                <c:pt idx="285">
                  <c:v>370.947631</c:v>
                </c:pt>
                <c:pt idx="286">
                  <c:v>372.06982499999998</c:v>
                </c:pt>
                <c:pt idx="287">
                  <c:v>373.19202000000001</c:v>
                </c:pt>
                <c:pt idx="288">
                  <c:v>374.31421399999999</c:v>
                </c:pt>
                <c:pt idx="289">
                  <c:v>375.43640900000003</c:v>
                </c:pt>
                <c:pt idx="290">
                  <c:v>376.55860300000001</c:v>
                </c:pt>
                <c:pt idx="291">
                  <c:v>377.68079799999998</c:v>
                </c:pt>
                <c:pt idx="292">
                  <c:v>378.80299300000001</c:v>
                </c:pt>
                <c:pt idx="293">
                  <c:v>379.92518699999999</c:v>
                </c:pt>
                <c:pt idx="294">
                  <c:v>381.04738200000003</c:v>
                </c:pt>
                <c:pt idx="295">
                  <c:v>382.16957600000001</c:v>
                </c:pt>
                <c:pt idx="296">
                  <c:v>383.29177099999998</c:v>
                </c:pt>
                <c:pt idx="297">
                  <c:v>384.41396500000002</c:v>
                </c:pt>
                <c:pt idx="298">
                  <c:v>385.53616</c:v>
                </c:pt>
                <c:pt idx="299">
                  <c:v>386.65835399999997</c:v>
                </c:pt>
                <c:pt idx="300">
                  <c:v>387.78054900000001</c:v>
                </c:pt>
                <c:pt idx="301">
                  <c:v>388.90274299999999</c:v>
                </c:pt>
                <c:pt idx="302">
                  <c:v>390.02493800000002</c:v>
                </c:pt>
                <c:pt idx="303">
                  <c:v>391.147132</c:v>
                </c:pt>
                <c:pt idx="304">
                  <c:v>392.26932699999998</c:v>
                </c:pt>
                <c:pt idx="305">
                  <c:v>393.39152100000001</c:v>
                </c:pt>
                <c:pt idx="306">
                  <c:v>394.51371599999999</c:v>
                </c:pt>
                <c:pt idx="307">
                  <c:v>395.63591000000002</c:v>
                </c:pt>
                <c:pt idx="308">
                  <c:v>396.758105</c:v>
                </c:pt>
                <c:pt idx="309">
                  <c:v>397.88029899999998</c:v>
                </c:pt>
                <c:pt idx="310">
                  <c:v>399.00249400000001</c:v>
                </c:pt>
                <c:pt idx="311">
                  <c:v>400.12468799999999</c:v>
                </c:pt>
                <c:pt idx="312">
                  <c:v>401.24688300000003</c:v>
                </c:pt>
                <c:pt idx="313">
                  <c:v>402.369077</c:v>
                </c:pt>
                <c:pt idx="314">
                  <c:v>403.49127199999998</c:v>
                </c:pt>
                <c:pt idx="315">
                  <c:v>404.61346600000002</c:v>
                </c:pt>
                <c:pt idx="316">
                  <c:v>405.73566099999999</c:v>
                </c:pt>
                <c:pt idx="317">
                  <c:v>406.85785499999997</c:v>
                </c:pt>
                <c:pt idx="318">
                  <c:v>407.98005000000001</c:v>
                </c:pt>
                <c:pt idx="319">
                  <c:v>409.10224399999998</c:v>
                </c:pt>
                <c:pt idx="320">
                  <c:v>410.22443900000002</c:v>
                </c:pt>
                <c:pt idx="321">
                  <c:v>411.346633</c:v>
                </c:pt>
                <c:pt idx="322">
                  <c:v>412.46882799999997</c:v>
                </c:pt>
                <c:pt idx="323">
                  <c:v>413.59102200000001</c:v>
                </c:pt>
                <c:pt idx="324">
                  <c:v>414.71321699999999</c:v>
                </c:pt>
                <c:pt idx="325">
                  <c:v>415.83541100000002</c:v>
                </c:pt>
                <c:pt idx="326">
                  <c:v>416.957606</c:v>
                </c:pt>
                <c:pt idx="327">
                  <c:v>418.07979999999998</c:v>
                </c:pt>
                <c:pt idx="328">
                  <c:v>419.20199500000001</c:v>
                </c:pt>
                <c:pt idx="329">
                  <c:v>420.32418999999999</c:v>
                </c:pt>
                <c:pt idx="330">
                  <c:v>421.44638400000002</c:v>
                </c:pt>
                <c:pt idx="331">
                  <c:v>422.568579</c:v>
                </c:pt>
                <c:pt idx="332">
                  <c:v>423.69077299999998</c:v>
                </c:pt>
                <c:pt idx="333">
                  <c:v>424.81296800000001</c:v>
                </c:pt>
                <c:pt idx="334">
                  <c:v>425.93516199999999</c:v>
                </c:pt>
                <c:pt idx="335">
                  <c:v>427.05735700000002</c:v>
                </c:pt>
                <c:pt idx="336">
                  <c:v>428.179551</c:v>
                </c:pt>
                <c:pt idx="337">
                  <c:v>429.30174599999998</c:v>
                </c:pt>
                <c:pt idx="338">
                  <c:v>430.42394000000002</c:v>
                </c:pt>
                <c:pt idx="339">
                  <c:v>431.54613499999999</c:v>
                </c:pt>
                <c:pt idx="340">
                  <c:v>432.66832900000003</c:v>
                </c:pt>
                <c:pt idx="341">
                  <c:v>433.790524</c:v>
                </c:pt>
                <c:pt idx="342">
                  <c:v>434.91271799999998</c:v>
                </c:pt>
                <c:pt idx="343">
                  <c:v>436.03491300000002</c:v>
                </c:pt>
                <c:pt idx="344">
                  <c:v>437.157107</c:v>
                </c:pt>
                <c:pt idx="345">
                  <c:v>438.27930199999997</c:v>
                </c:pt>
                <c:pt idx="346">
                  <c:v>439.40149600000001</c:v>
                </c:pt>
                <c:pt idx="347">
                  <c:v>440.52369099999999</c:v>
                </c:pt>
                <c:pt idx="348">
                  <c:v>441.64588500000002</c:v>
                </c:pt>
                <c:pt idx="349">
                  <c:v>442.76808</c:v>
                </c:pt>
                <c:pt idx="350">
                  <c:v>443.89027399999998</c:v>
                </c:pt>
                <c:pt idx="351">
                  <c:v>445.01246900000001</c:v>
                </c:pt>
                <c:pt idx="352">
                  <c:v>446.13466299999999</c:v>
                </c:pt>
                <c:pt idx="353">
                  <c:v>447.25685800000002</c:v>
                </c:pt>
                <c:pt idx="354">
                  <c:v>448.379052</c:v>
                </c:pt>
                <c:pt idx="355">
                  <c:v>449.50124699999998</c:v>
                </c:pt>
                <c:pt idx="356">
                  <c:v>450.62344100000001</c:v>
                </c:pt>
                <c:pt idx="357">
                  <c:v>451.74563599999999</c:v>
                </c:pt>
                <c:pt idx="358">
                  <c:v>452.86783000000003</c:v>
                </c:pt>
                <c:pt idx="359">
                  <c:v>453.990025</c:v>
                </c:pt>
                <c:pt idx="360">
                  <c:v>455.11221899999998</c:v>
                </c:pt>
                <c:pt idx="361">
                  <c:v>456.23441400000002</c:v>
                </c:pt>
                <c:pt idx="362">
                  <c:v>457.35660799999999</c:v>
                </c:pt>
                <c:pt idx="363">
                  <c:v>458.47880300000003</c:v>
                </c:pt>
                <c:pt idx="364">
                  <c:v>459.600998</c:v>
                </c:pt>
                <c:pt idx="365">
                  <c:v>460.72319199999998</c:v>
                </c:pt>
                <c:pt idx="366">
                  <c:v>461.84538700000002</c:v>
                </c:pt>
                <c:pt idx="367">
                  <c:v>462.967581</c:v>
                </c:pt>
                <c:pt idx="368">
                  <c:v>464.08977599999997</c:v>
                </c:pt>
                <c:pt idx="369">
                  <c:v>465.21197000000001</c:v>
                </c:pt>
                <c:pt idx="370">
                  <c:v>466.33416499999998</c:v>
                </c:pt>
                <c:pt idx="371">
                  <c:v>467.45635900000002</c:v>
                </c:pt>
                <c:pt idx="372">
                  <c:v>468.578554</c:v>
                </c:pt>
                <c:pt idx="373">
                  <c:v>469.70074799999998</c:v>
                </c:pt>
                <c:pt idx="374">
                  <c:v>470.82294300000001</c:v>
                </c:pt>
                <c:pt idx="375">
                  <c:v>471.94513699999999</c:v>
                </c:pt>
                <c:pt idx="376">
                  <c:v>473.06733200000002</c:v>
                </c:pt>
                <c:pt idx="377">
                  <c:v>474.189526</c:v>
                </c:pt>
                <c:pt idx="378">
                  <c:v>475.31172099999998</c:v>
                </c:pt>
                <c:pt idx="379">
                  <c:v>476.43391500000001</c:v>
                </c:pt>
                <c:pt idx="380">
                  <c:v>477.55610999999999</c:v>
                </c:pt>
                <c:pt idx="381">
                  <c:v>478.67830400000003</c:v>
                </c:pt>
                <c:pt idx="382">
                  <c:v>479.800499</c:v>
                </c:pt>
                <c:pt idx="383">
                  <c:v>480.92269299999998</c:v>
                </c:pt>
                <c:pt idx="384">
                  <c:v>482.04488800000001</c:v>
                </c:pt>
                <c:pt idx="385">
                  <c:v>483.16708199999999</c:v>
                </c:pt>
                <c:pt idx="386">
                  <c:v>484.28927700000003</c:v>
                </c:pt>
                <c:pt idx="387">
                  <c:v>485.41147100000001</c:v>
                </c:pt>
                <c:pt idx="388">
                  <c:v>486.53366599999998</c:v>
                </c:pt>
                <c:pt idx="389">
                  <c:v>487.65586000000002</c:v>
                </c:pt>
                <c:pt idx="390">
                  <c:v>488.77805499999999</c:v>
                </c:pt>
                <c:pt idx="391">
                  <c:v>489.90024899999997</c:v>
                </c:pt>
                <c:pt idx="392">
                  <c:v>491.02244400000001</c:v>
                </c:pt>
                <c:pt idx="393">
                  <c:v>492.14463799999999</c:v>
                </c:pt>
                <c:pt idx="394">
                  <c:v>493.26683300000002</c:v>
                </c:pt>
                <c:pt idx="395">
                  <c:v>494.389027</c:v>
                </c:pt>
                <c:pt idx="396">
                  <c:v>495.51122199999998</c:v>
                </c:pt>
                <c:pt idx="397">
                  <c:v>496.63341600000001</c:v>
                </c:pt>
                <c:pt idx="398">
                  <c:v>497.75561099999999</c:v>
                </c:pt>
                <c:pt idx="399">
                  <c:v>498.87780500000002</c:v>
                </c:pt>
                <c:pt idx="400">
                  <c:v>500</c:v>
                </c:pt>
              </c:numCache>
            </c:numRef>
          </c:xVal>
          <c:yVal>
            <c:numRef>
              <c:f>'[Fiber_Coupled_Test2_11_11_16.xlsx]lowgain_DCFBon_2-1-miniLBS'!$F$21:$F$421</c:f>
              <c:numCache>
                <c:formatCode>General</c:formatCode>
                <c:ptCount val="401"/>
                <c:pt idx="0">
                  <c:v>-37.670501761833371</c:v>
                </c:pt>
                <c:pt idx="1">
                  <c:v>-36.822502030880059</c:v>
                </c:pt>
                <c:pt idx="2">
                  <c:v>-38.617002203024427</c:v>
                </c:pt>
                <c:pt idx="3">
                  <c:v>-37.823965517559486</c:v>
                </c:pt>
                <c:pt idx="4">
                  <c:v>-37.661207068984886</c:v>
                </c:pt>
                <c:pt idx="5">
                  <c:v>-38.165957565657031</c:v>
                </c:pt>
                <c:pt idx="6">
                  <c:v>-37.87414175648685</c:v>
                </c:pt>
                <c:pt idx="7">
                  <c:v>-37.753933932481395</c:v>
                </c:pt>
                <c:pt idx="8">
                  <c:v>-38.26782110854105</c:v>
                </c:pt>
                <c:pt idx="9">
                  <c:v>-39.965325743819989</c:v>
                </c:pt>
                <c:pt idx="10">
                  <c:v>-37.546509735876029</c:v>
                </c:pt>
                <c:pt idx="11">
                  <c:v>-38.364415464649333</c:v>
                </c:pt>
                <c:pt idx="12">
                  <c:v>-37.90684417982407</c:v>
                </c:pt>
                <c:pt idx="13">
                  <c:v>-36.973829036359632</c:v>
                </c:pt>
                <c:pt idx="14">
                  <c:v>-38.458458663084784</c:v>
                </c:pt>
                <c:pt idx="15">
                  <c:v>-37.832082539850759</c:v>
                </c:pt>
                <c:pt idx="16">
                  <c:v>-38.653374395836643</c:v>
                </c:pt>
                <c:pt idx="17">
                  <c:v>-38.430138636668538</c:v>
                </c:pt>
                <c:pt idx="18">
                  <c:v>-37.073097426990635</c:v>
                </c:pt>
                <c:pt idx="19">
                  <c:v>-37.317733403153511</c:v>
                </c:pt>
                <c:pt idx="20">
                  <c:v>-39.385577412790759</c:v>
                </c:pt>
                <c:pt idx="21">
                  <c:v>-38.513181152698458</c:v>
                </c:pt>
                <c:pt idx="22">
                  <c:v>-39.48241833413266</c:v>
                </c:pt>
                <c:pt idx="23">
                  <c:v>-39.511107657373017</c:v>
                </c:pt>
                <c:pt idx="24">
                  <c:v>-38.288480605629928</c:v>
                </c:pt>
                <c:pt idx="25">
                  <c:v>-39.002465602522356</c:v>
                </c:pt>
                <c:pt idx="26">
                  <c:v>-39.040491894418281</c:v>
                </c:pt>
                <c:pt idx="27">
                  <c:v>-38.890904301175205</c:v>
                </c:pt>
                <c:pt idx="28">
                  <c:v>-39.559685203645593</c:v>
                </c:pt>
                <c:pt idx="29">
                  <c:v>-39.468517636993312</c:v>
                </c:pt>
                <c:pt idx="30">
                  <c:v>-40.501480278204752</c:v>
                </c:pt>
                <c:pt idx="31">
                  <c:v>-39.577868631357561</c:v>
                </c:pt>
                <c:pt idx="32">
                  <c:v>-39.833959515759972</c:v>
                </c:pt>
                <c:pt idx="33">
                  <c:v>-39.144553250046521</c:v>
                </c:pt>
                <c:pt idx="34">
                  <c:v>-40.015648689397935</c:v>
                </c:pt>
                <c:pt idx="35">
                  <c:v>-40.103982014107928</c:v>
                </c:pt>
                <c:pt idx="36">
                  <c:v>-39.598577929323177</c:v>
                </c:pt>
                <c:pt idx="37">
                  <c:v>-41.075868923144341</c:v>
                </c:pt>
                <c:pt idx="38">
                  <c:v>-41.145952622226645</c:v>
                </c:pt>
                <c:pt idx="39">
                  <c:v>-40.314855965891681</c:v>
                </c:pt>
                <c:pt idx="40">
                  <c:v>-40.982970822229071</c:v>
                </c:pt>
                <c:pt idx="41">
                  <c:v>-40.375410251599988</c:v>
                </c:pt>
                <c:pt idx="42">
                  <c:v>-42.182641223771178</c:v>
                </c:pt>
                <c:pt idx="43">
                  <c:v>-42.48026457143024</c:v>
                </c:pt>
                <c:pt idx="44">
                  <c:v>-41.386112246709288</c:v>
                </c:pt>
                <c:pt idx="45">
                  <c:v>-41.529938661157914</c:v>
                </c:pt>
                <c:pt idx="46">
                  <c:v>-42.244279303232574</c:v>
                </c:pt>
                <c:pt idx="47">
                  <c:v>-42.600119997565159</c:v>
                </c:pt>
                <c:pt idx="48">
                  <c:v>-42.885983383291261</c:v>
                </c:pt>
                <c:pt idx="49">
                  <c:v>-44.572660582844385</c:v>
                </c:pt>
                <c:pt idx="50">
                  <c:v>-42.298432317015518</c:v>
                </c:pt>
                <c:pt idx="51">
                  <c:v>-43.347267448065935</c:v>
                </c:pt>
                <c:pt idx="52">
                  <c:v>-42.451421184235599</c:v>
                </c:pt>
                <c:pt idx="53">
                  <c:v>-43.281117998123044</c:v>
                </c:pt>
                <c:pt idx="54">
                  <c:v>-44.163381046503282</c:v>
                </c:pt>
                <c:pt idx="55">
                  <c:v>-43.302688401999241</c:v>
                </c:pt>
                <c:pt idx="56">
                  <c:v>-43.731049114703573</c:v>
                </c:pt>
                <c:pt idx="57">
                  <c:v>-44.90691861489136</c:v>
                </c:pt>
                <c:pt idx="58">
                  <c:v>-43.421648767666284</c:v>
                </c:pt>
                <c:pt idx="59">
                  <c:v>-44.649462011832355</c:v>
                </c:pt>
                <c:pt idx="60">
                  <c:v>-45.819691660557652</c:v>
                </c:pt>
                <c:pt idx="61">
                  <c:v>-44.257878139268598</c:v>
                </c:pt>
                <c:pt idx="62">
                  <c:v>-44.788534921112117</c:v>
                </c:pt>
                <c:pt idx="63">
                  <c:v>-44.765952649171751</c:v>
                </c:pt>
                <c:pt idx="64">
                  <c:v>-44.852079424139511</c:v>
                </c:pt>
                <c:pt idx="65">
                  <c:v>-46.595082938517514</c:v>
                </c:pt>
                <c:pt idx="66">
                  <c:v>-43.656628552378891</c:v>
                </c:pt>
                <c:pt idx="67">
                  <c:v>-47.387375119590004</c:v>
                </c:pt>
                <c:pt idx="68">
                  <c:v>-46.720330907834665</c:v>
                </c:pt>
                <c:pt idx="69">
                  <c:v>-44.963644245262415</c:v>
                </c:pt>
                <c:pt idx="70">
                  <c:v>-44.812687566881422</c:v>
                </c:pt>
                <c:pt idx="71">
                  <c:v>-46.763746289254769</c:v>
                </c:pt>
                <c:pt idx="72">
                  <c:v>-46.113161792716383</c:v>
                </c:pt>
                <c:pt idx="73">
                  <c:v>-45.153354352857029</c:v>
                </c:pt>
                <c:pt idx="74">
                  <c:v>-47.198325372537589</c:v>
                </c:pt>
                <c:pt idx="75">
                  <c:v>-45.833281946354731</c:v>
                </c:pt>
                <c:pt idx="76">
                  <c:v>-46.822608155960751</c:v>
                </c:pt>
                <c:pt idx="77">
                  <c:v>-45.473607757784499</c:v>
                </c:pt>
                <c:pt idx="78">
                  <c:v>-45.344086034213412</c:v>
                </c:pt>
                <c:pt idx="79">
                  <c:v>-46.369748267220757</c:v>
                </c:pt>
                <c:pt idx="80">
                  <c:v>-46.550653738638353</c:v>
                </c:pt>
                <c:pt idx="81">
                  <c:v>-44.896228287833502</c:v>
                </c:pt>
                <c:pt idx="82">
                  <c:v>-46.906844907009514</c:v>
                </c:pt>
                <c:pt idx="83">
                  <c:v>-46.460643714104826</c:v>
                </c:pt>
                <c:pt idx="84">
                  <c:v>-46.826419428351031</c:v>
                </c:pt>
                <c:pt idx="85">
                  <c:v>-48.032945802614321</c:v>
                </c:pt>
                <c:pt idx="86">
                  <c:v>-47.417926996457275</c:v>
                </c:pt>
                <c:pt idx="87">
                  <c:v>-46.402361157742753</c:v>
                </c:pt>
                <c:pt idx="88">
                  <c:v>-45.753741826372689</c:v>
                </c:pt>
                <c:pt idx="89">
                  <c:v>-46.034508466512648</c:v>
                </c:pt>
                <c:pt idx="90">
                  <c:v>-48.232324632425446</c:v>
                </c:pt>
                <c:pt idx="91">
                  <c:v>-47.38940857146352</c:v>
                </c:pt>
                <c:pt idx="92">
                  <c:v>-49.493919800835222</c:v>
                </c:pt>
                <c:pt idx="93">
                  <c:v>-46.710921428376849</c:v>
                </c:pt>
                <c:pt idx="94">
                  <c:v>-47.737969660661747</c:v>
                </c:pt>
                <c:pt idx="95">
                  <c:v>-48.747006555761665</c:v>
                </c:pt>
                <c:pt idx="96">
                  <c:v>-48.473172995884141</c:v>
                </c:pt>
                <c:pt idx="97">
                  <c:v>-47.395511784951353</c:v>
                </c:pt>
                <c:pt idx="98">
                  <c:v>-46.576543145698331</c:v>
                </c:pt>
                <c:pt idx="99">
                  <c:v>-47.60352999085444</c:v>
                </c:pt>
                <c:pt idx="100">
                  <c:v>-48.491624175712793</c:v>
                </c:pt>
                <c:pt idx="101">
                  <c:v>-49.424236164502069</c:v>
                </c:pt>
                <c:pt idx="102">
                  <c:v>-50.285571470368396</c:v>
                </c:pt>
                <c:pt idx="103">
                  <c:v>-49.03712725130309</c:v>
                </c:pt>
                <c:pt idx="104">
                  <c:v>-49.447401982573226</c:v>
                </c:pt>
                <c:pt idx="105">
                  <c:v>-50.627146632169769</c:v>
                </c:pt>
                <c:pt idx="106">
                  <c:v>-48.454760928283704</c:v>
                </c:pt>
                <c:pt idx="107">
                  <c:v>-49.231038965795655</c:v>
                </c:pt>
                <c:pt idx="108">
                  <c:v>-50.707228818099345</c:v>
                </c:pt>
                <c:pt idx="109">
                  <c:v>-49.10128468236995</c:v>
                </c:pt>
                <c:pt idx="110">
                  <c:v>-51.554770983727948</c:v>
                </c:pt>
                <c:pt idx="111">
                  <c:v>-49.99527050348722</c:v>
                </c:pt>
                <c:pt idx="112">
                  <c:v>-50.701271417565351</c:v>
                </c:pt>
                <c:pt idx="113">
                  <c:v>-53.444650201945414</c:v>
                </c:pt>
                <c:pt idx="114">
                  <c:v>-52.464812091902402</c:v>
                </c:pt>
                <c:pt idx="115">
                  <c:v>-50.866607411524853</c:v>
                </c:pt>
                <c:pt idx="116">
                  <c:v>-53.022225538571242</c:v>
                </c:pt>
                <c:pt idx="117">
                  <c:v>-54.539974558725248</c:v>
                </c:pt>
                <c:pt idx="118">
                  <c:v>-51.893072796485818</c:v>
                </c:pt>
                <c:pt idx="119">
                  <c:v>-51.624034188192937</c:v>
                </c:pt>
                <c:pt idx="120">
                  <c:v>-52.571253651917978</c:v>
                </c:pt>
                <c:pt idx="121">
                  <c:v>-52.139030671664429</c:v>
                </c:pt>
                <c:pt idx="122">
                  <c:v>-52.345254684773394</c:v>
                </c:pt>
                <c:pt idx="123">
                  <c:v>-51.876011526733741</c:v>
                </c:pt>
                <c:pt idx="124">
                  <c:v>-53.617878813804474</c:v>
                </c:pt>
                <c:pt idx="125">
                  <c:v>-54.760476172043752</c:v>
                </c:pt>
                <c:pt idx="126">
                  <c:v>-52.608262185273119</c:v>
                </c:pt>
                <c:pt idx="127">
                  <c:v>-54.084261194967816</c:v>
                </c:pt>
                <c:pt idx="128">
                  <c:v>-53.010564015712291</c:v>
                </c:pt>
                <c:pt idx="129">
                  <c:v>-53.609551018690922</c:v>
                </c:pt>
                <c:pt idx="130">
                  <c:v>-53.949052550250293</c:v>
                </c:pt>
                <c:pt idx="131">
                  <c:v>-53.897273621127219</c:v>
                </c:pt>
                <c:pt idx="132">
                  <c:v>-52.574947417501214</c:v>
                </c:pt>
                <c:pt idx="133">
                  <c:v>-55.209005583190546</c:v>
                </c:pt>
                <c:pt idx="134">
                  <c:v>-54.553883111958271</c:v>
                </c:pt>
                <c:pt idx="135">
                  <c:v>-53.756452871204424</c:v>
                </c:pt>
                <c:pt idx="136">
                  <c:v>-58.452641894316869</c:v>
                </c:pt>
                <c:pt idx="137">
                  <c:v>-55.831172871228659</c:v>
                </c:pt>
                <c:pt idx="138">
                  <c:v>-58.68840570543103</c:v>
                </c:pt>
                <c:pt idx="139">
                  <c:v>-54.933239893477868</c:v>
                </c:pt>
                <c:pt idx="140">
                  <c:v>-54.933239893477868</c:v>
                </c:pt>
                <c:pt idx="141">
                  <c:v>-57.164735394484239</c:v>
                </c:pt>
                <c:pt idx="142">
                  <c:v>-57.271931037320201</c:v>
                </c:pt>
                <c:pt idx="143">
                  <c:v>-56.862961978599778</c:v>
                </c:pt>
                <c:pt idx="144">
                  <c:v>-55.76691198893635</c:v>
                </c:pt>
                <c:pt idx="145">
                  <c:v>-56.08200695181533</c:v>
                </c:pt>
                <c:pt idx="146">
                  <c:v>-58.51098562090818</c:v>
                </c:pt>
                <c:pt idx="147">
                  <c:v>-58.854287111635706</c:v>
                </c:pt>
                <c:pt idx="148">
                  <c:v>-57.808429061912264</c:v>
                </c:pt>
                <c:pt idx="149">
                  <c:v>-57.25925090420975</c:v>
                </c:pt>
                <c:pt idx="150">
                  <c:v>-60.069766556916434</c:v>
                </c:pt>
                <c:pt idx="151">
                  <c:v>-63.060893499603523</c:v>
                </c:pt>
                <c:pt idx="152">
                  <c:v>-56.612390093761007</c:v>
                </c:pt>
                <c:pt idx="153">
                  <c:v>-58.380259061782255</c:v>
                </c:pt>
                <c:pt idx="154">
                  <c:v>-57.145955085247692</c:v>
                </c:pt>
                <c:pt idx="155">
                  <c:v>-58.452641894316869</c:v>
                </c:pt>
                <c:pt idx="156">
                  <c:v>-60.017389174252578</c:v>
                </c:pt>
                <c:pt idx="157">
                  <c:v>-58.152606007417589</c:v>
                </c:pt>
                <c:pt idx="158">
                  <c:v>-60.061015030092378</c:v>
                </c:pt>
                <c:pt idx="159">
                  <c:v>-58.040978580117006</c:v>
                </c:pt>
                <c:pt idx="160">
                  <c:v>-61.981738645246622</c:v>
                </c:pt>
                <c:pt idx="161">
                  <c:v>-60.30045747169013</c:v>
                </c:pt>
                <c:pt idx="162">
                  <c:v>-58.869525518417987</c:v>
                </c:pt>
                <c:pt idx="163">
                  <c:v>-60.211003646666164</c:v>
                </c:pt>
                <c:pt idx="164">
                  <c:v>-57.734506150712988</c:v>
                </c:pt>
                <c:pt idx="165">
                  <c:v>-60.50976614525343</c:v>
                </c:pt>
                <c:pt idx="166">
                  <c:v>-59.493882694704595</c:v>
                </c:pt>
                <c:pt idx="167">
                  <c:v>-59.734826694329669</c:v>
                </c:pt>
                <c:pt idx="168">
                  <c:v>-58.584470743131305</c:v>
                </c:pt>
                <c:pt idx="169">
                  <c:v>-62.68607880167859</c:v>
                </c:pt>
                <c:pt idx="170">
                  <c:v>-58.930747901490896</c:v>
                </c:pt>
                <c:pt idx="171">
                  <c:v>-57.654574086884708</c:v>
                </c:pt>
                <c:pt idx="172">
                  <c:v>-61.483448507505152</c:v>
                </c:pt>
                <c:pt idx="173">
                  <c:v>-60.790584449314018</c:v>
                </c:pt>
                <c:pt idx="174">
                  <c:v>-60.67716534521935</c:v>
                </c:pt>
                <c:pt idx="175">
                  <c:v>-58.606638061768088</c:v>
                </c:pt>
                <c:pt idx="176">
                  <c:v>-59.275409118274105</c:v>
                </c:pt>
                <c:pt idx="177">
                  <c:v>-60.345532246629091</c:v>
                </c:pt>
                <c:pt idx="178">
                  <c:v>-60.318459321943379</c:v>
                </c:pt>
                <c:pt idx="179">
                  <c:v>-62.124764758841131</c:v>
                </c:pt>
                <c:pt idx="180">
                  <c:v>-60.069766556916434</c:v>
                </c:pt>
                <c:pt idx="181">
                  <c:v>-62.406615887358932</c:v>
                </c:pt>
                <c:pt idx="182">
                  <c:v>-62.615365605380475</c:v>
                </c:pt>
                <c:pt idx="183">
                  <c:v>-63.185335307763864</c:v>
                </c:pt>
                <c:pt idx="184">
                  <c:v>-61.927349678315252</c:v>
                </c:pt>
                <c:pt idx="185">
                  <c:v>-62.475643188167155</c:v>
                </c:pt>
                <c:pt idx="186">
                  <c:v>-63.728380228636155</c:v>
                </c:pt>
                <c:pt idx="187">
                  <c:v>-62.853350071374628</c:v>
                </c:pt>
                <c:pt idx="188">
                  <c:v>-62.498774732165998</c:v>
                </c:pt>
                <c:pt idx="189">
                  <c:v>-63.755106063992613</c:v>
                </c:pt>
                <c:pt idx="190">
                  <c:v>-62.697920507177443</c:v>
                </c:pt>
                <c:pt idx="191">
                  <c:v>-64.110239066816604</c:v>
                </c:pt>
                <c:pt idx="192">
                  <c:v>-62.533587963692021</c:v>
                </c:pt>
                <c:pt idx="193">
                  <c:v>-64.882502886550171</c:v>
                </c:pt>
                <c:pt idx="194">
                  <c:v>-66.020599913279625</c:v>
                </c:pt>
                <c:pt idx="195">
                  <c:v>-65.067316021248431</c:v>
                </c:pt>
                <c:pt idx="196">
                  <c:v>-65.208553110998167</c:v>
                </c:pt>
                <c:pt idx="197">
                  <c:v>-63.098039199714862</c:v>
                </c:pt>
                <c:pt idx="198">
                  <c:v>-63.635482127720891</c:v>
                </c:pt>
                <c:pt idx="199">
                  <c:v>-66.357098472523361</c:v>
                </c:pt>
                <c:pt idx="200">
                  <c:v>-66.429632419197716</c:v>
                </c:pt>
                <c:pt idx="201">
                  <c:v>-67.013302825757165</c:v>
                </c:pt>
                <c:pt idx="202">
                  <c:v>-66.357098472523361</c:v>
                </c:pt>
                <c:pt idx="203">
                  <c:v>-65.814600780483389</c:v>
                </c:pt>
                <c:pt idx="204">
                  <c:v>-65.831581997305747</c:v>
                </c:pt>
                <c:pt idx="205">
                  <c:v>-65.814600780483389</c:v>
                </c:pt>
                <c:pt idx="206">
                  <c:v>-69.682523125766409</c:v>
                </c:pt>
                <c:pt idx="207">
                  <c:v>-65.176968022964303</c:v>
                </c:pt>
                <c:pt idx="208">
                  <c:v>-65.465455819468559</c:v>
                </c:pt>
                <c:pt idx="209">
                  <c:v>-69.682523125766409</c:v>
                </c:pt>
                <c:pt idx="210">
                  <c:v>-67.493750980766521</c:v>
                </c:pt>
                <c:pt idx="211">
                  <c:v>-66.782690439922618</c:v>
                </c:pt>
                <c:pt idx="212">
                  <c:v>-67.915478938310599</c:v>
                </c:pt>
                <c:pt idx="213">
                  <c:v>-71.502367267378659</c:v>
                </c:pt>
                <c:pt idx="214">
                  <c:v>-69.577238325919268</c:v>
                </c:pt>
                <c:pt idx="215">
                  <c:v>-66.878035959743357</c:v>
                </c:pt>
                <c:pt idx="216">
                  <c:v>-70.63305339175686</c:v>
                </c:pt>
                <c:pt idx="217">
                  <c:v>-69.473214452203123</c:v>
                </c:pt>
                <c:pt idx="218">
                  <c:v>-65.646589939954765</c:v>
                </c:pt>
                <c:pt idx="219">
                  <c:v>-69.815949553377948</c:v>
                </c:pt>
                <c:pt idx="220">
                  <c:v>-70.75204004202088</c:v>
                </c:pt>
                <c:pt idx="221">
                  <c:v>-73.35123080168789</c:v>
                </c:pt>
                <c:pt idx="222">
                  <c:v>-68.56582336382624</c:v>
                </c:pt>
                <c:pt idx="223">
                  <c:v>-68.6359655186601</c:v>
                </c:pt>
                <c:pt idx="224">
                  <c:v>-69.869899351902561</c:v>
                </c:pt>
                <c:pt idx="225">
                  <c:v>-70.78204314486905</c:v>
                </c:pt>
                <c:pt idx="226">
                  <c:v>-69.897000433601889</c:v>
                </c:pt>
                <c:pt idx="227">
                  <c:v>-70.061407038535705</c:v>
                </c:pt>
                <c:pt idx="228">
                  <c:v>-68.49624310144678</c:v>
                </c:pt>
                <c:pt idx="229">
                  <c:v>-70.63305339175686</c:v>
                </c:pt>
                <c:pt idx="230">
                  <c:v>-70.662647592917807</c:v>
                </c:pt>
                <c:pt idx="231">
                  <c:v>-68.313375512649387</c:v>
                </c:pt>
                <c:pt idx="232">
                  <c:v>-72.505033079797926</c:v>
                </c:pt>
                <c:pt idx="233">
                  <c:v>-69.396006035938356</c:v>
                </c:pt>
                <c:pt idx="234">
                  <c:v>-71.80133753337411</c:v>
                </c:pt>
                <c:pt idx="235">
                  <c:v>-67.493750980766521</c:v>
                </c:pt>
                <c:pt idx="236">
                  <c:v>-68.024189864737693</c:v>
                </c:pt>
                <c:pt idx="237">
                  <c:v>-70.995017833612778</c:v>
                </c:pt>
                <c:pt idx="238">
                  <c:v>-71.869196391320898</c:v>
                </c:pt>
                <c:pt idx="239">
                  <c:v>-69.577238325919268</c:v>
                </c:pt>
                <c:pt idx="240">
                  <c:v>-69.069146730437382</c:v>
                </c:pt>
                <c:pt idx="241">
                  <c:v>-73.151546383555882</c:v>
                </c:pt>
                <c:pt idx="242">
                  <c:v>-70.842362065320145</c:v>
                </c:pt>
                <c:pt idx="243">
                  <c:v>-71.150404618711022</c:v>
                </c:pt>
                <c:pt idx="244">
                  <c:v>-70.172766123314545</c:v>
                </c:pt>
                <c:pt idx="245">
                  <c:v>-70.903102799829796</c:v>
                </c:pt>
                <c:pt idx="246">
                  <c:v>-68.22336548811586</c:v>
                </c:pt>
                <c:pt idx="247">
                  <c:v>-73.03390273903679</c:v>
                </c:pt>
                <c:pt idx="248">
                  <c:v>-72.323692680391375</c:v>
                </c:pt>
                <c:pt idx="249">
                  <c:v>-73.850079241735742</c:v>
                </c:pt>
                <c:pt idx="250">
                  <c:v>-71.244988743592245</c:v>
                </c:pt>
                <c:pt idx="251">
                  <c:v>-73.597074277778916</c:v>
                </c:pt>
                <c:pt idx="252">
                  <c:v>-74.516843014726405</c:v>
                </c:pt>
                <c:pt idx="253">
                  <c:v>-73.597074277778916</c:v>
                </c:pt>
                <c:pt idx="254">
                  <c:v>-72.57864275456528</c:v>
                </c:pt>
                <c:pt idx="255">
                  <c:v>-71.767605880735402</c:v>
                </c:pt>
                <c:pt idx="256">
                  <c:v>-70.812150244815385</c:v>
                </c:pt>
                <c:pt idx="257">
                  <c:v>-74.243965401395485</c:v>
                </c:pt>
                <c:pt idx="258">
                  <c:v>-69.842882566083389</c:v>
                </c:pt>
                <c:pt idx="259">
                  <c:v>-76.193366036594171</c:v>
                </c:pt>
                <c:pt idx="260">
                  <c:v>-79.093540424266848</c:v>
                </c:pt>
                <c:pt idx="261">
                  <c:v>-73.680593090861649</c:v>
                </c:pt>
                <c:pt idx="262">
                  <c:v>-75.597838239198893</c:v>
                </c:pt>
                <c:pt idx="263">
                  <c:v>-75.972057513590968</c:v>
                </c:pt>
                <c:pt idx="264">
                  <c:v>-76.893279250698768</c:v>
                </c:pt>
                <c:pt idx="265">
                  <c:v>-79.913572524347146</c:v>
                </c:pt>
                <c:pt idx="266">
                  <c:v>-71.340614182511885</c:v>
                </c:pt>
                <c:pt idx="267">
                  <c:v>-82.733542797590886</c:v>
                </c:pt>
                <c:pt idx="268">
                  <c:v>-77.32922183259565</c:v>
                </c:pt>
                <c:pt idx="269">
                  <c:v>-83.349821745875261</c:v>
                </c:pt>
                <c:pt idx="270">
                  <c:v>-74.022938471805858</c:v>
                </c:pt>
                <c:pt idx="271">
                  <c:v>-73.936078851590224</c:v>
                </c:pt>
                <c:pt idx="272">
                  <c:v>-80.354575339208637</c:v>
                </c:pt>
                <c:pt idx="273">
                  <c:v>-74.609741115641668</c:v>
                </c:pt>
                <c:pt idx="274">
                  <c:v>-78.786043192927764</c:v>
                </c:pt>
                <c:pt idx="275">
                  <c:v>-76.59476569210085</c:v>
                </c:pt>
                <c:pt idx="276">
                  <c:v>-73.807396651482023</c:v>
                </c:pt>
                <c:pt idx="277">
                  <c:v>-77.654574086884708</c:v>
                </c:pt>
                <c:pt idx="278">
                  <c:v>-76.59476569210085</c:v>
                </c:pt>
                <c:pt idx="279">
                  <c:v>-73.89297261106752</c:v>
                </c:pt>
                <c:pt idx="280">
                  <c:v>-82.383728154384173</c:v>
                </c:pt>
                <c:pt idx="281">
                  <c:v>-78.131566296755295</c:v>
                </c:pt>
                <c:pt idx="282">
                  <c:v>-78.786043192927764</c:v>
                </c:pt>
                <c:pt idx="283">
                  <c:v>-75.289431061849015</c:v>
                </c:pt>
                <c:pt idx="284">
                  <c:v>-82.498774732165998</c:v>
                </c:pt>
                <c:pt idx="285">
                  <c:v>-77.588521375883005</c:v>
                </c:pt>
                <c:pt idx="286">
                  <c:v>-80.445527894223048</c:v>
                </c:pt>
                <c:pt idx="287">
                  <c:v>-76.420461054136609</c:v>
                </c:pt>
                <c:pt idx="288">
                  <c:v>-76.712942884311261</c:v>
                </c:pt>
                <c:pt idx="289">
                  <c:v>-79.913572524347146</c:v>
                </c:pt>
                <c:pt idx="290">
                  <c:v>-81.012199867101756</c:v>
                </c:pt>
                <c:pt idx="291">
                  <c:v>-78.861902973270546</c:v>
                </c:pt>
                <c:pt idx="292">
                  <c:v>-77.015617746892403</c:v>
                </c:pt>
                <c:pt idx="293">
                  <c:v>-78.938431130331608</c:v>
                </c:pt>
                <c:pt idx="294">
                  <c:v>-77.923925580880862</c:v>
                </c:pt>
                <c:pt idx="295">
                  <c:v>-76.954233112338869</c:v>
                </c:pt>
                <c:pt idx="296">
                  <c:v>-81.012199867101756</c:v>
                </c:pt>
                <c:pt idx="297">
                  <c:v>-78.489060772149386</c:v>
                </c:pt>
                <c:pt idx="298">
                  <c:v>-78.201897771212032</c:v>
                </c:pt>
                <c:pt idx="299">
                  <c:v>-83.60912128916263</c:v>
                </c:pt>
                <c:pt idx="300">
                  <c:v>-81.110346556996632</c:v>
                </c:pt>
                <c:pt idx="301">
                  <c:v>-80.087296108049003</c:v>
                </c:pt>
                <c:pt idx="302">
                  <c:v>-81.012199867101756</c:v>
                </c:pt>
                <c:pt idx="303">
                  <c:v>-79.172146296835507</c:v>
                </c:pt>
                <c:pt idx="304">
                  <c:v>-78.489060772149386</c:v>
                </c:pt>
                <c:pt idx="305">
                  <c:v>-78.71084021546163</c:v>
                </c:pt>
                <c:pt idx="306">
                  <c:v>-82.498774732165998</c:v>
                </c:pt>
                <c:pt idx="307">
                  <c:v>-80.175478486150098</c:v>
                </c:pt>
                <c:pt idx="308">
                  <c:v>-79.743255505896556</c:v>
                </c:pt>
                <c:pt idx="309">
                  <c:v>-79.015639546596375</c:v>
                </c:pt>
                <c:pt idx="310">
                  <c:v>-77.015617746892403</c:v>
                </c:pt>
                <c:pt idx="311">
                  <c:v>-78.489060772149386</c:v>
                </c:pt>
                <c:pt idx="312">
                  <c:v>-82.853350071374635</c:v>
                </c:pt>
                <c:pt idx="313">
                  <c:v>-78.861902973270546</c:v>
                </c:pt>
                <c:pt idx="314">
                  <c:v>-80.630341028921308</c:v>
                </c:pt>
                <c:pt idx="315">
                  <c:v>-84.436974992327123</c:v>
                </c:pt>
                <c:pt idx="316">
                  <c:v>-82.383728154384173</c:v>
                </c:pt>
                <c:pt idx="317">
                  <c:v>-80</c:v>
                </c:pt>
                <c:pt idx="318">
                  <c:v>-80.175478486150098</c:v>
                </c:pt>
                <c:pt idx="319">
                  <c:v>-75.972057513590968</c:v>
                </c:pt>
                <c:pt idx="320">
                  <c:v>-79.493882694704595</c:v>
                </c:pt>
                <c:pt idx="321">
                  <c:v>-77.721132953863261</c:v>
                </c:pt>
                <c:pt idx="322">
                  <c:v>-81.310030975128655</c:v>
                </c:pt>
                <c:pt idx="323">
                  <c:v>-78.938431130331608</c:v>
                </c:pt>
                <c:pt idx="324">
                  <c:v>-77.721132953863261</c:v>
                </c:pt>
                <c:pt idx="325">
                  <c:v>-78.636282765076771</c:v>
                </c:pt>
                <c:pt idx="326">
                  <c:v>-75.391021572434511</c:v>
                </c:pt>
                <c:pt idx="327">
                  <c:v>-75.597838239198893</c:v>
                </c:pt>
                <c:pt idx="328">
                  <c:v>-78.201897771212032</c:v>
                </c:pt>
                <c:pt idx="329">
                  <c:v>-77.32922183259565</c:v>
                </c:pt>
                <c:pt idx="330">
                  <c:v>-82.383728154384173</c:v>
                </c:pt>
                <c:pt idx="331">
                  <c:v>-84.013189010928357</c:v>
                </c:pt>
                <c:pt idx="332">
                  <c:v>-82.733542797590886</c:v>
                </c:pt>
                <c:pt idx="333">
                  <c:v>-79.493882694704595</c:v>
                </c:pt>
                <c:pt idx="334">
                  <c:v>-80.53744292800603</c:v>
                </c:pt>
                <c:pt idx="335">
                  <c:v>-78.201897771212032</c:v>
                </c:pt>
                <c:pt idx="336">
                  <c:v>-82.158107946190384</c:v>
                </c:pt>
                <c:pt idx="337">
                  <c:v>-85.848596478041259</c:v>
                </c:pt>
                <c:pt idx="338">
                  <c:v>-78.861902973270546</c:v>
                </c:pt>
                <c:pt idx="339">
                  <c:v>-86.020599913279625</c:v>
                </c:pt>
                <c:pt idx="340">
                  <c:v>-82.270185496550354</c:v>
                </c:pt>
                <c:pt idx="341">
                  <c:v>-85.352124803540633</c:v>
                </c:pt>
                <c:pt idx="342">
                  <c:v>-85.679933127304011</c:v>
                </c:pt>
                <c:pt idx="343">
                  <c:v>-97.721132953863261</c:v>
                </c:pt>
                <c:pt idx="344">
                  <c:v>-99.172146296835493</c:v>
                </c:pt>
                <c:pt idx="345">
                  <c:v>-91.372724716820258</c:v>
                </c:pt>
                <c:pt idx="346">
                  <c:v>-94.424927980943423</c:v>
                </c:pt>
                <c:pt idx="347">
                  <c:v>-100.9151498112135</c:v>
                </c:pt>
                <c:pt idx="348">
                  <c:v>-84.293403299784657</c:v>
                </c:pt>
                <c:pt idx="349">
                  <c:v>-90.457574905606748</c:v>
                </c:pt>
                <c:pt idx="350">
                  <c:v>-89.629721202442255</c:v>
                </c:pt>
                <c:pt idx="351">
                  <c:v>-91.372724716820258</c:v>
                </c:pt>
                <c:pt idx="352">
                  <c:v>-91.700533040583636</c:v>
                </c:pt>
                <c:pt idx="353">
                  <c:v>-98.416375079047498</c:v>
                </c:pt>
                <c:pt idx="354">
                  <c:v>-93.979400086720375</c:v>
                </c:pt>
                <c:pt idx="355">
                  <c:v>-85.679933127304011</c:v>
                </c:pt>
                <c:pt idx="356">
                  <c:v>-89.370421659154886</c:v>
                </c:pt>
                <c:pt idx="357">
                  <c:v>-97.077439286435236</c:v>
                </c:pt>
                <c:pt idx="358">
                  <c:v>-97.077439286435236</c:v>
                </c:pt>
                <c:pt idx="359">
                  <c:v>-97.077439286435236</c:v>
                </c:pt>
                <c:pt idx="360">
                  <c:v>-86.935749724493121</c:v>
                </c:pt>
                <c:pt idx="361">
                  <c:v>-88.6359655186601</c:v>
                </c:pt>
                <c:pt idx="362">
                  <c:v>-89.118639112994487</c:v>
                </c:pt>
                <c:pt idx="363">
                  <c:v>-93.979400086720375</c:v>
                </c:pt>
                <c:pt idx="364">
                  <c:v>-86.935749724493121</c:v>
                </c:pt>
                <c:pt idx="365">
                  <c:v>-87.535014192041984</c:v>
                </c:pt>
                <c:pt idx="366">
                  <c:v>-86.935749724493121</c:v>
                </c:pt>
                <c:pt idx="367">
                  <c:v>-94.894549897933871</c:v>
                </c:pt>
                <c:pt idx="368">
                  <c:v>-94.894549897933871</c:v>
                </c:pt>
                <c:pt idx="369">
                  <c:v>-82.270185496550354</c:v>
                </c:pt>
                <c:pt idx="370">
                  <c:v>-85.848596478041259</c:v>
                </c:pt>
                <c:pt idx="371">
                  <c:v>-86.020599913279625</c:v>
                </c:pt>
                <c:pt idx="372">
                  <c:v>-86.558042841285655</c:v>
                </c:pt>
                <c:pt idx="373">
                  <c:v>-92.765443279648139</c:v>
                </c:pt>
                <c:pt idx="374">
                  <c:v>-79.251470041187531</c:v>
                </c:pt>
                <c:pt idx="375">
                  <c:v>-83.478503945983476</c:v>
                </c:pt>
                <c:pt idx="376">
                  <c:v>-85.036239459875986</c:v>
                </c:pt>
                <c:pt idx="377">
                  <c:v>-81.514414278762359</c:v>
                </c:pt>
                <c:pt idx="378">
                  <c:v>-86.375175252488248</c:v>
                </c:pt>
                <c:pt idx="379">
                  <c:v>-87.744322865605284</c:v>
                </c:pt>
                <c:pt idx="380">
                  <c:v>-86.935749724493121</c:v>
                </c:pt>
                <c:pt idx="381">
                  <c:v>-82.270185496550354</c:v>
                </c:pt>
                <c:pt idx="382">
                  <c:v>-79.493882694704595</c:v>
                </c:pt>
                <c:pt idx="383">
                  <c:v>-85.51448260798422</c:v>
                </c:pt>
                <c:pt idx="384">
                  <c:v>-82.383728154384173</c:v>
                </c:pt>
                <c:pt idx="385">
                  <c:v>-88.178707859470009</c:v>
                </c:pt>
                <c:pt idx="386">
                  <c:v>-84.013189010928357</c:v>
                </c:pt>
                <c:pt idx="387">
                  <c:v>-91.372724716820258</c:v>
                </c:pt>
                <c:pt idx="388">
                  <c:v>-88.404328067663798</c:v>
                </c:pt>
                <c:pt idx="389">
                  <c:v>-86.375175252488248</c:v>
                </c:pt>
                <c:pt idx="390">
                  <c:v>-92.04119982655925</c:v>
                </c:pt>
                <c:pt idx="391">
                  <c:v>-84.15216621003492</c:v>
                </c:pt>
                <c:pt idx="392">
                  <c:v>-85.352124803540633</c:v>
                </c:pt>
                <c:pt idx="393">
                  <c:v>-85.848596478041259</c:v>
                </c:pt>
                <c:pt idx="394">
                  <c:v>-86.744843366368514</c:v>
                </c:pt>
                <c:pt idx="395">
                  <c:v>-99.172146296835493</c:v>
                </c:pt>
                <c:pt idx="396">
                  <c:v>-88.6359655186601</c:v>
                </c:pt>
                <c:pt idx="397">
                  <c:v>-86.375175252488248</c:v>
                </c:pt>
                <c:pt idx="398">
                  <c:v>-95.391021572434511</c:v>
                </c:pt>
                <c:pt idx="399">
                  <c:v>-92.395775165767873</c:v>
                </c:pt>
                <c:pt idx="400">
                  <c:v>-91.056839373155611</c:v>
                </c:pt>
              </c:numCache>
            </c:numRef>
          </c:yVal>
          <c:smooth val="1"/>
          <c:extLst xmlns:c16r2="http://schemas.microsoft.com/office/drawing/2015/06/chart">
            <c:ext xmlns:c16="http://schemas.microsoft.com/office/drawing/2014/chart" uri="{C3380CC4-5D6E-409C-BE32-E72D297353CC}">
              <c16:uniqueId val="{00000001-6DC7-47EF-A40F-E4430E0DB574}"/>
            </c:ext>
          </c:extLst>
        </c:ser>
        <c:dLbls>
          <c:showLegendKey val="0"/>
          <c:showVal val="0"/>
          <c:showCatName val="0"/>
          <c:showSerName val="0"/>
          <c:showPercent val="0"/>
          <c:showBubbleSize val="0"/>
        </c:dLbls>
        <c:axId val="-1412846448"/>
        <c:axId val="-1364808624"/>
      </c:scatterChart>
      <c:valAx>
        <c:axId val="-14128464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 (MHz)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4808624"/>
        <c:crosses val="autoZero"/>
        <c:crossBetween val="midCat"/>
      </c:valAx>
      <c:valAx>
        <c:axId val="-1364808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Amplitude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28464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__Proposal 09F.dot</Template>
  <TotalTime>112</TotalTime>
  <Pages>1</Pages>
  <Words>3532</Words>
  <Characters>20136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SC463 Proposal</vt:lpstr>
    </vt:vector>
  </TitlesOfParts>
  <Company/>
  <LinksUpToDate>false</LinksUpToDate>
  <CharactersWithSpaces>23621</CharactersWithSpaces>
  <SharedDoc>false</SharedDoc>
  <HLinks>
    <vt:vector size="24" baseType="variant">
      <vt:variant>
        <vt:i4>3080279</vt:i4>
      </vt:variant>
      <vt:variant>
        <vt:i4>9</vt:i4>
      </vt:variant>
      <vt:variant>
        <vt:i4>0</vt:i4>
      </vt:variant>
      <vt:variant>
        <vt:i4>5</vt:i4>
      </vt:variant>
      <vt:variant>
        <vt:lpwstr>mailto:email1@bu.edu</vt:lpwstr>
      </vt:variant>
      <vt:variant>
        <vt:lpwstr/>
      </vt:variant>
      <vt:variant>
        <vt:i4>3080279</vt:i4>
      </vt:variant>
      <vt:variant>
        <vt:i4>6</vt:i4>
      </vt:variant>
      <vt:variant>
        <vt:i4>0</vt:i4>
      </vt:variant>
      <vt:variant>
        <vt:i4>5</vt:i4>
      </vt:variant>
      <vt:variant>
        <vt:lpwstr>mailto:email1@bu.edu</vt:lpwstr>
      </vt:variant>
      <vt:variant>
        <vt:lpwstr/>
      </vt:variant>
      <vt:variant>
        <vt:i4>3080279</vt:i4>
      </vt:variant>
      <vt:variant>
        <vt:i4>3</vt:i4>
      </vt:variant>
      <vt:variant>
        <vt:i4>0</vt:i4>
      </vt:variant>
      <vt:variant>
        <vt:i4>5</vt:i4>
      </vt:variant>
      <vt:variant>
        <vt:lpwstr>mailto:email1@bu.edu</vt:lpwstr>
      </vt:variant>
      <vt:variant>
        <vt:lpwstr/>
      </vt:variant>
      <vt:variant>
        <vt:i4>3080279</vt:i4>
      </vt:variant>
      <vt:variant>
        <vt:i4>0</vt:i4>
      </vt:variant>
      <vt:variant>
        <vt:i4>0</vt:i4>
      </vt:variant>
      <vt:variant>
        <vt:i4>5</vt:i4>
      </vt:variant>
      <vt:variant>
        <vt:lpwstr>mailto:email1@bu.edu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SC463 Proposal</dc:title>
  <dc:creator>Alan Pisano</dc:creator>
  <cp:keywords>SC463</cp:keywords>
  <cp:lastModifiedBy>Solomon Utain</cp:lastModifiedBy>
  <cp:revision>10</cp:revision>
  <cp:lastPrinted>2016-12-12T05:26:00Z</cp:lastPrinted>
  <dcterms:created xsi:type="dcterms:W3CDTF">2016-12-11T23:51:00Z</dcterms:created>
  <dcterms:modified xsi:type="dcterms:W3CDTF">2016-12-12T05:26:00Z</dcterms:modified>
</cp:coreProperties>
</file>